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lang w:eastAsia="sk-SK"/>
        </w:rPr>
        <w:id w:val="-127864533"/>
        <w:picture/>
      </w:sdtPr>
      <w:sdtContent>
        <w:p w14:paraId="3113877D" w14:textId="77777777" w:rsidR="00C6554A" w:rsidRPr="008B5277" w:rsidRDefault="001B7849" w:rsidP="00C6554A">
          <w:pPr>
            <w:pStyle w:val="PhotoFotografia"/>
          </w:pPr>
          <w:r w:rsidRPr="004B0F60">
            <w:rPr>
              <w:noProof/>
              <w:lang w:eastAsia="sk-SK"/>
            </w:rPr>
            <w:drawing>
              <wp:inline distT="0" distB="0" distL="0" distR="0" wp14:anchorId="07E7EA26" wp14:editId="40AAE604">
                <wp:extent cx="4610100" cy="3752850"/>
                <wp:effectExtent l="0" t="0" r="0" b="0"/>
                <wp:docPr id="1" name="Obrázo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Obrázok 1"/>
                        <pic:cNvPicPr>
                          <a:picLocks noChangeAspect="1" noChangeArrowheads="1"/>
                        </pic:cNvPicPr>
                      </pic:nvPicPr>
                      <pic:blipFill>
                        <a:blip r:embed="rId9" cstate="print">
                          <a:extLst>
                            <a:ext uri="{28A0092B-C50C-407E-A947-70E740481C1C}">
                              <a14:useLocalDpi xmlns:a14="http://schemas.microsoft.com/office/drawing/2010/main" val="0"/>
                            </a:ext>
                          </a:extLst>
                        </a:blip>
                        <a:srcRect t="1546" b="1546"/>
                        <a:stretch>
                          <a:fillRect/>
                        </a:stretch>
                      </pic:blipFill>
                      <pic:spPr bwMode="auto">
                        <a:xfrm>
                          <a:off x="0" y="0"/>
                          <a:ext cx="4610234" cy="3752959"/>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14:paraId="55418666" w14:textId="7DD3A3FB" w:rsidR="00C6554A" w:rsidRDefault="003330DF" w:rsidP="00C6554A">
      <w:pPr>
        <w:pStyle w:val="Title"/>
      </w:pPr>
      <w:r>
        <w:t>Hasičské autíčko s automatickou detekciou plameňa</w:t>
      </w:r>
    </w:p>
    <w:p w14:paraId="4DCDD58A" w14:textId="283A611C" w:rsidR="001B7849" w:rsidRDefault="001B7849" w:rsidP="001B7849">
      <w:pPr>
        <w:pStyle w:val="Abstrakt"/>
      </w:pPr>
    </w:p>
    <w:p w14:paraId="6C85EAD8" w14:textId="77777777" w:rsidR="00C6554A" w:rsidRPr="00D5413C" w:rsidRDefault="00C6554A" w:rsidP="00C6554A">
      <w:pPr>
        <w:pStyle w:val="Subtitle"/>
      </w:pPr>
    </w:p>
    <w:p w14:paraId="688F46E5" w14:textId="6E650F69" w:rsidR="001B7849" w:rsidRDefault="003330DF" w:rsidP="00C6554A">
      <w:pPr>
        <w:pStyle w:val="ContactInfoKontaktndaje"/>
      </w:pPr>
      <w:r>
        <w:t>Andrej Ján Rišian</w:t>
      </w:r>
    </w:p>
    <w:p w14:paraId="320C6498" w14:textId="0B191097" w:rsidR="003330DF" w:rsidRDefault="003330DF" w:rsidP="00C6554A">
      <w:pPr>
        <w:pStyle w:val="ContactInfoKontaktndaje"/>
      </w:pPr>
      <w:r>
        <w:t>Adrián Lengyel</w:t>
      </w:r>
    </w:p>
    <w:p w14:paraId="5C9CC5C8" w14:textId="72949A0B" w:rsidR="003330DF" w:rsidRDefault="003330DF" w:rsidP="00C6554A">
      <w:pPr>
        <w:pStyle w:val="ContactInfoKontaktndaje"/>
      </w:pPr>
      <w:r>
        <w:t>Ján Kapurík</w:t>
      </w:r>
    </w:p>
    <w:p w14:paraId="2C0289F4" w14:textId="3C82C2A9" w:rsidR="003330DF" w:rsidRDefault="000556AF" w:rsidP="00C6554A">
      <w:pPr>
        <w:pStyle w:val="ContactInfoKontaktndaje"/>
      </w:pPr>
      <w:r>
        <w:t>Filip Kočiš</w:t>
      </w:r>
    </w:p>
    <w:p w14:paraId="068B4043" w14:textId="1BC3B199" w:rsidR="003330DF" w:rsidRDefault="000556AF" w:rsidP="00C6554A">
      <w:pPr>
        <w:pStyle w:val="ContactInfoKontaktndaje"/>
        <w:rPr>
          <w:lang w:bidi="sk-SK"/>
        </w:rPr>
      </w:pPr>
      <w:r>
        <w:t>Oliver Liberko</w:t>
      </w:r>
    </w:p>
    <w:p w14:paraId="5B9FA4B8" w14:textId="77777777" w:rsidR="001B7849" w:rsidRDefault="001B7849" w:rsidP="00C6554A">
      <w:pPr>
        <w:pStyle w:val="ContactInfoKontaktndaje"/>
        <w:rPr>
          <w:lang w:bidi="sk-SK"/>
        </w:rPr>
      </w:pPr>
      <w:r>
        <w:t>Architektúry počítačových systémov</w:t>
      </w:r>
      <w:r w:rsidR="00C6554A">
        <w:rPr>
          <w:lang w:bidi="sk-SK"/>
        </w:rPr>
        <w:t xml:space="preserve"> </w:t>
      </w:r>
    </w:p>
    <w:p w14:paraId="167F0568" w14:textId="77938E5A" w:rsidR="00C6554A" w:rsidRDefault="00000000" w:rsidP="00C6554A">
      <w:pPr>
        <w:pStyle w:val="ContactInfoKontaktndaje"/>
      </w:pPr>
      <w:sdt>
        <w:sdtPr>
          <w:alias w:val="Dátum"/>
          <w:id w:val="1417830956"/>
          <w:placeholder>
            <w:docPart w:val="A7F273D86FF44E4BBFBD04E98B928D0D"/>
          </w:placeholder>
          <w:dataBinding w:prefixMappings="xmlns:ns0='http://schemas.microsoft.com/office/2006/coverPageProps' " w:xpath="/ns0:CoverPageProperties[1]/ns0:PublishDate[1]" w:storeItemID="{55AF091B-3C7A-41E3-B477-F2FDAA23CFDA}"/>
          <w:date w:fullDate="2023-01-01T00:00:00Z">
            <w:dateFormat w:val="yyyy"/>
            <w:lid w:val="sk-SK"/>
            <w:storeMappedDataAs w:val="dateTime"/>
            <w:calendar w:val="gregorian"/>
          </w:date>
        </w:sdtPr>
        <w:sdtContent>
          <w:r w:rsidR="001B7849">
            <w:t>20</w:t>
          </w:r>
          <w:r w:rsidR="003330DF">
            <w:t>23</w:t>
          </w:r>
        </w:sdtContent>
      </w:sdt>
      <w:r w:rsidR="00C6554A">
        <w:rPr>
          <w:lang w:bidi="sk-SK"/>
        </w:rPr>
        <w:br w:type="page"/>
      </w:r>
    </w:p>
    <w:sdt>
      <w:sdtPr>
        <w:rPr>
          <w:rFonts w:asciiTheme="minorHAnsi" w:eastAsiaTheme="minorHAnsi" w:hAnsiTheme="minorHAnsi" w:cstheme="minorBidi"/>
          <w:color w:val="595959" w:themeColor="text1" w:themeTint="A6"/>
          <w:sz w:val="22"/>
          <w:szCs w:val="22"/>
        </w:rPr>
        <w:id w:val="886916552"/>
        <w:docPartObj>
          <w:docPartGallery w:val="Table of Contents"/>
          <w:docPartUnique/>
        </w:docPartObj>
      </w:sdtPr>
      <w:sdtEndPr>
        <w:rPr>
          <w:b/>
          <w:bCs/>
        </w:rPr>
      </w:sdtEndPr>
      <w:sdtContent>
        <w:p w14:paraId="21FF231A" w14:textId="77777777" w:rsidR="006512B0" w:rsidRDefault="006512B0">
          <w:pPr>
            <w:pStyle w:val="TOCHeading"/>
          </w:pPr>
          <w:r>
            <w:t>Obsah</w:t>
          </w:r>
        </w:p>
        <w:p w14:paraId="71D73C3A" w14:textId="7E1C7102" w:rsidR="00325AC6" w:rsidRDefault="006512B0">
          <w:pPr>
            <w:pStyle w:val="TOC1"/>
            <w:tabs>
              <w:tab w:val="right" w:leader="dot" w:pos="8873"/>
            </w:tabs>
            <w:rPr>
              <w:rFonts w:eastAsiaTheme="minorEastAsia"/>
              <w:noProof/>
              <w:color w:val="auto"/>
              <w:kern w:val="2"/>
              <w:sz w:val="22"/>
              <w:szCs w:val="22"/>
              <w:lang w:eastAsia="sk-SK"/>
              <w14:ligatures w14:val="standardContextual"/>
            </w:rPr>
          </w:pPr>
          <w:r>
            <w:fldChar w:fldCharType="begin"/>
          </w:r>
          <w:r>
            <w:instrText xml:space="preserve"> TOC \o "1-3" \h \z \u </w:instrText>
          </w:r>
          <w:r>
            <w:fldChar w:fldCharType="separate"/>
          </w:r>
          <w:hyperlink w:anchor="_Toc152453890" w:history="1">
            <w:r w:rsidR="00325AC6" w:rsidRPr="00753377">
              <w:rPr>
                <w:rStyle w:val="Hyperlink"/>
                <w:noProof/>
              </w:rPr>
              <w:t>Formulácia úlohy</w:t>
            </w:r>
            <w:r w:rsidR="00325AC6">
              <w:rPr>
                <w:noProof/>
                <w:webHidden/>
              </w:rPr>
              <w:tab/>
            </w:r>
            <w:r w:rsidR="00325AC6">
              <w:rPr>
                <w:noProof/>
                <w:webHidden/>
              </w:rPr>
              <w:fldChar w:fldCharType="begin"/>
            </w:r>
            <w:r w:rsidR="00325AC6">
              <w:rPr>
                <w:noProof/>
                <w:webHidden/>
              </w:rPr>
              <w:instrText xml:space="preserve"> PAGEREF _Toc152453890 \h </w:instrText>
            </w:r>
            <w:r w:rsidR="00325AC6">
              <w:rPr>
                <w:noProof/>
                <w:webHidden/>
              </w:rPr>
            </w:r>
            <w:r w:rsidR="00325AC6">
              <w:rPr>
                <w:noProof/>
                <w:webHidden/>
              </w:rPr>
              <w:fldChar w:fldCharType="separate"/>
            </w:r>
            <w:r w:rsidR="00D7162A">
              <w:rPr>
                <w:noProof/>
                <w:webHidden/>
              </w:rPr>
              <w:t>1</w:t>
            </w:r>
            <w:r w:rsidR="00325AC6">
              <w:rPr>
                <w:noProof/>
                <w:webHidden/>
              </w:rPr>
              <w:fldChar w:fldCharType="end"/>
            </w:r>
          </w:hyperlink>
        </w:p>
        <w:p w14:paraId="692E6704" w14:textId="3820930A" w:rsidR="00325AC6" w:rsidRDefault="00000000">
          <w:pPr>
            <w:pStyle w:val="TOC3"/>
            <w:tabs>
              <w:tab w:val="right" w:leader="dot" w:pos="8873"/>
            </w:tabs>
            <w:rPr>
              <w:noProof/>
            </w:rPr>
          </w:pPr>
          <w:hyperlink w:anchor="_Toc152453891" w:history="1">
            <w:r w:rsidR="00325AC6" w:rsidRPr="00753377">
              <w:rPr>
                <w:rStyle w:val="Hyperlink"/>
                <w:noProof/>
              </w:rPr>
              <w:t>Úloha</w:t>
            </w:r>
            <w:r w:rsidR="00325AC6" w:rsidRPr="00753377">
              <w:rPr>
                <w:rStyle w:val="Hyperlink"/>
                <w:noProof/>
                <w:lang w:val="en-US"/>
              </w:rPr>
              <w:t>:</w:t>
            </w:r>
            <w:r w:rsidR="00325AC6">
              <w:rPr>
                <w:noProof/>
                <w:webHidden/>
              </w:rPr>
              <w:tab/>
            </w:r>
            <w:r w:rsidR="00325AC6">
              <w:rPr>
                <w:noProof/>
                <w:webHidden/>
              </w:rPr>
              <w:fldChar w:fldCharType="begin"/>
            </w:r>
            <w:r w:rsidR="00325AC6">
              <w:rPr>
                <w:noProof/>
                <w:webHidden/>
              </w:rPr>
              <w:instrText xml:space="preserve"> PAGEREF _Toc152453891 \h </w:instrText>
            </w:r>
            <w:r w:rsidR="00325AC6">
              <w:rPr>
                <w:noProof/>
                <w:webHidden/>
              </w:rPr>
            </w:r>
            <w:r w:rsidR="00325AC6">
              <w:rPr>
                <w:noProof/>
                <w:webHidden/>
              </w:rPr>
              <w:fldChar w:fldCharType="separate"/>
            </w:r>
            <w:r w:rsidR="00D7162A">
              <w:rPr>
                <w:noProof/>
                <w:webHidden/>
              </w:rPr>
              <w:t>1</w:t>
            </w:r>
            <w:r w:rsidR="00325AC6">
              <w:rPr>
                <w:noProof/>
                <w:webHidden/>
              </w:rPr>
              <w:fldChar w:fldCharType="end"/>
            </w:r>
          </w:hyperlink>
        </w:p>
        <w:p w14:paraId="3432FEAA" w14:textId="5821FC1B" w:rsidR="00325AC6" w:rsidRDefault="00000000">
          <w:pPr>
            <w:pStyle w:val="TOC3"/>
            <w:tabs>
              <w:tab w:val="right" w:leader="dot" w:pos="8873"/>
            </w:tabs>
            <w:rPr>
              <w:noProof/>
            </w:rPr>
          </w:pPr>
          <w:hyperlink w:anchor="_Toc152453892" w:history="1">
            <w:r w:rsidR="00325AC6" w:rsidRPr="00753377">
              <w:rPr>
                <w:rStyle w:val="Hyperlink"/>
                <w:noProof/>
              </w:rPr>
              <w:t>Podmienky riešenia</w:t>
            </w:r>
            <w:r w:rsidR="00325AC6" w:rsidRPr="00753377">
              <w:rPr>
                <w:rStyle w:val="Hyperlink"/>
                <w:noProof/>
                <w:lang w:val="en-US"/>
              </w:rPr>
              <w:t>:</w:t>
            </w:r>
            <w:r w:rsidR="00325AC6">
              <w:rPr>
                <w:noProof/>
                <w:webHidden/>
              </w:rPr>
              <w:tab/>
            </w:r>
            <w:r w:rsidR="00325AC6">
              <w:rPr>
                <w:noProof/>
                <w:webHidden/>
              </w:rPr>
              <w:fldChar w:fldCharType="begin"/>
            </w:r>
            <w:r w:rsidR="00325AC6">
              <w:rPr>
                <w:noProof/>
                <w:webHidden/>
              </w:rPr>
              <w:instrText xml:space="preserve"> PAGEREF _Toc152453892 \h </w:instrText>
            </w:r>
            <w:r w:rsidR="00325AC6">
              <w:rPr>
                <w:noProof/>
                <w:webHidden/>
              </w:rPr>
            </w:r>
            <w:r w:rsidR="00325AC6">
              <w:rPr>
                <w:noProof/>
                <w:webHidden/>
              </w:rPr>
              <w:fldChar w:fldCharType="separate"/>
            </w:r>
            <w:r w:rsidR="00D7162A">
              <w:rPr>
                <w:noProof/>
                <w:webHidden/>
              </w:rPr>
              <w:t>1</w:t>
            </w:r>
            <w:r w:rsidR="00325AC6">
              <w:rPr>
                <w:noProof/>
                <w:webHidden/>
              </w:rPr>
              <w:fldChar w:fldCharType="end"/>
            </w:r>
          </w:hyperlink>
        </w:p>
        <w:p w14:paraId="23607D0D" w14:textId="4385767F" w:rsidR="00325AC6" w:rsidRDefault="00000000">
          <w:pPr>
            <w:pStyle w:val="TOC3"/>
            <w:tabs>
              <w:tab w:val="right" w:leader="dot" w:pos="8873"/>
            </w:tabs>
            <w:rPr>
              <w:noProof/>
            </w:rPr>
          </w:pPr>
          <w:hyperlink w:anchor="_Toc152453893" w:history="1">
            <w:r w:rsidR="00325AC6" w:rsidRPr="00753377">
              <w:rPr>
                <w:rStyle w:val="Hyperlink"/>
                <w:noProof/>
                <w:lang w:val="en-US"/>
              </w:rPr>
              <w:t>Problémy</w:t>
            </w:r>
            <w:r w:rsidR="00325AC6" w:rsidRPr="00753377">
              <w:rPr>
                <w:rStyle w:val="Hyperlink"/>
                <w:noProof/>
              </w:rPr>
              <w:t xml:space="preserve"> pri riešení</w:t>
            </w:r>
            <w:r w:rsidR="00325AC6" w:rsidRPr="00753377">
              <w:rPr>
                <w:rStyle w:val="Hyperlink"/>
                <w:noProof/>
                <w:lang w:val="en-US"/>
              </w:rPr>
              <w:t>:</w:t>
            </w:r>
            <w:r w:rsidR="00325AC6">
              <w:rPr>
                <w:noProof/>
                <w:webHidden/>
              </w:rPr>
              <w:tab/>
            </w:r>
            <w:r w:rsidR="00325AC6">
              <w:rPr>
                <w:noProof/>
                <w:webHidden/>
              </w:rPr>
              <w:fldChar w:fldCharType="begin"/>
            </w:r>
            <w:r w:rsidR="00325AC6">
              <w:rPr>
                <w:noProof/>
                <w:webHidden/>
              </w:rPr>
              <w:instrText xml:space="preserve"> PAGEREF _Toc152453893 \h </w:instrText>
            </w:r>
            <w:r w:rsidR="00325AC6">
              <w:rPr>
                <w:noProof/>
                <w:webHidden/>
              </w:rPr>
            </w:r>
            <w:r w:rsidR="00325AC6">
              <w:rPr>
                <w:noProof/>
                <w:webHidden/>
              </w:rPr>
              <w:fldChar w:fldCharType="separate"/>
            </w:r>
            <w:r w:rsidR="00D7162A">
              <w:rPr>
                <w:noProof/>
                <w:webHidden/>
              </w:rPr>
              <w:t>1</w:t>
            </w:r>
            <w:r w:rsidR="00325AC6">
              <w:rPr>
                <w:noProof/>
                <w:webHidden/>
              </w:rPr>
              <w:fldChar w:fldCharType="end"/>
            </w:r>
          </w:hyperlink>
        </w:p>
        <w:p w14:paraId="47AA2587" w14:textId="492E334F" w:rsidR="00325AC6" w:rsidRDefault="00000000">
          <w:pPr>
            <w:pStyle w:val="TOC3"/>
            <w:tabs>
              <w:tab w:val="right" w:leader="dot" w:pos="8873"/>
            </w:tabs>
            <w:rPr>
              <w:noProof/>
            </w:rPr>
          </w:pPr>
          <w:hyperlink w:anchor="_Toc152453894" w:history="1">
            <w:r w:rsidR="00325AC6" w:rsidRPr="00753377">
              <w:rPr>
                <w:rStyle w:val="Hyperlink"/>
                <w:noProof/>
              </w:rPr>
              <w:t>Prečo práve hasičské autíčko?</w:t>
            </w:r>
            <w:r w:rsidR="00325AC6">
              <w:rPr>
                <w:noProof/>
                <w:webHidden/>
              </w:rPr>
              <w:tab/>
            </w:r>
            <w:r w:rsidR="00325AC6">
              <w:rPr>
                <w:noProof/>
                <w:webHidden/>
              </w:rPr>
              <w:fldChar w:fldCharType="begin"/>
            </w:r>
            <w:r w:rsidR="00325AC6">
              <w:rPr>
                <w:noProof/>
                <w:webHidden/>
              </w:rPr>
              <w:instrText xml:space="preserve"> PAGEREF _Toc152453894 \h </w:instrText>
            </w:r>
            <w:r w:rsidR="00325AC6">
              <w:rPr>
                <w:noProof/>
                <w:webHidden/>
              </w:rPr>
            </w:r>
            <w:r w:rsidR="00325AC6">
              <w:rPr>
                <w:noProof/>
                <w:webHidden/>
              </w:rPr>
              <w:fldChar w:fldCharType="separate"/>
            </w:r>
            <w:r w:rsidR="00D7162A">
              <w:rPr>
                <w:noProof/>
                <w:webHidden/>
              </w:rPr>
              <w:t>1</w:t>
            </w:r>
            <w:r w:rsidR="00325AC6">
              <w:rPr>
                <w:noProof/>
                <w:webHidden/>
              </w:rPr>
              <w:fldChar w:fldCharType="end"/>
            </w:r>
          </w:hyperlink>
        </w:p>
        <w:p w14:paraId="656E82A8" w14:textId="3A96C146" w:rsidR="00325AC6" w:rsidRDefault="00000000">
          <w:pPr>
            <w:pStyle w:val="TOC1"/>
            <w:tabs>
              <w:tab w:val="right" w:leader="dot" w:pos="8873"/>
            </w:tabs>
            <w:rPr>
              <w:rFonts w:eastAsiaTheme="minorEastAsia"/>
              <w:noProof/>
              <w:color w:val="auto"/>
              <w:kern w:val="2"/>
              <w:sz w:val="22"/>
              <w:szCs w:val="22"/>
              <w:lang w:eastAsia="sk-SK"/>
              <w14:ligatures w14:val="standardContextual"/>
            </w:rPr>
          </w:pPr>
          <w:hyperlink w:anchor="_Toc152453895" w:history="1">
            <w:r w:rsidR="00325AC6" w:rsidRPr="00753377">
              <w:rPr>
                <w:rStyle w:val="Hyperlink"/>
                <w:noProof/>
              </w:rPr>
              <w:t>Súpis súčiastok</w:t>
            </w:r>
            <w:r w:rsidR="00325AC6">
              <w:rPr>
                <w:noProof/>
                <w:webHidden/>
              </w:rPr>
              <w:tab/>
            </w:r>
            <w:r w:rsidR="00325AC6">
              <w:rPr>
                <w:noProof/>
                <w:webHidden/>
              </w:rPr>
              <w:fldChar w:fldCharType="begin"/>
            </w:r>
            <w:r w:rsidR="00325AC6">
              <w:rPr>
                <w:noProof/>
                <w:webHidden/>
              </w:rPr>
              <w:instrText xml:space="preserve"> PAGEREF _Toc152453895 \h </w:instrText>
            </w:r>
            <w:r w:rsidR="00325AC6">
              <w:rPr>
                <w:noProof/>
                <w:webHidden/>
              </w:rPr>
            </w:r>
            <w:r w:rsidR="00325AC6">
              <w:rPr>
                <w:noProof/>
                <w:webHidden/>
              </w:rPr>
              <w:fldChar w:fldCharType="separate"/>
            </w:r>
            <w:r w:rsidR="00D7162A">
              <w:rPr>
                <w:noProof/>
                <w:webHidden/>
              </w:rPr>
              <w:t>2</w:t>
            </w:r>
            <w:r w:rsidR="00325AC6">
              <w:rPr>
                <w:noProof/>
                <w:webHidden/>
              </w:rPr>
              <w:fldChar w:fldCharType="end"/>
            </w:r>
          </w:hyperlink>
        </w:p>
        <w:p w14:paraId="5B976655" w14:textId="31A77729" w:rsidR="00325AC6" w:rsidRDefault="00000000">
          <w:pPr>
            <w:pStyle w:val="TOC1"/>
            <w:tabs>
              <w:tab w:val="right" w:leader="dot" w:pos="8873"/>
            </w:tabs>
            <w:rPr>
              <w:rFonts w:eastAsiaTheme="minorEastAsia"/>
              <w:noProof/>
              <w:color w:val="auto"/>
              <w:kern w:val="2"/>
              <w:sz w:val="22"/>
              <w:szCs w:val="22"/>
              <w:lang w:eastAsia="sk-SK"/>
              <w14:ligatures w14:val="standardContextual"/>
            </w:rPr>
          </w:pPr>
          <w:hyperlink w:anchor="_Toc152453896" w:history="1">
            <w:r w:rsidR="00325AC6" w:rsidRPr="00753377">
              <w:rPr>
                <w:rStyle w:val="Hyperlink"/>
                <w:noProof/>
              </w:rPr>
              <w:t>Riešenie</w:t>
            </w:r>
            <w:r w:rsidR="00325AC6">
              <w:rPr>
                <w:noProof/>
                <w:webHidden/>
              </w:rPr>
              <w:tab/>
            </w:r>
            <w:r w:rsidR="00325AC6">
              <w:rPr>
                <w:noProof/>
                <w:webHidden/>
              </w:rPr>
              <w:fldChar w:fldCharType="begin"/>
            </w:r>
            <w:r w:rsidR="00325AC6">
              <w:rPr>
                <w:noProof/>
                <w:webHidden/>
              </w:rPr>
              <w:instrText xml:space="preserve"> PAGEREF _Toc152453896 \h </w:instrText>
            </w:r>
            <w:r w:rsidR="00325AC6">
              <w:rPr>
                <w:noProof/>
                <w:webHidden/>
              </w:rPr>
            </w:r>
            <w:r w:rsidR="00325AC6">
              <w:rPr>
                <w:noProof/>
                <w:webHidden/>
              </w:rPr>
              <w:fldChar w:fldCharType="separate"/>
            </w:r>
            <w:r w:rsidR="00D7162A">
              <w:rPr>
                <w:noProof/>
                <w:webHidden/>
              </w:rPr>
              <w:t>4</w:t>
            </w:r>
            <w:r w:rsidR="00325AC6">
              <w:rPr>
                <w:noProof/>
                <w:webHidden/>
              </w:rPr>
              <w:fldChar w:fldCharType="end"/>
            </w:r>
          </w:hyperlink>
        </w:p>
        <w:p w14:paraId="5A3DBC05" w14:textId="26A2A671" w:rsidR="00325AC6" w:rsidRDefault="00000000">
          <w:pPr>
            <w:pStyle w:val="TOC1"/>
            <w:tabs>
              <w:tab w:val="right" w:leader="dot" w:pos="8873"/>
            </w:tabs>
            <w:rPr>
              <w:rFonts w:eastAsiaTheme="minorEastAsia"/>
              <w:noProof/>
              <w:color w:val="auto"/>
              <w:kern w:val="2"/>
              <w:sz w:val="22"/>
              <w:szCs w:val="22"/>
              <w:lang w:eastAsia="sk-SK"/>
              <w14:ligatures w14:val="standardContextual"/>
            </w:rPr>
          </w:pPr>
          <w:hyperlink w:anchor="_Toc152453897" w:history="1">
            <w:r w:rsidR="00325AC6" w:rsidRPr="00753377">
              <w:rPr>
                <w:rStyle w:val="Hyperlink"/>
                <w:noProof/>
              </w:rPr>
              <w:t>Fotodokumentácia k projektu</w:t>
            </w:r>
            <w:r w:rsidR="00325AC6">
              <w:rPr>
                <w:noProof/>
                <w:webHidden/>
              </w:rPr>
              <w:tab/>
            </w:r>
            <w:r w:rsidR="00325AC6">
              <w:rPr>
                <w:noProof/>
                <w:webHidden/>
              </w:rPr>
              <w:fldChar w:fldCharType="begin"/>
            </w:r>
            <w:r w:rsidR="00325AC6">
              <w:rPr>
                <w:noProof/>
                <w:webHidden/>
              </w:rPr>
              <w:instrText xml:space="preserve"> PAGEREF _Toc152453897 \h </w:instrText>
            </w:r>
            <w:r w:rsidR="00325AC6">
              <w:rPr>
                <w:noProof/>
                <w:webHidden/>
              </w:rPr>
            </w:r>
            <w:r w:rsidR="00325AC6">
              <w:rPr>
                <w:noProof/>
                <w:webHidden/>
              </w:rPr>
              <w:fldChar w:fldCharType="separate"/>
            </w:r>
            <w:r w:rsidR="00D7162A">
              <w:rPr>
                <w:noProof/>
                <w:webHidden/>
              </w:rPr>
              <w:t>6</w:t>
            </w:r>
            <w:r w:rsidR="00325AC6">
              <w:rPr>
                <w:noProof/>
                <w:webHidden/>
              </w:rPr>
              <w:fldChar w:fldCharType="end"/>
            </w:r>
          </w:hyperlink>
        </w:p>
        <w:p w14:paraId="0D62F04C" w14:textId="23779713" w:rsidR="00325AC6" w:rsidRDefault="00000000">
          <w:pPr>
            <w:pStyle w:val="TOC1"/>
            <w:tabs>
              <w:tab w:val="right" w:leader="dot" w:pos="8873"/>
            </w:tabs>
            <w:rPr>
              <w:rFonts w:eastAsiaTheme="minorEastAsia"/>
              <w:noProof/>
              <w:color w:val="auto"/>
              <w:kern w:val="2"/>
              <w:sz w:val="22"/>
              <w:szCs w:val="22"/>
              <w:lang w:eastAsia="sk-SK"/>
              <w14:ligatures w14:val="standardContextual"/>
            </w:rPr>
          </w:pPr>
          <w:hyperlink w:anchor="_Toc152453898" w:history="1">
            <w:r w:rsidR="00325AC6" w:rsidRPr="00753377">
              <w:rPr>
                <w:rStyle w:val="Hyperlink"/>
                <w:noProof/>
              </w:rPr>
              <w:t>Možné rozšírenia</w:t>
            </w:r>
            <w:r w:rsidR="00325AC6">
              <w:rPr>
                <w:noProof/>
                <w:webHidden/>
              </w:rPr>
              <w:tab/>
            </w:r>
            <w:r w:rsidR="00325AC6">
              <w:rPr>
                <w:noProof/>
                <w:webHidden/>
              </w:rPr>
              <w:fldChar w:fldCharType="begin"/>
            </w:r>
            <w:r w:rsidR="00325AC6">
              <w:rPr>
                <w:noProof/>
                <w:webHidden/>
              </w:rPr>
              <w:instrText xml:space="preserve"> PAGEREF _Toc152453898 \h </w:instrText>
            </w:r>
            <w:r w:rsidR="00325AC6">
              <w:rPr>
                <w:noProof/>
                <w:webHidden/>
              </w:rPr>
            </w:r>
            <w:r w:rsidR="00325AC6">
              <w:rPr>
                <w:noProof/>
                <w:webHidden/>
              </w:rPr>
              <w:fldChar w:fldCharType="separate"/>
            </w:r>
            <w:r w:rsidR="00D7162A">
              <w:rPr>
                <w:noProof/>
                <w:webHidden/>
              </w:rPr>
              <w:t>13</w:t>
            </w:r>
            <w:r w:rsidR="00325AC6">
              <w:rPr>
                <w:noProof/>
                <w:webHidden/>
              </w:rPr>
              <w:fldChar w:fldCharType="end"/>
            </w:r>
          </w:hyperlink>
        </w:p>
        <w:p w14:paraId="27A95D57" w14:textId="0E118193" w:rsidR="00325AC6" w:rsidRDefault="00000000">
          <w:pPr>
            <w:pStyle w:val="TOC1"/>
            <w:tabs>
              <w:tab w:val="right" w:leader="dot" w:pos="8873"/>
            </w:tabs>
            <w:rPr>
              <w:rFonts w:eastAsiaTheme="minorEastAsia"/>
              <w:noProof/>
              <w:color w:val="auto"/>
              <w:kern w:val="2"/>
              <w:sz w:val="22"/>
              <w:szCs w:val="22"/>
              <w:lang w:eastAsia="sk-SK"/>
              <w14:ligatures w14:val="standardContextual"/>
            </w:rPr>
          </w:pPr>
          <w:hyperlink w:anchor="_Toc152453899" w:history="1">
            <w:r w:rsidR="00325AC6" w:rsidRPr="00753377">
              <w:rPr>
                <w:rStyle w:val="Hyperlink"/>
                <w:noProof/>
              </w:rPr>
              <w:t>Kontakty</w:t>
            </w:r>
            <w:r w:rsidR="00325AC6">
              <w:rPr>
                <w:noProof/>
                <w:webHidden/>
              </w:rPr>
              <w:tab/>
            </w:r>
            <w:r w:rsidR="00325AC6">
              <w:rPr>
                <w:noProof/>
                <w:webHidden/>
              </w:rPr>
              <w:fldChar w:fldCharType="begin"/>
            </w:r>
            <w:r w:rsidR="00325AC6">
              <w:rPr>
                <w:noProof/>
                <w:webHidden/>
              </w:rPr>
              <w:instrText xml:space="preserve"> PAGEREF _Toc152453899 \h </w:instrText>
            </w:r>
            <w:r w:rsidR="00325AC6">
              <w:rPr>
                <w:noProof/>
                <w:webHidden/>
              </w:rPr>
            </w:r>
            <w:r w:rsidR="00325AC6">
              <w:rPr>
                <w:noProof/>
                <w:webHidden/>
              </w:rPr>
              <w:fldChar w:fldCharType="separate"/>
            </w:r>
            <w:r w:rsidR="00D7162A">
              <w:rPr>
                <w:noProof/>
                <w:webHidden/>
              </w:rPr>
              <w:t>14</w:t>
            </w:r>
            <w:r w:rsidR="00325AC6">
              <w:rPr>
                <w:noProof/>
                <w:webHidden/>
              </w:rPr>
              <w:fldChar w:fldCharType="end"/>
            </w:r>
          </w:hyperlink>
        </w:p>
        <w:p w14:paraId="293167BF" w14:textId="276EA242" w:rsidR="006512B0" w:rsidRDefault="006512B0">
          <w:r>
            <w:rPr>
              <w:b/>
              <w:bCs/>
            </w:rPr>
            <w:fldChar w:fldCharType="end"/>
          </w:r>
        </w:p>
      </w:sdtContent>
    </w:sdt>
    <w:p w14:paraId="6765E413" w14:textId="77777777" w:rsidR="001B7849" w:rsidRDefault="001B7849" w:rsidP="001B7849"/>
    <w:p w14:paraId="4AEB9700" w14:textId="77777777" w:rsidR="001B7849" w:rsidRDefault="001B7849" w:rsidP="001B7849">
      <w:pPr>
        <w:sectPr w:rsidR="001B7849" w:rsidSect="00E97C8F">
          <w:pgSz w:w="11907" w:h="16839" w:code="9"/>
          <w:pgMar w:top="2678" w:right="1512" w:bottom="1913" w:left="1512" w:header="918" w:footer="709" w:gutter="0"/>
          <w:pgNumType w:start="0"/>
          <w:cols w:space="720"/>
          <w:titlePg/>
          <w:docGrid w:linePitch="360"/>
        </w:sectPr>
      </w:pPr>
    </w:p>
    <w:p w14:paraId="4B0CBCA2" w14:textId="77777777" w:rsidR="00C6554A" w:rsidRDefault="001B7849" w:rsidP="00F60E7B">
      <w:pPr>
        <w:pStyle w:val="Heading1"/>
        <w:spacing w:after="480"/>
      </w:pPr>
      <w:bookmarkStart w:id="0" w:name="_Toc494882676"/>
      <w:bookmarkStart w:id="1" w:name="_Toc152453890"/>
      <w:r>
        <w:lastRenderedPageBreak/>
        <w:t>Formulácia úlohy</w:t>
      </w:r>
      <w:bookmarkEnd w:id="0"/>
      <w:bookmarkEnd w:id="1"/>
    </w:p>
    <w:p w14:paraId="46A79C0C" w14:textId="22E68559" w:rsidR="00C6554A" w:rsidRDefault="00A97C5B" w:rsidP="00D7162A">
      <w:pPr>
        <w:pStyle w:val="Heading3"/>
        <w:rPr>
          <w:lang w:val="en-US"/>
        </w:rPr>
      </w:pPr>
      <w:bookmarkStart w:id="2" w:name="_Toc152453891"/>
      <w:r>
        <w:t>Úloha</w:t>
      </w:r>
      <w:r>
        <w:rPr>
          <w:lang w:val="en-US"/>
        </w:rPr>
        <w:t>:</w:t>
      </w:r>
      <w:bookmarkEnd w:id="2"/>
    </w:p>
    <w:p w14:paraId="67468641" w14:textId="77777777" w:rsidR="00256872" w:rsidRDefault="00A97C5B" w:rsidP="00A97C5B">
      <w:r>
        <w:t>Našim cieľom bolo vytvoriť autonómne hasičské auto, ktoré by bolo schopné samo hľadať zdroj ohňa, doraziť k nemu a pokúsiť sa o jeho uhasenie. Pri riešení úlohy sme sa snažili nájsť, čo najviac šetrné riešenie (hlavne pre naše študentské vrecká). Teda volili sme technológie, ktoré síce nemajú perfektnú funkčnosť a ideálne podmienky pre riešenie tohto problému, ale sú postačujúce na poukázanie na to, že niečo také je vytvoriteľné a na simulovanom teste aj schopné.</w:t>
      </w:r>
    </w:p>
    <w:p w14:paraId="248DD8B5" w14:textId="2366B1DF" w:rsidR="00A97C5B" w:rsidRDefault="00256872" w:rsidP="00256872">
      <w:pPr>
        <w:pStyle w:val="Heading3"/>
        <w:rPr>
          <w:lang w:val="en-US"/>
        </w:rPr>
      </w:pPr>
      <w:bookmarkStart w:id="3" w:name="_Toc152453892"/>
      <w:r>
        <w:t>Podmienky riešenia</w:t>
      </w:r>
      <w:r>
        <w:rPr>
          <w:lang w:val="en-US"/>
        </w:rPr>
        <w:t>:</w:t>
      </w:r>
      <w:bookmarkEnd w:id="3"/>
    </w:p>
    <w:p w14:paraId="216C339D" w14:textId="562A0332" w:rsidR="00256872" w:rsidRPr="00256872" w:rsidRDefault="00256872" w:rsidP="00256872">
      <w:pPr>
        <w:pStyle w:val="ListParagraph"/>
        <w:numPr>
          <w:ilvl w:val="0"/>
          <w:numId w:val="22"/>
        </w:numPr>
        <w:rPr>
          <w:lang w:val="en-US"/>
        </w:rPr>
      </w:pPr>
      <w:r>
        <w:t>Autíčko by malo byť schopné samostatne, bez zásahu hľadať v priestore oheň, na vzdialenosť určenú senzormi ohňa (záleží od typu senzora)</w:t>
      </w:r>
    </w:p>
    <w:p w14:paraId="5ECB4A00" w14:textId="13ACD1B1" w:rsidR="00256872" w:rsidRPr="00273F2B" w:rsidRDefault="00273F2B" w:rsidP="00256872">
      <w:pPr>
        <w:pStyle w:val="ListParagraph"/>
        <w:numPr>
          <w:ilvl w:val="0"/>
          <w:numId w:val="22"/>
        </w:numPr>
        <w:rPr>
          <w:lang w:val="en-US"/>
        </w:rPr>
      </w:pPr>
      <w:r>
        <w:t>Autíčko by malo byť schopné pred zdrojom ohňa zastaviť a začať hasiť (zdroj ohňa však musí byť nejaký objekt detekovateľný ultrazvukovým senzorom, napríklad: sviečka)</w:t>
      </w:r>
    </w:p>
    <w:p w14:paraId="465E499D" w14:textId="5FF8C7A2" w:rsidR="00273F2B" w:rsidRPr="00273F2B" w:rsidRDefault="00273F2B" w:rsidP="00256872">
      <w:pPr>
        <w:pStyle w:val="ListParagraph"/>
        <w:numPr>
          <w:ilvl w:val="0"/>
          <w:numId w:val="22"/>
        </w:numPr>
        <w:rPr>
          <w:lang w:val="en-US"/>
        </w:rPr>
      </w:pPr>
      <w:r>
        <w:t>Autíčko by malo byť schopné signalizovať nález ohňa a to zvukovým aj svetelným signálom</w:t>
      </w:r>
    </w:p>
    <w:p w14:paraId="7C5D8C08" w14:textId="79D7A37C" w:rsidR="00273F2B" w:rsidRDefault="00F1483C" w:rsidP="00F1483C">
      <w:pPr>
        <w:pStyle w:val="Heading3"/>
      </w:pPr>
      <w:bookmarkStart w:id="4" w:name="_Toc152453893"/>
      <w:r>
        <w:rPr>
          <w:lang w:val="en-US"/>
        </w:rPr>
        <w:t>Problémy</w:t>
      </w:r>
      <w:r>
        <w:t xml:space="preserve"> pri riešení</w:t>
      </w:r>
      <w:r>
        <w:rPr>
          <w:lang w:val="en-US"/>
        </w:rPr>
        <w:t>:</w:t>
      </w:r>
      <w:bookmarkEnd w:id="4"/>
    </w:p>
    <w:p w14:paraId="20E33E88" w14:textId="71B39D1D" w:rsidR="00F1483C" w:rsidRDefault="00F1483C" w:rsidP="00F1483C">
      <w:r>
        <w:t>Pri vymýšľaní projektu sme sa stretávali s viacerými problémami a otázkami, ktoré sú uvedené aj v </w:t>
      </w:r>
      <w:hyperlink w:anchor="_Možné_rozšírenia" w:history="1">
        <w:r w:rsidRPr="00F1483C">
          <w:rPr>
            <w:rStyle w:val="Hyperlink"/>
          </w:rPr>
          <w:t>možných rozšíreniach</w:t>
        </w:r>
      </w:hyperlink>
      <w:r>
        <w:t>, ako napríklad: Ako detegovať oheň? Senzor alebo kamera? Keď senzor analógový alebo digitálny? Ako sa bude autíčko otáčať? Bude sa dať ovládať aj externe, resp. mimo autonómneho režimu?</w:t>
      </w:r>
    </w:p>
    <w:p w14:paraId="055BD985" w14:textId="20A30476" w:rsidR="00F1483C" w:rsidRDefault="00F1483C" w:rsidP="00F1483C">
      <w:pPr>
        <w:pStyle w:val="Heading3"/>
      </w:pPr>
      <w:bookmarkStart w:id="5" w:name="_Toc152453894"/>
      <w:r>
        <w:t>Prečo práve hasičské autíčko?</w:t>
      </w:r>
      <w:bookmarkEnd w:id="5"/>
    </w:p>
    <w:p w14:paraId="708A3E24" w14:textId="2FE8EC17" w:rsidR="00F1483C" w:rsidRDefault="00F1483C" w:rsidP="00F1483C">
      <w:pPr>
        <w:rPr>
          <w:lang w:val="en-US"/>
        </w:rPr>
      </w:pPr>
      <w:r>
        <w:t>Originalita. Zvažovali sme nápady a návrhy ako napríklad obyčajné autíčko, inteligentný skleník, úľ, akvárium a</w:t>
      </w:r>
      <w:r w:rsidR="00CB54B4">
        <w:t> </w:t>
      </w:r>
      <w:r>
        <w:t>podobne</w:t>
      </w:r>
      <w:r w:rsidR="00CB54B4">
        <w:t xml:space="preserve">, ale projekty boli väčšinou buď zabraté alebo jednoduché a neoriginálne, nič extra nové a kreatívne. Inšpirovali sme sa teda </w:t>
      </w:r>
      <w:hyperlink r:id="rId10" w:history="1">
        <w:r w:rsidR="00CB54B4" w:rsidRPr="00CB54B4">
          <w:rPr>
            <w:rStyle w:val="Hyperlink"/>
            <w:i/>
            <w:iCs/>
          </w:rPr>
          <w:t>Michaelom Reevesom</w:t>
        </w:r>
      </w:hyperlink>
      <w:r w:rsidR="00CB54B4">
        <w:t xml:space="preserve"> a jeho videom o </w:t>
      </w:r>
      <w:hyperlink r:id="rId11" w:history="1">
        <w:r w:rsidR="00CB54B4" w:rsidRPr="00CB54B4">
          <w:rPr>
            <w:rStyle w:val="Hyperlink"/>
            <w:b/>
            <w:bCs/>
          </w:rPr>
          <w:t>robotickom psovi</w:t>
        </w:r>
      </w:hyperlink>
      <w:r w:rsidR="00CB54B4">
        <w:t>, v ktorom sa pokúsil o naprogramovanie robotického psa, ktorý by hľadal poháre a močil do nich pivo. Tento nápad bol veľmi zaujímavý a viedol k našej jednoduchšej verzii, auto, ktoré hľadá oheň a hasí ho.</w:t>
      </w:r>
    </w:p>
    <w:p w14:paraId="3C2E9346" w14:textId="77777777" w:rsidR="00F22FF4" w:rsidRPr="00F22FF4" w:rsidRDefault="00F22FF4" w:rsidP="00F1483C">
      <w:pPr>
        <w:rPr>
          <w:lang w:val="en-US"/>
        </w:rPr>
      </w:pPr>
    </w:p>
    <w:p w14:paraId="022EC338" w14:textId="16EC5276" w:rsidR="00256872" w:rsidRPr="00256872" w:rsidRDefault="00256872" w:rsidP="00256872">
      <w:pPr>
        <w:rPr>
          <w:lang w:val="en-US"/>
        </w:rPr>
      </w:pPr>
    </w:p>
    <w:p w14:paraId="271A429D" w14:textId="77777777" w:rsidR="006512B0" w:rsidRDefault="006512B0" w:rsidP="006512B0"/>
    <w:p w14:paraId="357A5B1A" w14:textId="77777777" w:rsidR="006512B0" w:rsidRDefault="006512B0">
      <w:r>
        <w:br w:type="page"/>
      </w:r>
    </w:p>
    <w:p w14:paraId="1FF0846C" w14:textId="7316397A" w:rsidR="00115673" w:rsidRDefault="006512B0" w:rsidP="006756EE">
      <w:pPr>
        <w:pStyle w:val="Heading1"/>
        <w:spacing w:after="480"/>
      </w:pPr>
      <w:bookmarkStart w:id="6" w:name="_Toc494882677"/>
      <w:bookmarkStart w:id="7" w:name="_Toc152453895"/>
      <w:r>
        <w:lastRenderedPageBreak/>
        <w:t>Súpis súčiastok</w:t>
      </w:r>
      <w:bookmarkEnd w:id="6"/>
      <w:bookmarkEnd w:id="7"/>
    </w:p>
    <w:p w14:paraId="6914F295" w14:textId="77777777" w:rsidR="003B7749" w:rsidRDefault="003B7749" w:rsidP="003B7749">
      <w:pPr>
        <w:pStyle w:val="Caption"/>
        <w:keepNext/>
        <w:jc w:val="center"/>
      </w:pPr>
      <w:r>
        <w:t xml:space="preserve">Tabuľka </w:t>
      </w:r>
      <w:fldSimple w:instr=" SEQ Tabuľka \* ARABIC ">
        <w:r w:rsidR="00183478">
          <w:rPr>
            <w:noProof/>
          </w:rPr>
          <w:t>1</w:t>
        </w:r>
      </w:fldSimple>
      <w:r>
        <w:t xml:space="preserve"> Zoznam súčiastok</w:t>
      </w:r>
    </w:p>
    <w:tbl>
      <w:tblPr>
        <w:tblStyle w:val="ListTable3-Accent1"/>
        <w:tblW w:w="8336" w:type="dxa"/>
        <w:tblLook w:val="04A0" w:firstRow="1" w:lastRow="0" w:firstColumn="1" w:lastColumn="0" w:noHBand="0" w:noVBand="1"/>
      </w:tblPr>
      <w:tblGrid>
        <w:gridCol w:w="1755"/>
        <w:gridCol w:w="1755"/>
        <w:gridCol w:w="2883"/>
        <w:gridCol w:w="1943"/>
      </w:tblGrid>
      <w:tr w:rsidR="00A947FB" w14:paraId="4DA19CC4" w14:textId="77777777" w:rsidTr="00153B2B">
        <w:trPr>
          <w:cnfStyle w:val="100000000000" w:firstRow="1" w:lastRow="0" w:firstColumn="0" w:lastColumn="0" w:oddVBand="0" w:evenVBand="0" w:oddHBand="0" w:evenHBand="0" w:firstRowFirstColumn="0" w:firstRowLastColumn="0" w:lastRowFirstColumn="0" w:lastRowLastColumn="0"/>
          <w:trHeight w:val="1099"/>
        </w:trPr>
        <w:tc>
          <w:tcPr>
            <w:cnfStyle w:val="001000000100" w:firstRow="0" w:lastRow="0" w:firstColumn="1" w:lastColumn="0" w:oddVBand="0" w:evenVBand="0" w:oddHBand="0" w:evenHBand="0" w:firstRowFirstColumn="1" w:firstRowLastColumn="0" w:lastRowFirstColumn="0" w:lastRowLastColumn="0"/>
            <w:tcW w:w="1755" w:type="dxa"/>
          </w:tcPr>
          <w:p w14:paraId="63AB25AE" w14:textId="77777777" w:rsidR="00A947FB" w:rsidRDefault="00A947FB" w:rsidP="006512B0">
            <w:r>
              <w:t>Názov (funkcia) súčiastky</w:t>
            </w:r>
          </w:p>
        </w:tc>
        <w:tc>
          <w:tcPr>
            <w:tcW w:w="1755" w:type="dxa"/>
          </w:tcPr>
          <w:p w14:paraId="37D15F1A" w14:textId="77777777" w:rsidR="00A947FB" w:rsidRDefault="00A947FB" w:rsidP="00A947FB">
            <w:pPr>
              <w:cnfStyle w:val="100000000000" w:firstRow="1" w:lastRow="0" w:firstColumn="0" w:lastColumn="0" w:oddVBand="0" w:evenVBand="0" w:oddHBand="0" w:evenHBand="0" w:firstRowFirstColumn="0" w:firstRowLastColumn="0" w:lastRowFirstColumn="0" w:lastRowLastColumn="0"/>
            </w:pPr>
            <w:r>
              <w:t>Typ súčiastky</w:t>
            </w:r>
          </w:p>
        </w:tc>
        <w:tc>
          <w:tcPr>
            <w:tcW w:w="2883" w:type="dxa"/>
          </w:tcPr>
          <w:p w14:paraId="763A2895" w14:textId="77777777" w:rsidR="00A947FB" w:rsidRDefault="00A947FB" w:rsidP="006512B0">
            <w:pPr>
              <w:cnfStyle w:val="100000000000" w:firstRow="1" w:lastRow="0" w:firstColumn="0" w:lastColumn="0" w:oddVBand="0" w:evenVBand="0" w:oddHBand="0" w:evenHBand="0" w:firstRowFirstColumn="0" w:firstRowLastColumn="0" w:lastRowFirstColumn="0" w:lastRowLastColumn="0"/>
            </w:pPr>
            <w:r>
              <w:t>Dostupné v e-</w:t>
            </w:r>
            <w:proofErr w:type="spellStart"/>
            <w:r>
              <w:t>shope</w:t>
            </w:r>
            <w:proofErr w:type="spellEnd"/>
          </w:p>
        </w:tc>
        <w:tc>
          <w:tcPr>
            <w:tcW w:w="1943" w:type="dxa"/>
          </w:tcPr>
          <w:p w14:paraId="3033C88D" w14:textId="77777777" w:rsidR="00A947FB" w:rsidRDefault="00A947FB" w:rsidP="006512B0">
            <w:pPr>
              <w:cnfStyle w:val="100000000000" w:firstRow="1" w:lastRow="0" w:firstColumn="0" w:lastColumn="0" w:oddVBand="0" w:evenVBand="0" w:oddHBand="0" w:evenHBand="0" w:firstRowFirstColumn="0" w:firstRowLastColumn="0" w:lastRowFirstColumn="0" w:lastRowLastColumn="0"/>
            </w:pPr>
            <w:r>
              <w:t>Cena (k dátumu) v</w:t>
            </w:r>
            <w:r w:rsidR="006A546A">
              <w:t> </w:t>
            </w:r>
            <w:r>
              <w:t>EUR</w:t>
            </w:r>
            <w:r w:rsidR="006A546A">
              <w:t xml:space="preserve"> s DPH</w:t>
            </w:r>
          </w:p>
        </w:tc>
      </w:tr>
      <w:tr w:rsidR="006A0F4E" w14:paraId="1311B6AE" w14:textId="77777777" w:rsidTr="00153B2B">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755" w:type="dxa"/>
          </w:tcPr>
          <w:p w14:paraId="4C07F959" w14:textId="013A2CA3" w:rsidR="006A0F4E" w:rsidRDefault="00153B2B" w:rsidP="006512B0">
            <w:proofErr w:type="spellStart"/>
            <w:r>
              <w:t>Stepper</w:t>
            </w:r>
            <w:proofErr w:type="spellEnd"/>
            <w:r>
              <w:t xml:space="preserve"> motor</w:t>
            </w:r>
          </w:p>
        </w:tc>
        <w:tc>
          <w:tcPr>
            <w:tcW w:w="1755" w:type="dxa"/>
          </w:tcPr>
          <w:p w14:paraId="68F5A59E" w14:textId="5375424D" w:rsidR="006A0F4E" w:rsidRPr="006A546A" w:rsidRDefault="00153B2B" w:rsidP="006512B0">
            <w:pPr>
              <w:cnfStyle w:val="000000100000" w:firstRow="0" w:lastRow="0" w:firstColumn="0" w:lastColumn="0" w:oddVBand="0" w:evenVBand="0" w:oddHBand="1" w:evenHBand="0" w:firstRowFirstColumn="0" w:firstRowLastColumn="0" w:lastRowFirstColumn="0" w:lastRowLastColumn="0"/>
            </w:pPr>
            <w:r>
              <w:t>28BYJ-48-5V 4</w:t>
            </w:r>
          </w:p>
        </w:tc>
        <w:tc>
          <w:tcPr>
            <w:tcW w:w="2883" w:type="dxa"/>
          </w:tcPr>
          <w:p w14:paraId="32DF99E2" w14:textId="21E0C0D6" w:rsidR="006A0F4E" w:rsidRDefault="00000000" w:rsidP="006512B0">
            <w:pPr>
              <w:cnfStyle w:val="000000100000" w:firstRow="0" w:lastRow="0" w:firstColumn="0" w:lastColumn="0" w:oddVBand="0" w:evenVBand="0" w:oddHBand="1" w:evenHBand="0" w:firstRowFirstColumn="0" w:firstRowLastColumn="0" w:lastRowFirstColumn="0" w:lastRowLastColumn="0"/>
            </w:pPr>
            <w:hyperlink r:id="rId12" w:history="1">
              <w:r w:rsidR="00153B2B" w:rsidRPr="00153B2B">
                <w:rPr>
                  <w:rStyle w:val="Hyperlink"/>
                </w:rPr>
                <w:t>https://www.aliexpress.com</w:t>
              </w:r>
            </w:hyperlink>
          </w:p>
        </w:tc>
        <w:tc>
          <w:tcPr>
            <w:tcW w:w="1943" w:type="dxa"/>
          </w:tcPr>
          <w:p w14:paraId="471F33C4" w14:textId="4A3E3828" w:rsidR="006A0F4E" w:rsidRDefault="00153B2B" w:rsidP="00831C0C">
            <w:pPr>
              <w:cnfStyle w:val="000000100000" w:firstRow="0" w:lastRow="0" w:firstColumn="0" w:lastColumn="0" w:oddVBand="0" w:evenVBand="0" w:oddHBand="1" w:evenHBand="0" w:firstRowFirstColumn="0" w:firstRowLastColumn="0" w:lastRowFirstColumn="0" w:lastRowLastColumn="0"/>
            </w:pPr>
            <w:r>
              <w:t>0</w:t>
            </w:r>
            <w:r w:rsidR="006A0F4E">
              <w:t>,</w:t>
            </w:r>
            <w:r>
              <w:t>46</w:t>
            </w:r>
            <w:r w:rsidR="006A0F4E">
              <w:t xml:space="preserve"> (</w:t>
            </w:r>
            <w:r>
              <w:t>29</w:t>
            </w:r>
            <w:r w:rsidR="006A0F4E">
              <w:t>.1</w:t>
            </w:r>
            <w:r>
              <w:t>1</w:t>
            </w:r>
            <w:r w:rsidR="006A0F4E">
              <w:t>.</w:t>
            </w:r>
            <w:r>
              <w:t>2023</w:t>
            </w:r>
            <w:r w:rsidR="006A0F4E">
              <w:t>)</w:t>
            </w:r>
          </w:p>
        </w:tc>
      </w:tr>
      <w:tr w:rsidR="00153B2B" w14:paraId="065E27E3"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2999E7D6" w14:textId="5D4E64DF" w:rsidR="00153B2B" w:rsidRDefault="00153B2B" w:rsidP="00153B2B">
            <w:proofErr w:type="spellStart"/>
            <w:r>
              <w:t>Driver</w:t>
            </w:r>
            <w:proofErr w:type="spellEnd"/>
            <w:r>
              <w:t xml:space="preserve"> </w:t>
            </w:r>
            <w:proofErr w:type="spellStart"/>
            <w:r>
              <w:t>board</w:t>
            </w:r>
            <w:proofErr w:type="spellEnd"/>
            <w:r>
              <w:t xml:space="preserve"> module</w:t>
            </w:r>
          </w:p>
        </w:tc>
        <w:tc>
          <w:tcPr>
            <w:tcW w:w="1755" w:type="dxa"/>
          </w:tcPr>
          <w:p w14:paraId="105FC02E" w14:textId="57DD0658" w:rsidR="00153B2B" w:rsidRPr="006A546A" w:rsidRDefault="00153B2B" w:rsidP="00153B2B">
            <w:pPr>
              <w:cnfStyle w:val="000000000000" w:firstRow="0" w:lastRow="0" w:firstColumn="0" w:lastColumn="0" w:oddVBand="0" w:evenVBand="0" w:oddHBand="0" w:evenHBand="0" w:firstRowFirstColumn="0" w:firstRowLastColumn="0" w:lastRowFirstColumn="0" w:lastRowLastColumn="0"/>
            </w:pPr>
            <w:r>
              <w:t>L298N</w:t>
            </w:r>
          </w:p>
        </w:tc>
        <w:tc>
          <w:tcPr>
            <w:tcW w:w="2883" w:type="dxa"/>
          </w:tcPr>
          <w:p w14:paraId="445C6A78" w14:textId="7D4B1BD3" w:rsidR="00153B2B" w:rsidRDefault="00000000" w:rsidP="00153B2B">
            <w:pPr>
              <w:cnfStyle w:val="000000000000" w:firstRow="0" w:lastRow="0" w:firstColumn="0" w:lastColumn="0" w:oddVBand="0" w:evenVBand="0" w:oddHBand="0" w:evenHBand="0" w:firstRowFirstColumn="0" w:firstRowLastColumn="0" w:lastRowFirstColumn="0" w:lastRowLastColumn="0"/>
            </w:pPr>
            <w:hyperlink r:id="rId13" w:history="1">
              <w:r w:rsidR="00153B2B" w:rsidRPr="00153B2B">
                <w:rPr>
                  <w:rStyle w:val="Hyperlink"/>
                </w:rPr>
                <w:t>https://www.aliexpress.com</w:t>
              </w:r>
            </w:hyperlink>
          </w:p>
        </w:tc>
        <w:tc>
          <w:tcPr>
            <w:tcW w:w="1943" w:type="dxa"/>
          </w:tcPr>
          <w:p w14:paraId="286D5B8E" w14:textId="3B7D72C3" w:rsidR="00153B2B" w:rsidRDefault="00153B2B" w:rsidP="00153B2B">
            <w:pPr>
              <w:cnfStyle w:val="000000000000" w:firstRow="0" w:lastRow="0" w:firstColumn="0" w:lastColumn="0" w:oddVBand="0" w:evenVBand="0" w:oddHBand="0" w:evenHBand="0" w:firstRowFirstColumn="0" w:firstRowLastColumn="0" w:lastRowFirstColumn="0" w:lastRowLastColumn="0"/>
            </w:pPr>
            <w:r>
              <w:t>0,46 (29.11.2023)</w:t>
            </w:r>
          </w:p>
        </w:tc>
      </w:tr>
      <w:tr w:rsidR="00153B2B" w14:paraId="143ACCE6"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4F6452D8" w14:textId="7C0CC79E" w:rsidR="00153B2B" w:rsidRDefault="00153B2B" w:rsidP="00153B2B">
            <w:r>
              <w:t xml:space="preserve">Metal </w:t>
            </w:r>
            <w:proofErr w:type="spellStart"/>
            <w:r>
              <w:t>gear</w:t>
            </w:r>
            <w:proofErr w:type="spellEnd"/>
            <w:r>
              <w:t xml:space="preserve"> motor</w:t>
            </w:r>
          </w:p>
        </w:tc>
        <w:tc>
          <w:tcPr>
            <w:tcW w:w="1755" w:type="dxa"/>
          </w:tcPr>
          <w:p w14:paraId="56CAFB90" w14:textId="7B64FDB1" w:rsidR="00153B2B" w:rsidRDefault="00153B2B" w:rsidP="00153B2B">
            <w:pPr>
              <w:cnfStyle w:val="000000100000" w:firstRow="0" w:lastRow="0" w:firstColumn="0" w:lastColumn="0" w:oddVBand="0" w:evenVBand="0" w:oddHBand="1" w:evenHBand="0" w:firstRowFirstColumn="0" w:firstRowLastColumn="0" w:lastRowFirstColumn="0" w:lastRowLastColumn="0"/>
            </w:pPr>
            <w:r>
              <w:t xml:space="preserve">N20 Mini </w:t>
            </w:r>
            <w:proofErr w:type="spellStart"/>
            <w:r>
              <w:t>Micro</w:t>
            </w:r>
            <w:proofErr w:type="spellEnd"/>
            <w:r>
              <w:t xml:space="preserve"> </w:t>
            </w:r>
          </w:p>
        </w:tc>
        <w:tc>
          <w:tcPr>
            <w:tcW w:w="2883" w:type="dxa"/>
          </w:tcPr>
          <w:p w14:paraId="4421AE03" w14:textId="13862CB6" w:rsidR="00153B2B" w:rsidRDefault="00000000" w:rsidP="00153B2B">
            <w:pPr>
              <w:cnfStyle w:val="000000100000" w:firstRow="0" w:lastRow="0" w:firstColumn="0" w:lastColumn="0" w:oddVBand="0" w:evenVBand="0" w:oddHBand="1" w:evenHBand="0" w:firstRowFirstColumn="0" w:firstRowLastColumn="0" w:lastRowFirstColumn="0" w:lastRowLastColumn="0"/>
            </w:pPr>
            <w:hyperlink r:id="rId14" w:history="1">
              <w:r w:rsidR="00153B2B" w:rsidRPr="00153B2B">
                <w:rPr>
                  <w:rStyle w:val="Hyperlink"/>
                </w:rPr>
                <w:t>https://www.aliexpress.com</w:t>
              </w:r>
            </w:hyperlink>
          </w:p>
        </w:tc>
        <w:tc>
          <w:tcPr>
            <w:tcW w:w="1943" w:type="dxa"/>
          </w:tcPr>
          <w:p w14:paraId="5B1D75BD" w14:textId="15161186" w:rsidR="00153B2B" w:rsidRDefault="00153B2B" w:rsidP="00153B2B">
            <w:pPr>
              <w:cnfStyle w:val="000000100000" w:firstRow="0" w:lastRow="0" w:firstColumn="0" w:lastColumn="0" w:oddVBand="0" w:evenVBand="0" w:oddHBand="1" w:evenHBand="0" w:firstRowFirstColumn="0" w:firstRowLastColumn="0" w:lastRowFirstColumn="0" w:lastRowLastColumn="0"/>
            </w:pPr>
            <w:r>
              <w:t>1,92 (29.11.2023)</w:t>
            </w:r>
          </w:p>
        </w:tc>
      </w:tr>
      <w:tr w:rsidR="00153B2B" w14:paraId="1B7AF640"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2ED342FC" w14:textId="080B091D" w:rsidR="00153B2B" w:rsidRDefault="00153B2B" w:rsidP="00153B2B">
            <w:proofErr w:type="spellStart"/>
            <w:r>
              <w:t>One</w:t>
            </w:r>
            <w:proofErr w:type="spellEnd"/>
            <w:r>
              <w:t xml:space="preserve"> </w:t>
            </w:r>
            <w:proofErr w:type="spellStart"/>
            <w:r>
              <w:t>channel</w:t>
            </w:r>
            <w:proofErr w:type="spellEnd"/>
            <w:r>
              <w:t xml:space="preserve"> </w:t>
            </w:r>
            <w:proofErr w:type="spellStart"/>
            <w:r>
              <w:t>relay</w:t>
            </w:r>
            <w:proofErr w:type="spellEnd"/>
            <w:r>
              <w:t xml:space="preserve"> module</w:t>
            </w:r>
          </w:p>
        </w:tc>
        <w:tc>
          <w:tcPr>
            <w:tcW w:w="1755" w:type="dxa"/>
          </w:tcPr>
          <w:p w14:paraId="79BD968F" w14:textId="06298CDC" w:rsidR="00153B2B" w:rsidRDefault="00B256CC" w:rsidP="00153B2B">
            <w:pPr>
              <w:cnfStyle w:val="000000000000" w:firstRow="0" w:lastRow="0" w:firstColumn="0" w:lastColumn="0" w:oddVBand="0" w:evenVBand="0" w:oddHBand="0" w:evenHBand="0" w:firstRowFirstColumn="0" w:firstRowLastColumn="0" w:lastRowFirstColumn="0" w:lastRowLastColumn="0"/>
            </w:pPr>
            <w:r>
              <w:t xml:space="preserve">5V 1 </w:t>
            </w:r>
            <w:r w:rsidR="00153B2B">
              <w:t xml:space="preserve"> </w:t>
            </w:r>
            <w:proofErr w:type="spellStart"/>
            <w:r>
              <w:t>Lowel</w:t>
            </w:r>
            <w:proofErr w:type="spellEnd"/>
            <w:r>
              <w:t xml:space="preserve"> Level</w:t>
            </w:r>
          </w:p>
        </w:tc>
        <w:tc>
          <w:tcPr>
            <w:tcW w:w="2883" w:type="dxa"/>
          </w:tcPr>
          <w:p w14:paraId="7945E40E" w14:textId="40AA89BE" w:rsidR="00153B2B" w:rsidRDefault="00000000" w:rsidP="00153B2B">
            <w:pPr>
              <w:cnfStyle w:val="000000000000" w:firstRow="0" w:lastRow="0" w:firstColumn="0" w:lastColumn="0" w:oddVBand="0" w:evenVBand="0" w:oddHBand="0" w:evenHBand="0" w:firstRowFirstColumn="0" w:firstRowLastColumn="0" w:lastRowFirstColumn="0" w:lastRowLastColumn="0"/>
            </w:pPr>
            <w:hyperlink r:id="rId15" w:history="1">
              <w:r w:rsidR="00153B2B" w:rsidRPr="00153B2B">
                <w:rPr>
                  <w:rStyle w:val="Hyperlink"/>
                </w:rPr>
                <w:t>https://www.aliexpress.com</w:t>
              </w:r>
            </w:hyperlink>
          </w:p>
        </w:tc>
        <w:tc>
          <w:tcPr>
            <w:tcW w:w="1943" w:type="dxa"/>
          </w:tcPr>
          <w:p w14:paraId="094AF3E3" w14:textId="1CA627D7" w:rsidR="00153B2B" w:rsidRDefault="00B256CC" w:rsidP="00153B2B">
            <w:pPr>
              <w:cnfStyle w:val="000000000000" w:firstRow="0" w:lastRow="0" w:firstColumn="0" w:lastColumn="0" w:oddVBand="0" w:evenVBand="0" w:oddHBand="0" w:evenHBand="0" w:firstRowFirstColumn="0" w:firstRowLastColumn="0" w:lastRowFirstColumn="0" w:lastRowLastColumn="0"/>
            </w:pPr>
            <w:r>
              <w:t xml:space="preserve">0,46 </w:t>
            </w:r>
            <w:r w:rsidR="00153B2B">
              <w:t>(29.11.2023)</w:t>
            </w:r>
          </w:p>
        </w:tc>
      </w:tr>
      <w:tr w:rsidR="00B256CC" w14:paraId="4BEAA4F8"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5745C439" w14:textId="736FD147" w:rsidR="00B256CC" w:rsidRDefault="00DF0A9F" w:rsidP="00B256CC">
            <w:proofErr w:type="spellStart"/>
            <w:r>
              <w:t>Low</w:t>
            </w:r>
            <w:proofErr w:type="spellEnd"/>
            <w:r>
              <w:t xml:space="preserve"> </w:t>
            </w:r>
            <w:proofErr w:type="spellStart"/>
            <w:r>
              <w:t>noise</w:t>
            </w:r>
            <w:proofErr w:type="spellEnd"/>
            <w:r>
              <w:t xml:space="preserve"> </w:t>
            </w:r>
            <w:proofErr w:type="spellStart"/>
            <w:r>
              <w:t>brushless</w:t>
            </w:r>
            <w:proofErr w:type="spellEnd"/>
            <w:r>
              <w:t xml:space="preserve"> motor</w:t>
            </w:r>
            <w:r w:rsidR="005300CE">
              <w:t xml:space="preserve"> </w:t>
            </w:r>
            <w:proofErr w:type="spellStart"/>
            <w:r w:rsidR="005300CE">
              <w:t>pump</w:t>
            </w:r>
            <w:proofErr w:type="spellEnd"/>
          </w:p>
        </w:tc>
        <w:tc>
          <w:tcPr>
            <w:tcW w:w="1755" w:type="dxa"/>
          </w:tcPr>
          <w:p w14:paraId="2A85A9C8" w14:textId="0D5A8CC1" w:rsidR="00B256CC" w:rsidRDefault="00DF0A9F" w:rsidP="00B256CC">
            <w:pPr>
              <w:cnfStyle w:val="000000100000" w:firstRow="0" w:lastRow="0" w:firstColumn="0" w:lastColumn="0" w:oddVBand="0" w:evenVBand="0" w:oddHBand="1" w:evenHBand="0" w:firstRowFirstColumn="0" w:firstRowLastColumn="0" w:lastRowFirstColumn="0" w:lastRowLastColumn="0"/>
            </w:pPr>
            <w:r>
              <w:t>DC 2.5-6V</w:t>
            </w:r>
          </w:p>
        </w:tc>
        <w:tc>
          <w:tcPr>
            <w:tcW w:w="2883" w:type="dxa"/>
          </w:tcPr>
          <w:p w14:paraId="64CF26C9" w14:textId="10F3CC78" w:rsidR="00B256CC" w:rsidRDefault="00000000" w:rsidP="00B256CC">
            <w:pPr>
              <w:cnfStyle w:val="000000100000" w:firstRow="0" w:lastRow="0" w:firstColumn="0" w:lastColumn="0" w:oddVBand="0" w:evenVBand="0" w:oddHBand="1" w:evenHBand="0" w:firstRowFirstColumn="0" w:firstRowLastColumn="0" w:lastRowFirstColumn="0" w:lastRowLastColumn="0"/>
            </w:pPr>
            <w:hyperlink r:id="rId16" w:history="1">
              <w:r w:rsidR="00B256CC" w:rsidRPr="00153B2B">
                <w:rPr>
                  <w:rStyle w:val="Hyperlink"/>
                </w:rPr>
                <w:t>https://www.aliexpress.com</w:t>
              </w:r>
            </w:hyperlink>
          </w:p>
        </w:tc>
        <w:tc>
          <w:tcPr>
            <w:tcW w:w="1943" w:type="dxa"/>
          </w:tcPr>
          <w:p w14:paraId="7A0FD1A5" w14:textId="0697A7CC" w:rsidR="00B256CC" w:rsidRDefault="00B256CC" w:rsidP="00B256CC">
            <w:pPr>
              <w:cnfStyle w:val="000000100000" w:firstRow="0" w:lastRow="0" w:firstColumn="0" w:lastColumn="0" w:oddVBand="0" w:evenVBand="0" w:oddHBand="1" w:evenHBand="0" w:firstRowFirstColumn="0" w:firstRowLastColumn="0" w:lastRowFirstColumn="0" w:lastRowLastColumn="0"/>
            </w:pPr>
            <w:r>
              <w:t>0,4</w:t>
            </w:r>
            <w:r w:rsidR="00DF0A9F">
              <w:t>6</w:t>
            </w:r>
            <w:r>
              <w:t xml:space="preserve"> (29.11.2023)</w:t>
            </w:r>
          </w:p>
        </w:tc>
      </w:tr>
      <w:tr w:rsidR="00DF0A9F" w14:paraId="0E85C5C4"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03A4E370" w14:textId="0C993E9F" w:rsidR="00DF0A9F" w:rsidRDefault="00DF0A9F" w:rsidP="00DF0A9F">
            <w:proofErr w:type="spellStart"/>
            <w:r>
              <w:t>Ultrasonic</w:t>
            </w:r>
            <w:proofErr w:type="spellEnd"/>
            <w:r>
              <w:t xml:space="preserve"> </w:t>
            </w:r>
            <w:proofErr w:type="spellStart"/>
            <w:r>
              <w:t>sensor</w:t>
            </w:r>
            <w:proofErr w:type="spellEnd"/>
          </w:p>
        </w:tc>
        <w:tc>
          <w:tcPr>
            <w:tcW w:w="1755" w:type="dxa"/>
          </w:tcPr>
          <w:p w14:paraId="67B5F6FC" w14:textId="601D95A2" w:rsidR="00DF0A9F" w:rsidRDefault="00DF0A9F" w:rsidP="00DF0A9F">
            <w:pPr>
              <w:cnfStyle w:val="000000000000" w:firstRow="0" w:lastRow="0" w:firstColumn="0" w:lastColumn="0" w:oddVBand="0" w:evenVBand="0" w:oddHBand="0" w:evenHBand="0" w:firstRowFirstColumn="0" w:firstRowLastColumn="0" w:lastRowFirstColumn="0" w:lastRowLastColumn="0"/>
            </w:pPr>
            <w:r w:rsidRPr="00DF0A9F">
              <w:t>HC-SR04 HCSR04</w:t>
            </w:r>
          </w:p>
        </w:tc>
        <w:tc>
          <w:tcPr>
            <w:tcW w:w="2883" w:type="dxa"/>
          </w:tcPr>
          <w:p w14:paraId="4AD0FD55" w14:textId="508D9CFB" w:rsidR="00DF0A9F" w:rsidRDefault="00000000" w:rsidP="00DF0A9F">
            <w:pPr>
              <w:cnfStyle w:val="000000000000" w:firstRow="0" w:lastRow="0" w:firstColumn="0" w:lastColumn="0" w:oddVBand="0" w:evenVBand="0" w:oddHBand="0" w:evenHBand="0" w:firstRowFirstColumn="0" w:firstRowLastColumn="0" w:lastRowFirstColumn="0" w:lastRowLastColumn="0"/>
            </w:pPr>
            <w:hyperlink r:id="rId17" w:history="1">
              <w:r w:rsidR="00DF0A9F" w:rsidRPr="00153B2B">
                <w:rPr>
                  <w:rStyle w:val="Hyperlink"/>
                </w:rPr>
                <w:t>https://www.aliexpress.com</w:t>
              </w:r>
            </w:hyperlink>
          </w:p>
        </w:tc>
        <w:tc>
          <w:tcPr>
            <w:tcW w:w="1943" w:type="dxa"/>
          </w:tcPr>
          <w:p w14:paraId="4E939346" w14:textId="2CE666A2" w:rsidR="00DF0A9F" w:rsidRDefault="00DF0A9F" w:rsidP="00DF0A9F">
            <w:pPr>
              <w:cnfStyle w:val="000000000000" w:firstRow="0" w:lastRow="0" w:firstColumn="0" w:lastColumn="0" w:oddVBand="0" w:evenVBand="0" w:oddHBand="0" w:evenHBand="0" w:firstRowFirstColumn="0" w:firstRowLastColumn="0" w:lastRowFirstColumn="0" w:lastRowLastColumn="0"/>
            </w:pPr>
            <w:r>
              <w:t>0,43 (29.11.2023)</w:t>
            </w:r>
          </w:p>
        </w:tc>
      </w:tr>
      <w:tr w:rsidR="00DF0A9F" w14:paraId="2216E822"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33A6508A" w14:textId="6A041B20" w:rsidR="00DF0A9F" w:rsidRDefault="00DF0A9F" w:rsidP="00DF0A9F">
            <w:r>
              <w:t>D-hole Rubber Wheel</w:t>
            </w:r>
          </w:p>
        </w:tc>
        <w:tc>
          <w:tcPr>
            <w:tcW w:w="1755" w:type="dxa"/>
          </w:tcPr>
          <w:p w14:paraId="0E6C8ADD" w14:textId="3A919057" w:rsidR="00DF0A9F" w:rsidRDefault="00DF0A9F" w:rsidP="00DF0A9F">
            <w:pPr>
              <w:cnfStyle w:val="000000100000" w:firstRow="0" w:lastRow="0" w:firstColumn="0" w:lastColumn="0" w:oddVBand="0" w:evenVBand="0" w:oddHBand="1" w:evenHBand="0" w:firstRowFirstColumn="0" w:firstRowLastColumn="0" w:lastRowFirstColumn="0" w:lastRowLastColumn="0"/>
            </w:pPr>
            <w:r>
              <w:t>Pre motor N20</w:t>
            </w:r>
          </w:p>
        </w:tc>
        <w:tc>
          <w:tcPr>
            <w:tcW w:w="2883" w:type="dxa"/>
          </w:tcPr>
          <w:p w14:paraId="7517F3C2" w14:textId="7D5B1ACA" w:rsidR="00DF0A9F" w:rsidRDefault="00000000" w:rsidP="00DF0A9F">
            <w:pPr>
              <w:cnfStyle w:val="000000100000" w:firstRow="0" w:lastRow="0" w:firstColumn="0" w:lastColumn="0" w:oddVBand="0" w:evenVBand="0" w:oddHBand="1" w:evenHBand="0" w:firstRowFirstColumn="0" w:firstRowLastColumn="0" w:lastRowFirstColumn="0" w:lastRowLastColumn="0"/>
            </w:pPr>
            <w:hyperlink r:id="rId18" w:history="1">
              <w:r w:rsidR="00DF0A9F" w:rsidRPr="00153B2B">
                <w:rPr>
                  <w:rStyle w:val="Hyperlink"/>
                </w:rPr>
                <w:t>https://www.aliexpress.com</w:t>
              </w:r>
            </w:hyperlink>
          </w:p>
        </w:tc>
        <w:tc>
          <w:tcPr>
            <w:tcW w:w="1943" w:type="dxa"/>
          </w:tcPr>
          <w:p w14:paraId="32EF5183" w14:textId="2B1FB8A3" w:rsidR="00DF0A9F" w:rsidRDefault="00DF0A9F" w:rsidP="00DF0A9F">
            <w:pPr>
              <w:cnfStyle w:val="000000100000" w:firstRow="0" w:lastRow="0" w:firstColumn="0" w:lastColumn="0" w:oddVBand="0" w:evenVBand="0" w:oddHBand="1" w:evenHBand="0" w:firstRowFirstColumn="0" w:firstRowLastColumn="0" w:lastRowFirstColumn="0" w:lastRowLastColumn="0"/>
            </w:pPr>
            <w:r>
              <w:t>0,42 (29.11.2023)</w:t>
            </w:r>
          </w:p>
        </w:tc>
      </w:tr>
      <w:tr w:rsidR="00DF0A9F" w14:paraId="2B19F07D"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066CDF38" w14:textId="7360119C" w:rsidR="00DF0A9F" w:rsidRDefault="00DF0A9F" w:rsidP="00DF0A9F">
            <w:proofErr w:type="spellStart"/>
            <w:r w:rsidRPr="00DF0A9F">
              <w:t>Battery</w:t>
            </w:r>
            <w:proofErr w:type="spellEnd"/>
            <w:r w:rsidRPr="00DF0A9F">
              <w:t xml:space="preserve"> Box</w:t>
            </w:r>
          </w:p>
        </w:tc>
        <w:tc>
          <w:tcPr>
            <w:tcW w:w="1755" w:type="dxa"/>
          </w:tcPr>
          <w:p w14:paraId="19BC1A5F" w14:textId="332CE8FB" w:rsidR="00DF0A9F" w:rsidRDefault="00DF0A9F" w:rsidP="00DF0A9F">
            <w:pPr>
              <w:cnfStyle w:val="000000000000" w:firstRow="0" w:lastRow="0" w:firstColumn="0" w:lastColumn="0" w:oddVBand="0" w:evenVBand="0" w:oddHBand="0" w:evenHBand="0" w:firstRowFirstColumn="0" w:firstRowLastColumn="0" w:lastRowFirstColumn="0" w:lastRowLastColumn="0"/>
            </w:pPr>
            <w:r w:rsidRPr="00DF0A9F">
              <w:t>AA 18650</w:t>
            </w:r>
          </w:p>
        </w:tc>
        <w:tc>
          <w:tcPr>
            <w:tcW w:w="2883" w:type="dxa"/>
          </w:tcPr>
          <w:p w14:paraId="604C7CBC" w14:textId="6F7A86B3" w:rsidR="00DF0A9F" w:rsidRDefault="00000000" w:rsidP="00DF0A9F">
            <w:pPr>
              <w:cnfStyle w:val="000000000000" w:firstRow="0" w:lastRow="0" w:firstColumn="0" w:lastColumn="0" w:oddVBand="0" w:evenVBand="0" w:oddHBand="0" w:evenHBand="0" w:firstRowFirstColumn="0" w:firstRowLastColumn="0" w:lastRowFirstColumn="0" w:lastRowLastColumn="0"/>
            </w:pPr>
            <w:hyperlink r:id="rId19" w:history="1">
              <w:r w:rsidR="00DF0A9F" w:rsidRPr="00153B2B">
                <w:rPr>
                  <w:rStyle w:val="Hyperlink"/>
                </w:rPr>
                <w:t>https://www.aliexpress.com</w:t>
              </w:r>
            </w:hyperlink>
          </w:p>
        </w:tc>
        <w:tc>
          <w:tcPr>
            <w:tcW w:w="1943" w:type="dxa"/>
          </w:tcPr>
          <w:p w14:paraId="715A2A69" w14:textId="369E0A0F" w:rsidR="00DF0A9F" w:rsidRDefault="00DF0A9F" w:rsidP="00DF0A9F">
            <w:pPr>
              <w:cnfStyle w:val="000000000000" w:firstRow="0" w:lastRow="0" w:firstColumn="0" w:lastColumn="0" w:oddVBand="0" w:evenVBand="0" w:oddHBand="0" w:evenHBand="0" w:firstRowFirstColumn="0" w:firstRowLastColumn="0" w:lastRowFirstColumn="0" w:lastRowLastColumn="0"/>
            </w:pPr>
            <w:r>
              <w:t>0,35 (29.11.2023)</w:t>
            </w:r>
          </w:p>
        </w:tc>
      </w:tr>
      <w:tr w:rsidR="00DF0A9F" w14:paraId="7498EB46"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26BFE99B" w14:textId="1330A712" w:rsidR="00DF0A9F" w:rsidRDefault="00DF0A9F" w:rsidP="00DF0A9F">
            <w:proofErr w:type="spellStart"/>
            <w:r w:rsidRPr="00DF0A9F">
              <w:t>Flame</w:t>
            </w:r>
            <w:proofErr w:type="spellEnd"/>
            <w:r w:rsidRPr="00DF0A9F">
              <w:t xml:space="preserve"> </w:t>
            </w:r>
            <w:proofErr w:type="spellStart"/>
            <w:r w:rsidRPr="00DF0A9F">
              <w:t>Detection</w:t>
            </w:r>
            <w:proofErr w:type="spellEnd"/>
            <w:r w:rsidRPr="00DF0A9F">
              <w:t xml:space="preserve"> </w:t>
            </w:r>
            <w:proofErr w:type="spellStart"/>
            <w:r w:rsidRPr="00DF0A9F">
              <w:t>Sensor</w:t>
            </w:r>
            <w:proofErr w:type="spellEnd"/>
          </w:p>
        </w:tc>
        <w:tc>
          <w:tcPr>
            <w:tcW w:w="1755" w:type="dxa"/>
          </w:tcPr>
          <w:p w14:paraId="2B719C4D" w14:textId="21E42566" w:rsidR="00DF0A9F" w:rsidRDefault="00DF0A9F" w:rsidP="00DF0A9F">
            <w:pPr>
              <w:cnfStyle w:val="000000100000" w:firstRow="0" w:lastRow="0" w:firstColumn="0" w:lastColumn="0" w:oddVBand="0" w:evenVBand="0" w:oddHBand="1" w:evenHBand="0" w:firstRowFirstColumn="0" w:firstRowLastColumn="0" w:lastRowFirstColumn="0" w:lastRowLastColumn="0"/>
            </w:pPr>
            <w:r w:rsidRPr="00DF0A9F">
              <w:t xml:space="preserve">TZT IR </w:t>
            </w:r>
            <w:proofErr w:type="spellStart"/>
            <w:r w:rsidRPr="00DF0A9F">
              <w:t>Infrared</w:t>
            </w:r>
            <w:proofErr w:type="spellEnd"/>
            <w:r w:rsidRPr="00DF0A9F">
              <w:t xml:space="preserve"> 3</w:t>
            </w:r>
          </w:p>
        </w:tc>
        <w:tc>
          <w:tcPr>
            <w:tcW w:w="2883" w:type="dxa"/>
          </w:tcPr>
          <w:p w14:paraId="40860A44" w14:textId="484D7713" w:rsidR="00DF0A9F" w:rsidRDefault="00000000" w:rsidP="00DF0A9F">
            <w:pPr>
              <w:cnfStyle w:val="000000100000" w:firstRow="0" w:lastRow="0" w:firstColumn="0" w:lastColumn="0" w:oddVBand="0" w:evenVBand="0" w:oddHBand="1" w:evenHBand="0" w:firstRowFirstColumn="0" w:firstRowLastColumn="0" w:lastRowFirstColumn="0" w:lastRowLastColumn="0"/>
            </w:pPr>
            <w:hyperlink r:id="rId20" w:history="1">
              <w:r w:rsidR="00DF0A9F" w:rsidRPr="00153B2B">
                <w:rPr>
                  <w:rStyle w:val="Hyperlink"/>
                </w:rPr>
                <w:t>https://www.aliexpress.com</w:t>
              </w:r>
            </w:hyperlink>
          </w:p>
        </w:tc>
        <w:tc>
          <w:tcPr>
            <w:tcW w:w="1943" w:type="dxa"/>
          </w:tcPr>
          <w:p w14:paraId="7144B9CD" w14:textId="551B1455" w:rsidR="00DF0A9F" w:rsidRDefault="00DF0A9F" w:rsidP="00DF0A9F">
            <w:pPr>
              <w:cnfStyle w:val="000000100000" w:firstRow="0" w:lastRow="0" w:firstColumn="0" w:lastColumn="0" w:oddVBand="0" w:evenVBand="0" w:oddHBand="1" w:evenHBand="0" w:firstRowFirstColumn="0" w:firstRowLastColumn="0" w:lastRowFirstColumn="0" w:lastRowLastColumn="0"/>
            </w:pPr>
            <w:r>
              <w:t>0,33 (29.11.2023)</w:t>
            </w:r>
          </w:p>
        </w:tc>
      </w:tr>
      <w:tr w:rsidR="00835037" w14:paraId="60BF8CD5"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15FCF8DC" w14:textId="12B555C5" w:rsidR="00835037" w:rsidRPr="00DF0A9F" w:rsidRDefault="00835037" w:rsidP="00835037">
            <w:proofErr w:type="spellStart"/>
            <w:r w:rsidRPr="00835037">
              <w:t>Button</w:t>
            </w:r>
            <w:proofErr w:type="spellEnd"/>
            <w:r w:rsidRPr="00835037">
              <w:t xml:space="preserve"> Switch</w:t>
            </w:r>
          </w:p>
        </w:tc>
        <w:tc>
          <w:tcPr>
            <w:tcW w:w="1755" w:type="dxa"/>
          </w:tcPr>
          <w:p w14:paraId="24E3CF50" w14:textId="1D7F21BF" w:rsidR="00835037" w:rsidRPr="00DF0A9F" w:rsidRDefault="00835037" w:rsidP="00835037">
            <w:pPr>
              <w:cnfStyle w:val="000000000000" w:firstRow="0" w:lastRow="0" w:firstColumn="0" w:lastColumn="0" w:oddVBand="0" w:evenVBand="0" w:oddHBand="0" w:evenHBand="0" w:firstRowFirstColumn="0" w:firstRowLastColumn="0" w:lastRowFirstColumn="0" w:lastRowLastColumn="0"/>
            </w:pPr>
            <w:r w:rsidRPr="00835037">
              <w:t>SPST 3A</w:t>
            </w:r>
          </w:p>
        </w:tc>
        <w:tc>
          <w:tcPr>
            <w:tcW w:w="2883" w:type="dxa"/>
          </w:tcPr>
          <w:p w14:paraId="5294FD2A" w14:textId="5D152743" w:rsidR="00835037" w:rsidRDefault="00000000" w:rsidP="00835037">
            <w:pPr>
              <w:cnfStyle w:val="000000000000" w:firstRow="0" w:lastRow="0" w:firstColumn="0" w:lastColumn="0" w:oddVBand="0" w:evenVBand="0" w:oddHBand="0" w:evenHBand="0" w:firstRowFirstColumn="0" w:firstRowLastColumn="0" w:lastRowFirstColumn="0" w:lastRowLastColumn="0"/>
            </w:pPr>
            <w:hyperlink r:id="rId21" w:history="1">
              <w:r w:rsidR="00835037" w:rsidRPr="00153B2B">
                <w:rPr>
                  <w:rStyle w:val="Hyperlink"/>
                </w:rPr>
                <w:t>https://www.aliexpress.com</w:t>
              </w:r>
            </w:hyperlink>
          </w:p>
        </w:tc>
        <w:tc>
          <w:tcPr>
            <w:tcW w:w="1943" w:type="dxa"/>
          </w:tcPr>
          <w:p w14:paraId="38C10A93" w14:textId="3279311C" w:rsidR="00835037" w:rsidRDefault="00835037" w:rsidP="00835037">
            <w:pPr>
              <w:cnfStyle w:val="000000000000" w:firstRow="0" w:lastRow="0" w:firstColumn="0" w:lastColumn="0" w:oddVBand="0" w:evenVBand="0" w:oddHBand="0" w:evenHBand="0" w:firstRowFirstColumn="0" w:firstRowLastColumn="0" w:lastRowFirstColumn="0" w:lastRowLastColumn="0"/>
            </w:pPr>
            <w:r>
              <w:t>0,46 (29.11.2023)</w:t>
            </w:r>
          </w:p>
        </w:tc>
      </w:tr>
      <w:tr w:rsidR="00835037" w14:paraId="23302E09"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759D883D" w14:textId="191D5C8F" w:rsidR="00835037" w:rsidRPr="00835037" w:rsidRDefault="00835037" w:rsidP="00835037">
            <w:pPr>
              <w:rPr>
                <w:lang w:val="en-US"/>
              </w:rPr>
            </w:pPr>
            <w:r>
              <w:t xml:space="preserve">LED </w:t>
            </w:r>
            <w:proofErr w:type="spellStart"/>
            <w:r>
              <w:t>Diode</w:t>
            </w:r>
            <w:proofErr w:type="spellEnd"/>
          </w:p>
        </w:tc>
        <w:tc>
          <w:tcPr>
            <w:tcW w:w="1755" w:type="dxa"/>
          </w:tcPr>
          <w:p w14:paraId="37808685" w14:textId="5164AAD7" w:rsidR="00835037" w:rsidRPr="00835037" w:rsidRDefault="00835037" w:rsidP="00835037">
            <w:pPr>
              <w:cnfStyle w:val="000000100000" w:firstRow="0" w:lastRow="0" w:firstColumn="0" w:lastColumn="0" w:oddVBand="0" w:evenVBand="0" w:oddHBand="1" w:evenHBand="0" w:firstRowFirstColumn="0" w:firstRowLastColumn="0" w:lastRowFirstColumn="0" w:lastRowLastColumn="0"/>
            </w:pPr>
            <w:proofErr w:type="spellStart"/>
            <w:r>
              <w:t>Blue</w:t>
            </w:r>
            <w:proofErr w:type="spellEnd"/>
          </w:p>
        </w:tc>
        <w:tc>
          <w:tcPr>
            <w:tcW w:w="2883" w:type="dxa"/>
          </w:tcPr>
          <w:p w14:paraId="58B57E8C" w14:textId="2B5FA22E" w:rsidR="00835037" w:rsidRDefault="00000000" w:rsidP="00835037">
            <w:pPr>
              <w:cnfStyle w:val="000000100000" w:firstRow="0" w:lastRow="0" w:firstColumn="0" w:lastColumn="0" w:oddVBand="0" w:evenVBand="0" w:oddHBand="1" w:evenHBand="0" w:firstRowFirstColumn="0" w:firstRowLastColumn="0" w:lastRowFirstColumn="0" w:lastRowLastColumn="0"/>
            </w:pPr>
            <w:hyperlink r:id="rId22" w:history="1">
              <w:r w:rsidR="00835037" w:rsidRPr="00153B2B">
                <w:rPr>
                  <w:rStyle w:val="Hyperlink"/>
                </w:rPr>
                <w:t>https://www.aliexpress.com</w:t>
              </w:r>
            </w:hyperlink>
          </w:p>
        </w:tc>
        <w:tc>
          <w:tcPr>
            <w:tcW w:w="1943" w:type="dxa"/>
          </w:tcPr>
          <w:p w14:paraId="45C49FB8" w14:textId="522699FA" w:rsidR="00835037" w:rsidRDefault="00835037" w:rsidP="00835037">
            <w:pPr>
              <w:cnfStyle w:val="000000100000" w:firstRow="0" w:lastRow="0" w:firstColumn="0" w:lastColumn="0" w:oddVBand="0" w:evenVBand="0" w:oddHBand="1" w:evenHBand="0" w:firstRowFirstColumn="0" w:firstRowLastColumn="0" w:lastRowFirstColumn="0" w:lastRowLastColumn="0"/>
            </w:pPr>
            <w:r>
              <w:t xml:space="preserve">4,82 (29.11.2023) -cena/ks: </w:t>
            </w:r>
            <w:r w:rsidRPr="00835037">
              <w:t>0</w:t>
            </w:r>
            <w:r>
              <w:t>,</w:t>
            </w:r>
            <w:r w:rsidRPr="00835037">
              <w:t>0241</w:t>
            </w:r>
          </w:p>
        </w:tc>
      </w:tr>
      <w:tr w:rsidR="00A041E3" w14:paraId="483F810B"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51EE5309" w14:textId="7FF13B09" w:rsidR="00A041E3" w:rsidRDefault="00A041E3" w:rsidP="00A041E3">
            <w:proofErr w:type="spellStart"/>
            <w:r w:rsidRPr="00A041E3">
              <w:lastRenderedPageBreak/>
              <w:t>Piezo</w:t>
            </w:r>
            <w:proofErr w:type="spellEnd"/>
            <w:r w:rsidRPr="00A041E3">
              <w:t xml:space="preserve"> </w:t>
            </w:r>
            <w:proofErr w:type="spellStart"/>
            <w:r w:rsidRPr="00A041E3">
              <w:t>Buzzer</w:t>
            </w:r>
            <w:proofErr w:type="spellEnd"/>
          </w:p>
        </w:tc>
        <w:tc>
          <w:tcPr>
            <w:tcW w:w="1755" w:type="dxa"/>
          </w:tcPr>
          <w:p w14:paraId="3EF46CEA" w14:textId="45C65F27" w:rsidR="00A041E3" w:rsidRDefault="00A041E3" w:rsidP="00A041E3">
            <w:pPr>
              <w:cnfStyle w:val="000000000000" w:firstRow="0" w:lastRow="0" w:firstColumn="0" w:lastColumn="0" w:oddVBand="0" w:evenVBand="0" w:oddHBand="0" w:evenHBand="0" w:firstRowFirstColumn="0" w:firstRowLastColumn="0" w:lastRowFirstColumn="0" w:lastRowLastColumn="0"/>
            </w:pPr>
            <w:r w:rsidRPr="00A041E3">
              <w:t>AC 12MMx8.5MM 12085</w:t>
            </w:r>
          </w:p>
        </w:tc>
        <w:tc>
          <w:tcPr>
            <w:tcW w:w="2883" w:type="dxa"/>
          </w:tcPr>
          <w:p w14:paraId="42033562" w14:textId="31EEB02A" w:rsidR="00A041E3" w:rsidRDefault="00000000" w:rsidP="00A041E3">
            <w:pPr>
              <w:cnfStyle w:val="000000000000" w:firstRow="0" w:lastRow="0" w:firstColumn="0" w:lastColumn="0" w:oddVBand="0" w:evenVBand="0" w:oddHBand="0" w:evenHBand="0" w:firstRowFirstColumn="0" w:firstRowLastColumn="0" w:lastRowFirstColumn="0" w:lastRowLastColumn="0"/>
            </w:pPr>
            <w:hyperlink r:id="rId23" w:history="1">
              <w:r w:rsidR="00A041E3" w:rsidRPr="00153B2B">
                <w:rPr>
                  <w:rStyle w:val="Hyperlink"/>
                </w:rPr>
                <w:t>https://www.aliexpress.com</w:t>
              </w:r>
            </w:hyperlink>
          </w:p>
        </w:tc>
        <w:tc>
          <w:tcPr>
            <w:tcW w:w="1943" w:type="dxa"/>
          </w:tcPr>
          <w:p w14:paraId="1023CB6B" w14:textId="4FFF5860" w:rsidR="00A041E3" w:rsidRDefault="00A041E3" w:rsidP="00A041E3">
            <w:pPr>
              <w:cnfStyle w:val="000000000000" w:firstRow="0" w:lastRow="0" w:firstColumn="0" w:lastColumn="0" w:oddVBand="0" w:evenVBand="0" w:oddHBand="0" w:evenHBand="0" w:firstRowFirstColumn="0" w:firstRowLastColumn="0" w:lastRowFirstColumn="0" w:lastRowLastColumn="0"/>
            </w:pPr>
            <w:r>
              <w:t>0,46 (29.11.2023)</w:t>
            </w:r>
          </w:p>
        </w:tc>
      </w:tr>
      <w:tr w:rsidR="00455462" w14:paraId="03305365" w14:textId="77777777" w:rsidTr="00153B2B">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755" w:type="dxa"/>
          </w:tcPr>
          <w:p w14:paraId="61BA38F0" w14:textId="0CEEC7A7" w:rsidR="00455462" w:rsidRPr="00A041E3" w:rsidRDefault="00260817" w:rsidP="00A041E3">
            <w:r>
              <w:t>Konštrukcia</w:t>
            </w:r>
          </w:p>
        </w:tc>
        <w:tc>
          <w:tcPr>
            <w:tcW w:w="1755" w:type="dxa"/>
          </w:tcPr>
          <w:p w14:paraId="40272FEC" w14:textId="3F071E8A" w:rsidR="00455462" w:rsidRPr="003E3F57" w:rsidRDefault="003E3F57" w:rsidP="00A041E3">
            <w:pPr>
              <w:cnfStyle w:val="000000100000" w:firstRow="0" w:lastRow="0" w:firstColumn="0" w:lastColumn="0" w:oddVBand="0" w:evenVBand="0" w:oddHBand="1" w:evenHBand="0" w:firstRowFirstColumn="0" w:firstRowLastColumn="0" w:lastRowFirstColumn="0" w:lastRowLastColumn="0"/>
              <w:rPr>
                <w:lang w:val="en-US"/>
              </w:rPr>
            </w:pPr>
            <w:r>
              <w:t>Vytlačená na 3D tlačiarni</w:t>
            </w:r>
          </w:p>
        </w:tc>
        <w:tc>
          <w:tcPr>
            <w:tcW w:w="2883" w:type="dxa"/>
          </w:tcPr>
          <w:p w14:paraId="3A663751" w14:textId="51C7E6AC" w:rsidR="00455462" w:rsidRDefault="00455462" w:rsidP="00A041E3">
            <w:pPr>
              <w:cnfStyle w:val="000000100000" w:firstRow="0" w:lastRow="0" w:firstColumn="0" w:lastColumn="0" w:oddVBand="0" w:evenVBand="0" w:oddHBand="1" w:evenHBand="0" w:firstRowFirstColumn="0" w:firstRowLastColumn="0" w:lastRowFirstColumn="0" w:lastRowLastColumn="0"/>
            </w:pPr>
            <w:r>
              <w:t>DIY</w:t>
            </w:r>
          </w:p>
        </w:tc>
        <w:tc>
          <w:tcPr>
            <w:tcW w:w="1943" w:type="dxa"/>
          </w:tcPr>
          <w:p w14:paraId="7E64FC4F" w14:textId="3FB0D713" w:rsidR="00455462" w:rsidRPr="00455462" w:rsidRDefault="00455462" w:rsidP="00A041E3">
            <w:pPr>
              <w:cnfStyle w:val="000000100000" w:firstRow="0" w:lastRow="0" w:firstColumn="0" w:lastColumn="0" w:oddVBand="0" w:evenVBand="0" w:oddHBand="1" w:evenHBand="0" w:firstRowFirstColumn="0" w:firstRowLastColumn="0" w:lastRowFirstColumn="0" w:lastRowLastColumn="0"/>
            </w:pPr>
            <w:r>
              <w:rPr>
                <w:lang w:val="en-US"/>
              </w:rPr>
              <w:t xml:space="preserve">circa 5 za </w:t>
            </w:r>
            <w:proofErr w:type="spellStart"/>
            <w:r>
              <w:rPr>
                <w:lang w:val="en-US"/>
              </w:rPr>
              <w:t>materi</w:t>
            </w:r>
            <w:r>
              <w:t>ál</w:t>
            </w:r>
            <w:proofErr w:type="spellEnd"/>
            <w:r>
              <w:t xml:space="preserve"> (29.11.2023)</w:t>
            </w:r>
          </w:p>
        </w:tc>
      </w:tr>
      <w:tr w:rsidR="005300CE" w14:paraId="36AFEFF5" w14:textId="77777777" w:rsidTr="00153B2B">
        <w:trPr>
          <w:trHeight w:val="985"/>
        </w:trPr>
        <w:tc>
          <w:tcPr>
            <w:cnfStyle w:val="001000000000" w:firstRow="0" w:lastRow="0" w:firstColumn="1" w:lastColumn="0" w:oddVBand="0" w:evenVBand="0" w:oddHBand="0" w:evenHBand="0" w:firstRowFirstColumn="0" w:firstRowLastColumn="0" w:lastRowFirstColumn="0" w:lastRowLastColumn="0"/>
            <w:tcW w:w="1755" w:type="dxa"/>
          </w:tcPr>
          <w:p w14:paraId="73785ECC" w14:textId="3258B243" w:rsidR="005300CE" w:rsidRDefault="005300CE" w:rsidP="00A041E3">
            <w:r w:rsidRPr="005300CE">
              <w:t xml:space="preserve">Rozprašovacia </w:t>
            </w:r>
            <w:proofErr w:type="spellStart"/>
            <w:r w:rsidRPr="005300CE">
              <w:t>tryska</w:t>
            </w:r>
            <w:proofErr w:type="spellEnd"/>
          </w:p>
        </w:tc>
        <w:tc>
          <w:tcPr>
            <w:tcW w:w="1755" w:type="dxa"/>
          </w:tcPr>
          <w:p w14:paraId="6BD9BE9A" w14:textId="0A3D3344" w:rsidR="005300CE" w:rsidRDefault="005300CE" w:rsidP="00A041E3">
            <w:pPr>
              <w:cnfStyle w:val="000000000000" w:firstRow="0" w:lastRow="0" w:firstColumn="0" w:lastColumn="0" w:oddVBand="0" w:evenVBand="0" w:oddHBand="0" w:evenHBand="0" w:firstRowFirstColumn="0" w:firstRowLastColumn="0" w:lastRowFirstColumn="0" w:lastRowLastColumn="0"/>
            </w:pPr>
            <w:r>
              <w:t>neznámy</w:t>
            </w:r>
          </w:p>
        </w:tc>
        <w:tc>
          <w:tcPr>
            <w:tcW w:w="2883" w:type="dxa"/>
          </w:tcPr>
          <w:p w14:paraId="1B721BF3" w14:textId="4E0B2236" w:rsidR="005300CE" w:rsidRDefault="005300CE" w:rsidP="00A041E3">
            <w:pPr>
              <w:cnfStyle w:val="000000000000" w:firstRow="0" w:lastRow="0" w:firstColumn="0" w:lastColumn="0" w:oddVBand="0" w:evenVBand="0" w:oddHBand="0" w:evenHBand="0" w:firstRowFirstColumn="0" w:firstRowLastColumn="0" w:lastRowFirstColumn="0" w:lastRowLastColumn="0"/>
            </w:pPr>
            <w:r>
              <w:t>DIY – z rozprašovača</w:t>
            </w:r>
          </w:p>
        </w:tc>
        <w:tc>
          <w:tcPr>
            <w:tcW w:w="1943" w:type="dxa"/>
          </w:tcPr>
          <w:p w14:paraId="03A6F274" w14:textId="44E8B3AF" w:rsidR="005300CE" w:rsidRDefault="005300CE" w:rsidP="00A041E3">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neznáma</w:t>
            </w:r>
            <w:proofErr w:type="spellEnd"/>
          </w:p>
        </w:tc>
      </w:tr>
    </w:tbl>
    <w:p w14:paraId="118E15E0" w14:textId="77777777" w:rsidR="008961D3" w:rsidRDefault="008961D3" w:rsidP="006512B0"/>
    <w:p w14:paraId="0680E3ED" w14:textId="77777777" w:rsidR="003B7749" w:rsidRDefault="003B7749" w:rsidP="003B7749">
      <w:pPr>
        <w:pStyle w:val="Caption"/>
        <w:keepNext/>
        <w:jc w:val="center"/>
      </w:pPr>
      <w:r>
        <w:t xml:space="preserve">Tabuľka </w:t>
      </w:r>
      <w:fldSimple w:instr=" SEQ Tabuľka \* ARABIC ">
        <w:r w:rsidR="00183478">
          <w:rPr>
            <w:noProof/>
          </w:rPr>
          <w:t>2</w:t>
        </w:r>
      </w:fldSimple>
      <w:r>
        <w:t xml:space="preserve"> Parametre súčiastok</w:t>
      </w:r>
    </w:p>
    <w:tbl>
      <w:tblPr>
        <w:tblStyle w:val="ListTable3-Accent1"/>
        <w:tblW w:w="8296" w:type="dxa"/>
        <w:tblLayout w:type="fixed"/>
        <w:tblLook w:val="04A0" w:firstRow="1" w:lastRow="0" w:firstColumn="1" w:lastColumn="0" w:noHBand="0" w:noVBand="1"/>
      </w:tblPr>
      <w:tblGrid>
        <w:gridCol w:w="4149"/>
        <w:gridCol w:w="4147"/>
      </w:tblGrid>
      <w:tr w:rsidR="00F05FCB" w14:paraId="02A7224A" w14:textId="77777777" w:rsidTr="00E928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2F99F0CC" w14:textId="77777777" w:rsidR="00F05FCB" w:rsidRDefault="00F05FCB" w:rsidP="00E92897">
            <w:pPr>
              <w:rPr>
                <w:rFonts w:ascii="Constantia" w:eastAsia="Constantia" w:hAnsi="Constantia"/>
              </w:rPr>
            </w:pPr>
            <w:r>
              <w:rPr>
                <w:rFonts w:eastAsia="Constantia"/>
              </w:rPr>
              <w:t>Typ súčiastky</w:t>
            </w:r>
          </w:p>
        </w:tc>
        <w:tc>
          <w:tcPr>
            <w:tcW w:w="4147" w:type="dxa"/>
            <w:tcBorders>
              <w:left w:val="nil"/>
              <w:bottom w:val="nil"/>
            </w:tcBorders>
          </w:tcPr>
          <w:p w14:paraId="3FB7A0F8" w14:textId="77777777" w:rsidR="00F05FCB" w:rsidRDefault="00F05FCB" w:rsidP="00E92897">
            <w:pPr>
              <w:cnfStyle w:val="100000000000" w:firstRow="1" w:lastRow="0" w:firstColumn="0" w:lastColumn="0" w:oddVBand="0" w:evenVBand="0" w:oddHBand="0" w:evenHBand="0" w:firstRowFirstColumn="0" w:firstRowLastColumn="0" w:lastRowFirstColumn="0" w:lastRowLastColumn="0"/>
              <w:rPr>
                <w:rFonts w:ascii="Constantia" w:eastAsia="Constantia" w:hAnsi="Constantia"/>
              </w:rPr>
            </w:pPr>
            <w:r>
              <w:rPr>
                <w:rFonts w:eastAsia="Constantia"/>
              </w:rPr>
              <w:t>Parametre / obmedzenia</w:t>
            </w:r>
          </w:p>
        </w:tc>
      </w:tr>
      <w:tr w:rsidR="00F05FCB" w14:paraId="4B088125"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DB1C57" w14:textId="77777777" w:rsidR="00F05FCB" w:rsidRDefault="00F05FCB" w:rsidP="00E92897">
            <w:pPr>
              <w:rPr>
                <w:rFonts w:ascii="Constantia" w:eastAsia="Constantia" w:hAnsi="Constantia"/>
              </w:rPr>
            </w:pPr>
            <w:proofErr w:type="spellStart"/>
            <w:r>
              <w:rPr>
                <w:rFonts w:eastAsia="Constantia"/>
              </w:rPr>
              <w:t>Stepper</w:t>
            </w:r>
            <w:proofErr w:type="spellEnd"/>
            <w:r>
              <w:rPr>
                <w:rFonts w:eastAsia="Constantia"/>
              </w:rPr>
              <w:t xml:space="preserve"> motor 28BYJ-48-5V 4</w:t>
            </w:r>
          </w:p>
        </w:tc>
        <w:tc>
          <w:tcPr>
            <w:tcW w:w="4147" w:type="dxa"/>
            <w:tcBorders>
              <w:left w:val="nil"/>
            </w:tcBorders>
          </w:tcPr>
          <w:p w14:paraId="50DB1CEF"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rPr>
                <w:rFonts w:ascii="Constantia" w:eastAsia="Constantia" w:hAnsi="Constantia"/>
              </w:rPr>
            </w:pPr>
            <w:r>
              <w:rPr>
                <w:rFonts w:eastAsia="Constantia"/>
              </w:rPr>
              <w:t>Napájacie napätie: 5V DC</w:t>
            </w:r>
          </w:p>
          <w:p w14:paraId="00F1D9D0"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rPr>
                <w:rFonts w:ascii="Constantia" w:eastAsia="Constantia" w:hAnsi="Constantia"/>
              </w:rPr>
            </w:pPr>
            <w:r>
              <w:rPr>
                <w:rFonts w:eastAsia="Constantia"/>
              </w:rPr>
              <w:t>Počet fáz: 4</w:t>
            </w:r>
          </w:p>
          <w:p w14:paraId="593DC3FF"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rPr>
                <w:rFonts w:ascii="Constantia" w:eastAsia="Constantia" w:hAnsi="Constantia"/>
              </w:rPr>
            </w:pPr>
            <w:r>
              <w:rPr>
                <w:rFonts w:eastAsia="Constantia"/>
              </w:rPr>
              <w:t>Pomer zmeny rýchlosti: 1/64</w:t>
            </w:r>
          </w:p>
          <w:p w14:paraId="3194F9C3"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Uhol kroku: 5,625° /64 </w:t>
            </w:r>
          </w:p>
          <w:p w14:paraId="3B3E70E7"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Frekvencia: 100Hz </w:t>
            </w:r>
          </w:p>
          <w:p w14:paraId="657E1732"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Jednosmerný odpor: 50Ω±7%(25℃) </w:t>
            </w:r>
          </w:p>
          <w:p w14:paraId="314CCBBB"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Frekvencia voľnobehu &gt; 600Hz </w:t>
            </w:r>
          </w:p>
          <w:p w14:paraId="6A30945B"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Frekvencia voľnobehu &gt; 1000Hz </w:t>
            </w:r>
          </w:p>
          <w:p w14:paraId="64B85593"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Točivý moment v zábere &gt; 34,3 </w:t>
            </w:r>
            <w:proofErr w:type="spellStart"/>
            <w:r>
              <w:rPr>
                <w:rFonts w:eastAsia="Constantia"/>
              </w:rPr>
              <w:t>mN.m</w:t>
            </w:r>
            <w:proofErr w:type="spellEnd"/>
            <w:r>
              <w:rPr>
                <w:rFonts w:eastAsia="Constantia"/>
              </w:rPr>
              <w:t xml:space="preserve"> (120Hz) </w:t>
            </w:r>
          </w:p>
          <w:p w14:paraId="0EB7E589"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rPr>
                <w:rFonts w:eastAsia="Constantia"/>
              </w:rPr>
              <w:t>Samopolohovací</w:t>
            </w:r>
            <w:proofErr w:type="spellEnd"/>
            <w:r>
              <w:rPr>
                <w:rFonts w:eastAsia="Constantia"/>
              </w:rPr>
              <w:t xml:space="preserve"> krútiaci moment &gt;34,3mN.m </w:t>
            </w:r>
          </w:p>
          <w:p w14:paraId="3FED7948"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Trecí moment: 600-1200 gf.cm</w:t>
            </w:r>
          </w:p>
          <w:p w14:paraId="1452A80F"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Ťahový moment: 300 gf.cm </w:t>
            </w:r>
          </w:p>
          <w:p w14:paraId="42060650"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Izolačný odpor &gt;10MΩ(500V) </w:t>
            </w:r>
          </w:p>
          <w:p w14:paraId="7C2D141C"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Izolovaný elektrický výkon: 600VAC/1mA/1s </w:t>
            </w:r>
          </w:p>
          <w:p w14:paraId="68696956"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Trieda izolácie: A </w:t>
            </w:r>
          </w:p>
          <w:p w14:paraId="2EFAE920"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Nárast teploty &lt;40K (120Hz) </w:t>
            </w:r>
          </w:p>
          <w:p w14:paraId="6ACE4524"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rPr>
              <w:t xml:space="preserve">Hluk &lt;35dB (120Hz, bez záťaže, 10cm) </w:t>
            </w:r>
          </w:p>
          <w:p w14:paraId="063F7217"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rPr>
                <w:rFonts w:eastAsia="Constantia"/>
                <w:lang w:val="en-GB"/>
              </w:rPr>
              <w:t>D</w:t>
            </w:r>
            <w:proofErr w:type="spellStart"/>
            <w:r>
              <w:rPr>
                <w:rFonts w:eastAsia="Constantia"/>
              </w:rPr>
              <w:t>ocumentation</w:t>
            </w:r>
            <w:proofErr w:type="spellEnd"/>
            <w:r>
              <w:rPr>
                <w:rFonts w:eastAsia="Constantia"/>
              </w:rPr>
              <w:t xml:space="preserve">: </w:t>
            </w:r>
            <w:hyperlink r:id="rId24">
              <w:r>
                <w:rPr>
                  <w:rStyle w:val="Hyperlink"/>
                  <w:rFonts w:eastAsia="Constantia"/>
                </w:rPr>
                <w:t xml:space="preserve">Microsoft Word - 28BYJ-48 </w:t>
              </w:r>
              <w:proofErr w:type="spellStart"/>
              <w:r>
                <w:rPr>
                  <w:rStyle w:val="Hyperlink"/>
                  <w:rFonts w:eastAsia="Constantia"/>
                </w:rPr>
                <w:t>Stepper</w:t>
              </w:r>
              <w:proofErr w:type="spellEnd"/>
              <w:r>
                <w:rPr>
                  <w:rStyle w:val="Hyperlink"/>
                  <w:rFonts w:eastAsia="Constantia"/>
                </w:rPr>
                <w:t xml:space="preserve"> Motor.docx (mouser.com)</w:t>
              </w:r>
            </w:hyperlink>
            <w:r>
              <w:rPr>
                <w:rFonts w:eastAsia="Constantia"/>
              </w:rPr>
              <w:t xml:space="preserve"> </w:t>
            </w:r>
          </w:p>
        </w:tc>
      </w:tr>
      <w:tr w:rsidR="00F05FCB" w14:paraId="32F2A80B" w14:textId="77777777" w:rsidTr="00E92897">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204F4967" w14:textId="77777777" w:rsidR="00F05FCB" w:rsidRDefault="00F05FCB" w:rsidP="00E92897">
            <w:pPr>
              <w:rPr>
                <w:rFonts w:ascii="Constantia" w:eastAsia="Constantia" w:hAnsi="Constantia"/>
              </w:rPr>
            </w:pPr>
            <w:proofErr w:type="spellStart"/>
            <w:r>
              <w:rPr>
                <w:rFonts w:eastAsia="Constantia"/>
              </w:rPr>
              <w:t>Driver</w:t>
            </w:r>
            <w:proofErr w:type="spellEnd"/>
            <w:r>
              <w:rPr>
                <w:rFonts w:eastAsia="Constantia"/>
              </w:rPr>
              <w:t xml:space="preserve"> </w:t>
            </w:r>
            <w:proofErr w:type="spellStart"/>
            <w:r>
              <w:rPr>
                <w:rFonts w:eastAsia="Constantia"/>
              </w:rPr>
              <w:t>board</w:t>
            </w:r>
            <w:proofErr w:type="spellEnd"/>
            <w:r>
              <w:rPr>
                <w:rFonts w:eastAsia="Constantia"/>
              </w:rPr>
              <w:t xml:space="preserve"> module L298N</w:t>
            </w:r>
          </w:p>
        </w:tc>
        <w:tc>
          <w:tcPr>
            <w:tcW w:w="4147" w:type="dxa"/>
            <w:tcBorders>
              <w:top w:val="nil"/>
              <w:left w:val="nil"/>
            </w:tcBorders>
          </w:tcPr>
          <w:p w14:paraId="1CBFA98B"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Vodič: L298N</w:t>
            </w:r>
          </w:p>
          <w:p w14:paraId="7FD80B04"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lastRenderedPageBreak/>
              <w:t>Napájanie ovládača: +5V/DC až +35V/DC</w:t>
            </w:r>
            <w:r>
              <w:rPr>
                <w:rFonts w:eastAsia="Constantia"/>
              </w:rPr>
              <w:br/>
              <w:t xml:space="preserve">Ovládač </w:t>
            </w:r>
            <w:proofErr w:type="spellStart"/>
            <w:r>
              <w:rPr>
                <w:rFonts w:eastAsia="Constantia"/>
              </w:rPr>
              <w:t>Io</w:t>
            </w:r>
            <w:proofErr w:type="spellEnd"/>
            <w:r>
              <w:rPr>
                <w:rFonts w:eastAsia="Constantia"/>
              </w:rPr>
              <w:t>: 2A</w:t>
            </w:r>
          </w:p>
          <w:p w14:paraId="1E2B8A46"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 xml:space="preserve">Výstup logického napájania </w:t>
            </w:r>
            <w:proofErr w:type="spellStart"/>
            <w:r>
              <w:rPr>
                <w:rFonts w:eastAsia="Constantia"/>
              </w:rPr>
              <w:t>Vss</w:t>
            </w:r>
            <w:proofErr w:type="spellEnd"/>
            <w:r>
              <w:rPr>
                <w:rFonts w:eastAsia="Constantia"/>
              </w:rPr>
              <w:t>: +5/DC až 7V/DC (interné napájanie +5V/DC)</w:t>
            </w:r>
          </w:p>
          <w:p w14:paraId="07644F9D"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 xml:space="preserve">Logický prúd: 0 - 36 </w:t>
            </w:r>
            <w:proofErr w:type="spellStart"/>
            <w:r>
              <w:rPr>
                <w:rFonts w:eastAsia="Constantia"/>
              </w:rPr>
              <w:t>mA</w:t>
            </w:r>
            <w:proofErr w:type="spellEnd"/>
          </w:p>
          <w:p w14:paraId="2E4EE5A5"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 xml:space="preserve">Riadiaca úroveň: Nízke -0,3V/DC až 1,5V/DC, vysoké: 2,3V/DC až </w:t>
            </w:r>
            <w:proofErr w:type="spellStart"/>
            <w:r>
              <w:rPr>
                <w:rFonts w:eastAsia="Constantia"/>
              </w:rPr>
              <w:t>Vss</w:t>
            </w:r>
            <w:proofErr w:type="spellEnd"/>
          </w:p>
          <w:p w14:paraId="23CCB9D8"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 xml:space="preserve">Úroveň povoľovacieho signálu: Nízke -0,3V/DC až 1,5V/DC, vysoké: 2,3V/DC – </w:t>
            </w:r>
            <w:proofErr w:type="spellStart"/>
            <w:r>
              <w:rPr>
                <w:rFonts w:eastAsia="Constantia"/>
              </w:rPr>
              <w:t>Vss</w:t>
            </w:r>
            <w:proofErr w:type="spellEnd"/>
          </w:p>
          <w:p w14:paraId="00025137"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 xml:space="preserve">Maximálny výkon: 25W (teplota 75 </w:t>
            </w:r>
            <w:proofErr w:type="spellStart"/>
            <w:r>
              <w:rPr>
                <w:rFonts w:eastAsia="Constantia"/>
              </w:rPr>
              <w:t>cesus</w:t>
            </w:r>
            <w:proofErr w:type="spellEnd"/>
            <w:r>
              <w:rPr>
                <w:rFonts w:eastAsia="Constantia"/>
              </w:rPr>
              <w:t>)</w:t>
            </w:r>
          </w:p>
          <w:p w14:paraId="73F251DE"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rPr>
                <w:rFonts w:eastAsia="Constantia"/>
              </w:rPr>
              <w:t>Pracovná teplota: -25 ℃ až +130 ℃</w:t>
            </w:r>
          </w:p>
          <w:p w14:paraId="323B95E8"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rPr>
                <w:rFonts w:eastAsia="Constantia"/>
                <w:lang w:val="en-GB"/>
              </w:rPr>
              <w:t>Dokument</w:t>
            </w:r>
            <w:r>
              <w:rPr>
                <w:rFonts w:eastAsia="Constantia"/>
              </w:rPr>
              <w:t>ácia</w:t>
            </w:r>
            <w:proofErr w:type="spellEnd"/>
            <w:r>
              <w:rPr>
                <w:rFonts w:eastAsia="Constantia"/>
              </w:rPr>
              <w:t xml:space="preserve">: </w:t>
            </w:r>
            <w:hyperlink r:id="rId25">
              <w:r>
                <w:rPr>
                  <w:rStyle w:val="Hyperlink"/>
                  <w:rFonts w:eastAsia="Constantia"/>
                </w:rPr>
                <w:t>manual-1525437-iduino-st-1112-motor-controller-1-pcs.pdf (conrad.com)</w:t>
              </w:r>
            </w:hyperlink>
            <w:r>
              <w:rPr>
                <w:rFonts w:eastAsia="Constantia"/>
              </w:rPr>
              <w:t xml:space="preserve"> </w:t>
            </w:r>
          </w:p>
        </w:tc>
      </w:tr>
      <w:tr w:rsidR="00F05FCB" w14:paraId="43290456"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222581C5" w14:textId="77777777" w:rsidR="00F05FCB" w:rsidRDefault="00F05FCB" w:rsidP="00E92897">
            <w:pPr>
              <w:pStyle w:val="BodyText"/>
              <w:spacing w:after="0"/>
              <w:rPr>
                <w:rFonts w:ascii="Constantia;serif" w:eastAsia="Constantia" w:hAnsi="Constantia;serif"/>
                <w:color w:val="595959"/>
              </w:rPr>
            </w:pPr>
            <w:r>
              <w:rPr>
                <w:rFonts w:ascii="Constantia;serif" w:eastAsia="Constantia" w:hAnsi="Constantia;serif"/>
                <w:color w:val="595959"/>
              </w:rPr>
              <w:lastRenderedPageBreak/>
              <w:t xml:space="preserve">Metal </w:t>
            </w:r>
            <w:proofErr w:type="spellStart"/>
            <w:r>
              <w:rPr>
                <w:rFonts w:ascii="Constantia;serif" w:eastAsia="Constantia" w:hAnsi="Constantia;serif"/>
                <w:color w:val="595959"/>
              </w:rPr>
              <w:t>gear</w:t>
            </w:r>
            <w:proofErr w:type="spellEnd"/>
            <w:r>
              <w:rPr>
                <w:rFonts w:ascii="Constantia;serif" w:eastAsia="Constantia" w:hAnsi="Constantia;serif"/>
                <w:color w:val="595959"/>
              </w:rPr>
              <w:t xml:space="preserve"> motor </w:t>
            </w:r>
            <w:r>
              <w:rPr>
                <w:rFonts w:eastAsia="Constantia"/>
              </w:rPr>
              <w:t xml:space="preserve">N20 Mini </w:t>
            </w:r>
            <w:proofErr w:type="spellStart"/>
            <w:r>
              <w:rPr>
                <w:rFonts w:eastAsia="Constantia"/>
              </w:rPr>
              <w:t>Micro</w:t>
            </w:r>
            <w:proofErr w:type="spellEnd"/>
          </w:p>
        </w:tc>
        <w:tc>
          <w:tcPr>
            <w:tcW w:w="4147" w:type="dxa"/>
            <w:tcBorders>
              <w:top w:val="nil"/>
              <w:left w:val="nil"/>
            </w:tcBorders>
          </w:tcPr>
          <w:p w14:paraId="13F018E4"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Menovité napätie: 6 ~ 12 V</w:t>
            </w:r>
          </w:p>
          <w:p w14:paraId="7CF7B0C0"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Rýchlosť otáčania: 100 otáčok za minútu pri 6 V</w:t>
            </w:r>
          </w:p>
          <w:p w14:paraId="4544B25B"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Rýchlosť zaťaženia: 80RPM</w:t>
            </w:r>
          </w:p>
          <w:p w14:paraId="777B2998"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Menovitý krútiaci moment: 2 kg.cm</w:t>
            </w:r>
          </w:p>
          <w:p w14:paraId="4AF79292"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Krútiaci moment pri zastavení: 16 kg.cm</w:t>
            </w:r>
          </w:p>
          <w:p w14:paraId="16BEC9AD"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Menovitý prúd: 0,07 A</w:t>
            </w:r>
          </w:p>
          <w:p w14:paraId="304BB522"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Prúd pri zastavení: 1A</w:t>
            </w:r>
          </w:p>
          <w:p w14:paraId="6370B789"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Redukčný pomer: 1:10</w:t>
            </w:r>
          </w:p>
          <w:p w14:paraId="763DE8F8"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Celková dĺžka: 34 mm</w:t>
            </w:r>
          </w:p>
          <w:p w14:paraId="401F6901"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 xml:space="preserve">Materiál prevodovky: Celokovový materiál </w:t>
            </w:r>
          </w:p>
          <w:p w14:paraId="100C2F65"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Veľkosť prevodovky: 15 x 12 x 10 mm (D*Š*V)</w:t>
            </w:r>
          </w:p>
          <w:p w14:paraId="3E82FBF9"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Veľkosť hriadeľa: 3 x 10 mm (D*L)</w:t>
            </w:r>
          </w:p>
          <w:p w14:paraId="420967D5"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Čistá hmotnosť: 10 g</w:t>
            </w:r>
          </w:p>
          <w:p w14:paraId="7DE13130"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t>Dokumentacia</w:t>
            </w:r>
            <w:proofErr w:type="spellEnd"/>
            <w:r>
              <w:t xml:space="preserve">: </w:t>
            </w:r>
            <w:hyperlink r:id="rId26">
              <w:r>
                <w:rPr>
                  <w:rStyle w:val="Hyperlink"/>
                </w:rPr>
                <w:t>GA12-N20.pdf (handsontec.com)</w:t>
              </w:r>
            </w:hyperlink>
            <w:r>
              <w:t xml:space="preserve"> </w:t>
            </w:r>
          </w:p>
        </w:tc>
      </w:tr>
      <w:tr w:rsidR="00F05FCB" w14:paraId="0D44786B" w14:textId="77777777" w:rsidTr="00E92897">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17982180" w14:textId="77777777" w:rsidR="00F05FCB" w:rsidRDefault="00F05FCB" w:rsidP="00E92897">
            <w:pPr>
              <w:pStyle w:val="BodyText"/>
              <w:spacing w:after="0"/>
              <w:rPr>
                <w:rFonts w:ascii="Constantia;serif" w:hAnsi="Constantia;serif"/>
                <w:color w:val="595959"/>
              </w:rPr>
            </w:pPr>
            <w:proofErr w:type="spellStart"/>
            <w:r>
              <w:rPr>
                <w:rFonts w:ascii="Constantia;serif" w:eastAsia="Constantia" w:hAnsi="Constantia;serif"/>
                <w:color w:val="595959"/>
              </w:rPr>
              <w:t>One</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channel</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relay</w:t>
            </w:r>
            <w:proofErr w:type="spellEnd"/>
            <w:r>
              <w:rPr>
                <w:rFonts w:ascii="Constantia;serif" w:eastAsia="Constantia" w:hAnsi="Constantia;serif"/>
                <w:color w:val="595959"/>
              </w:rPr>
              <w:t xml:space="preserve"> module </w:t>
            </w:r>
            <w:r>
              <w:rPr>
                <w:rFonts w:ascii="Constantia;serif" w:hAnsi="Constantia;serif"/>
                <w:color w:val="595959"/>
              </w:rPr>
              <w:t xml:space="preserve">5V 1 </w:t>
            </w:r>
            <w:proofErr w:type="spellStart"/>
            <w:r>
              <w:rPr>
                <w:rFonts w:ascii="Constantia;serif" w:hAnsi="Constantia;serif"/>
                <w:color w:val="595959"/>
              </w:rPr>
              <w:t>Lowel</w:t>
            </w:r>
            <w:proofErr w:type="spellEnd"/>
            <w:r>
              <w:rPr>
                <w:rFonts w:ascii="Constantia;serif" w:hAnsi="Constantia;serif"/>
                <w:color w:val="595959"/>
              </w:rPr>
              <w:t xml:space="preserve"> Level</w:t>
            </w:r>
          </w:p>
          <w:p w14:paraId="4249DF33" w14:textId="77777777" w:rsidR="00F05FCB" w:rsidRDefault="00F05FCB" w:rsidP="00E92897">
            <w:pPr>
              <w:pStyle w:val="BodyText"/>
              <w:spacing w:after="0"/>
              <w:rPr>
                <w:b w:val="0"/>
              </w:rPr>
            </w:pPr>
          </w:p>
        </w:tc>
        <w:tc>
          <w:tcPr>
            <w:tcW w:w="4147" w:type="dxa"/>
            <w:tcBorders>
              <w:top w:val="nil"/>
              <w:left w:val="nil"/>
            </w:tcBorders>
          </w:tcPr>
          <w:p w14:paraId="27048E1B"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Prevádzkové napätie: 5Vdc.</w:t>
            </w:r>
          </w:p>
          <w:p w14:paraId="74CC6ED5"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Relé Maximálny výstup: 30V/10A, AC 250V/10A.</w:t>
            </w:r>
          </w:p>
          <w:p w14:paraId="61C4D717"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 xml:space="preserve">1-kanálový reléový modul s optickou spojkou. Rozširujúca doska LOW Level </w:t>
            </w:r>
            <w:proofErr w:type="spellStart"/>
            <w:r>
              <w:lastRenderedPageBreak/>
              <w:t>Trigger</w:t>
            </w:r>
            <w:proofErr w:type="spellEnd"/>
            <w:r>
              <w:t xml:space="preserve">, ktorá je </w:t>
            </w:r>
            <w:r>
              <w:br/>
              <w:t xml:space="preserve">kompatibilná s riadiacou doskou </w:t>
            </w:r>
            <w:proofErr w:type="spellStart"/>
            <w:r>
              <w:t>Arduino</w:t>
            </w:r>
            <w:proofErr w:type="spellEnd"/>
            <w:r>
              <w:t>.</w:t>
            </w:r>
          </w:p>
          <w:p w14:paraId="577C74FB"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 xml:space="preserve">Štandardné rozhranie, ktoré možno ovládať priamo </w:t>
            </w:r>
            <w:proofErr w:type="spellStart"/>
            <w:r>
              <w:t>mikrokontrolérom</w:t>
            </w:r>
            <w:proofErr w:type="spellEnd"/>
            <w:r>
              <w:t xml:space="preserve"> ( 8051, AVR, *PIC, DSP, </w:t>
            </w:r>
            <w:r>
              <w:br/>
              <w:t>ARM, ARM, MSP430, TTL logika).</w:t>
            </w:r>
          </w:p>
          <w:p w14:paraId="5CA0A30A"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 xml:space="preserve">Relé z vysokokvalitných nízkošumových relé SPDT. Spoločná svorka, normálne otvorená, jedna </w:t>
            </w:r>
            <w:r>
              <w:br/>
              <w:t>normálne zatvorená svorka.</w:t>
            </w:r>
          </w:p>
          <w:p w14:paraId="199B9904"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 xml:space="preserve">Izolácia </w:t>
            </w:r>
            <w:proofErr w:type="spellStart"/>
            <w:r>
              <w:t>optočlenu</w:t>
            </w:r>
            <w:proofErr w:type="spellEnd"/>
            <w:r>
              <w:t xml:space="preserve">, pre bezpečnosť vysokého napätia a zabránenie zemnej slučke s </w:t>
            </w:r>
            <w:proofErr w:type="spellStart"/>
            <w:r>
              <w:t>mikrokontrolérom</w:t>
            </w:r>
            <w:proofErr w:type="spellEnd"/>
            <w:r>
              <w:t>.</w:t>
            </w:r>
          </w:p>
          <w:p w14:paraId="0149F4E4"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t>Dokumentacia</w:t>
            </w:r>
            <w:proofErr w:type="spellEnd"/>
            <w:r>
              <w:t xml:space="preserve">: </w:t>
            </w:r>
            <w:hyperlink r:id="rId27">
              <w:r>
                <w:rPr>
                  <w:rStyle w:val="Hyperlink"/>
                </w:rPr>
                <w:t>1Ch-relay.pdf (handsontec.com)</w:t>
              </w:r>
            </w:hyperlink>
            <w:r>
              <w:t xml:space="preserve"> </w:t>
            </w:r>
          </w:p>
        </w:tc>
      </w:tr>
      <w:tr w:rsidR="00F05FCB" w14:paraId="0C1E2B24"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37D7381B" w14:textId="77777777" w:rsidR="00F05FCB" w:rsidRDefault="00F05FCB" w:rsidP="00E92897">
            <w:pPr>
              <w:pStyle w:val="BodyText"/>
              <w:spacing w:after="0"/>
              <w:rPr>
                <w:rFonts w:eastAsia="Constantia"/>
                <w:b w:val="0"/>
                <w:bCs w:val="0"/>
              </w:rPr>
            </w:pPr>
            <w:proofErr w:type="spellStart"/>
            <w:r>
              <w:rPr>
                <w:rFonts w:ascii="Constantia;serif" w:eastAsia="Constantia" w:hAnsi="Constantia;serif"/>
                <w:color w:val="595959"/>
              </w:rPr>
              <w:lastRenderedPageBreak/>
              <w:t>Low</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noise</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brushless</w:t>
            </w:r>
            <w:proofErr w:type="spellEnd"/>
            <w:r>
              <w:rPr>
                <w:rFonts w:ascii="Constantia;serif" w:eastAsia="Constantia" w:hAnsi="Constantia;serif"/>
                <w:color w:val="595959"/>
              </w:rPr>
              <w:t xml:space="preserve"> motor </w:t>
            </w:r>
            <w:proofErr w:type="spellStart"/>
            <w:r>
              <w:rPr>
                <w:rFonts w:ascii="Constantia;serif" w:eastAsia="Constantia" w:hAnsi="Constantia;serif"/>
                <w:color w:val="595959"/>
              </w:rPr>
              <w:t>pump</w:t>
            </w:r>
            <w:proofErr w:type="spellEnd"/>
            <w:r>
              <w:rPr>
                <w:rFonts w:ascii="Constantia;serif" w:eastAsia="Constantia" w:hAnsi="Constantia;serif"/>
                <w:color w:val="595959"/>
              </w:rPr>
              <w:t xml:space="preserve"> </w:t>
            </w:r>
            <w:r>
              <w:rPr>
                <w:rFonts w:eastAsia="Constantia"/>
              </w:rPr>
              <w:t>DC 2.5-6V</w:t>
            </w:r>
          </w:p>
          <w:p w14:paraId="7355609C" w14:textId="77777777" w:rsidR="00631538" w:rsidRPr="00631538" w:rsidRDefault="00631538" w:rsidP="00631538"/>
          <w:p w14:paraId="0F3AF4FE" w14:textId="77777777" w:rsidR="00631538" w:rsidRPr="00631538" w:rsidRDefault="00631538" w:rsidP="00631538"/>
          <w:p w14:paraId="0B4DB5B2" w14:textId="77777777" w:rsidR="00631538" w:rsidRPr="00631538" w:rsidRDefault="00631538" w:rsidP="00631538"/>
          <w:p w14:paraId="1A3B9424" w14:textId="77777777" w:rsidR="00631538" w:rsidRPr="00631538" w:rsidRDefault="00631538" w:rsidP="00631538"/>
          <w:p w14:paraId="231910B2" w14:textId="77777777" w:rsidR="00631538" w:rsidRDefault="00631538" w:rsidP="00631538">
            <w:pPr>
              <w:rPr>
                <w:rFonts w:eastAsia="Constantia"/>
                <w:b w:val="0"/>
                <w:bCs w:val="0"/>
              </w:rPr>
            </w:pPr>
          </w:p>
          <w:p w14:paraId="55592A7C" w14:textId="77777777" w:rsidR="00631538" w:rsidRPr="00631538" w:rsidRDefault="00631538" w:rsidP="00631538"/>
          <w:p w14:paraId="4C8A4ACB" w14:textId="77777777" w:rsidR="00631538" w:rsidRDefault="00631538" w:rsidP="00631538">
            <w:pPr>
              <w:rPr>
                <w:rFonts w:eastAsia="Constantia"/>
                <w:b w:val="0"/>
                <w:bCs w:val="0"/>
              </w:rPr>
            </w:pPr>
          </w:p>
          <w:p w14:paraId="4C7AC0BC" w14:textId="77777777" w:rsidR="00631538" w:rsidRDefault="00631538" w:rsidP="00631538">
            <w:pPr>
              <w:rPr>
                <w:rFonts w:eastAsia="Constantia"/>
                <w:b w:val="0"/>
                <w:bCs w:val="0"/>
              </w:rPr>
            </w:pPr>
          </w:p>
          <w:p w14:paraId="7BA20286" w14:textId="77777777" w:rsidR="00631538" w:rsidRDefault="00631538" w:rsidP="00631538">
            <w:pPr>
              <w:rPr>
                <w:rFonts w:eastAsia="Constantia"/>
                <w:b w:val="0"/>
                <w:bCs w:val="0"/>
              </w:rPr>
            </w:pPr>
          </w:p>
          <w:p w14:paraId="16CC4D15" w14:textId="77777777" w:rsidR="00631538" w:rsidRPr="00631538" w:rsidRDefault="00631538" w:rsidP="00631538">
            <w:pPr>
              <w:jc w:val="right"/>
            </w:pPr>
          </w:p>
        </w:tc>
        <w:tc>
          <w:tcPr>
            <w:tcW w:w="4147" w:type="dxa"/>
            <w:tcBorders>
              <w:top w:val="nil"/>
              <w:left w:val="nil"/>
            </w:tcBorders>
          </w:tcPr>
          <w:p w14:paraId="36B5E40D"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Napätie: 2,5-6V</w:t>
            </w:r>
          </w:p>
          <w:p w14:paraId="7AFA9881"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Maximálny zdvih: Maximálny zdvih: 40-110 cm (15,75"-43,4")</w:t>
            </w:r>
          </w:p>
          <w:p w14:paraId="7AB983D9"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Prietoková rýchlosť: 80-120L/H</w:t>
            </w:r>
          </w:p>
          <w:p w14:paraId="3A0406C1"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Vonkajší priemer: 7,5 mm / 0,3"</w:t>
            </w:r>
          </w:p>
          <w:p w14:paraId="4783FBBF"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Vnútorný priemer: 5mm / 0,2"</w:t>
            </w:r>
            <w:r>
              <w:br/>
              <w:t xml:space="preserve">    Približne 24mm / 0,95"- </w:t>
            </w:r>
          </w:p>
          <w:p w14:paraId="2D5D9BDD"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Dĺžka: Približne 45 mm</w:t>
            </w:r>
          </w:p>
          <w:p w14:paraId="7B314014"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Výška: Približne 30 mm</w:t>
            </w:r>
          </w:p>
          <w:p w14:paraId="2B743474"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Materiál: Materiál: technický plast</w:t>
            </w:r>
          </w:p>
          <w:p w14:paraId="240D2347"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Pracovný režim: Konštrukcia DC, magnetický pohon</w:t>
            </w:r>
          </w:p>
          <w:p w14:paraId="270F2C2B"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t>Dokumentacia</w:t>
            </w:r>
            <w:proofErr w:type="spellEnd"/>
            <w:r>
              <w:t xml:space="preserve">: </w:t>
            </w:r>
            <w:hyperlink r:id="rId28">
              <w:r>
                <w:rPr>
                  <w:rStyle w:val="Hyperlink"/>
                </w:rPr>
                <w:t>dc-mini-submersible-water-pump.pdf (imimg.com)</w:t>
              </w:r>
            </w:hyperlink>
            <w:r>
              <w:t xml:space="preserve"> </w:t>
            </w:r>
          </w:p>
        </w:tc>
      </w:tr>
      <w:tr w:rsidR="00F05FCB" w14:paraId="13018A34" w14:textId="77777777" w:rsidTr="00E92897">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7C69BC6C" w14:textId="77777777" w:rsidR="00F05FCB" w:rsidRDefault="00F05FCB" w:rsidP="00E92897">
            <w:pPr>
              <w:pStyle w:val="BodyText"/>
              <w:spacing w:after="0"/>
              <w:rPr>
                <w:rFonts w:ascii="Constantia;serif" w:eastAsia="Constantia" w:hAnsi="Constantia;serif"/>
                <w:color w:val="595959"/>
              </w:rPr>
            </w:pPr>
            <w:proofErr w:type="spellStart"/>
            <w:r>
              <w:rPr>
                <w:rFonts w:ascii="Constantia;serif" w:eastAsia="Constantia" w:hAnsi="Constantia;serif"/>
                <w:color w:val="595959"/>
              </w:rPr>
              <w:t>Ultrasonic</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sensor</w:t>
            </w:r>
            <w:proofErr w:type="spellEnd"/>
            <w:r>
              <w:rPr>
                <w:rFonts w:ascii="Constantia;serif" w:eastAsia="Constantia" w:hAnsi="Constantia;serif"/>
                <w:color w:val="595959"/>
              </w:rPr>
              <w:t xml:space="preserve"> </w:t>
            </w:r>
            <w:r>
              <w:rPr>
                <w:rFonts w:eastAsia="Constantia"/>
              </w:rPr>
              <w:t>HC-SR04 HCSR04</w:t>
            </w:r>
          </w:p>
        </w:tc>
        <w:tc>
          <w:tcPr>
            <w:tcW w:w="4147" w:type="dxa"/>
            <w:tcBorders>
              <w:top w:val="nil"/>
              <w:left w:val="nil"/>
            </w:tcBorders>
          </w:tcPr>
          <w:p w14:paraId="7F6E6BD9"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Napájanie :+5V DC</w:t>
            </w:r>
          </w:p>
          <w:p w14:paraId="4A2C6455"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t>Kľudový</w:t>
            </w:r>
            <w:proofErr w:type="spellEnd"/>
            <w:r>
              <w:t xml:space="preserve"> prúd : &lt;2mA</w:t>
            </w:r>
          </w:p>
          <w:p w14:paraId="2411FE80"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Pracovný prúd: 15mA</w:t>
            </w:r>
          </w:p>
          <w:p w14:paraId="615D445F"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Účinný uhol: 1,5 mm: &lt;15°</w:t>
            </w:r>
          </w:p>
          <w:p w14:paraId="5214E27A"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Vzdialenosť dosahu: 2 cm - 400 cm/1" 13 stôp</w:t>
            </w:r>
          </w:p>
          <w:p w14:paraId="064146BA"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Rozlíšenie: 0,3 cm ● Uhol merania: 30 stupňov</w:t>
            </w:r>
          </w:p>
          <w:p w14:paraId="11431056"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Šírka impulzu spúšťacieho vstupu: 10uS</w:t>
            </w:r>
          </w:p>
          <w:p w14:paraId="54D660A6"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Rozmery: 45 mm x 20 mm x 15 mm</w:t>
            </w:r>
          </w:p>
          <w:p w14:paraId="3F469CFE"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lastRenderedPageBreak/>
              <w:t xml:space="preserve">Dokumentácia: </w:t>
            </w:r>
            <w:hyperlink>
              <w:r>
                <w:rPr>
                  <w:rStyle w:val="Hyperlink"/>
                </w:rPr>
                <w:t>HC-SR04 User Manual.pdf (maine.edu)</w:t>
              </w:r>
            </w:hyperlink>
            <w:r>
              <w:t xml:space="preserve"> </w:t>
            </w:r>
          </w:p>
        </w:tc>
      </w:tr>
      <w:tr w:rsidR="00F05FCB" w14:paraId="0D43B745"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3D1F9CC5" w14:textId="77777777" w:rsidR="00F05FCB" w:rsidRDefault="00F05FCB" w:rsidP="00E92897">
            <w:pPr>
              <w:pStyle w:val="BodyText"/>
              <w:spacing w:after="0"/>
              <w:rPr>
                <w:rFonts w:ascii="Constantia;serif" w:eastAsia="Constantia" w:hAnsi="Constantia;serif"/>
                <w:color w:val="595959"/>
              </w:rPr>
            </w:pPr>
            <w:proofErr w:type="spellStart"/>
            <w:r>
              <w:rPr>
                <w:rFonts w:eastAsia="Constantia"/>
              </w:rPr>
              <w:lastRenderedPageBreak/>
              <w:t>Battery</w:t>
            </w:r>
            <w:proofErr w:type="spellEnd"/>
            <w:r>
              <w:rPr>
                <w:rFonts w:eastAsia="Constantia"/>
              </w:rPr>
              <w:t xml:space="preserve"> Box AA 18650</w:t>
            </w:r>
          </w:p>
        </w:tc>
        <w:tc>
          <w:tcPr>
            <w:tcW w:w="4147" w:type="dxa"/>
            <w:tcBorders>
              <w:top w:val="nil"/>
              <w:left w:val="nil"/>
            </w:tcBorders>
          </w:tcPr>
          <w:p w14:paraId="00CE0E08"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 xml:space="preserve">Rozmery: 75X20X18mm </w:t>
            </w:r>
          </w:p>
          <w:p w14:paraId="7BFD01EC"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Typ batérií: AA</w:t>
            </w:r>
          </w:p>
          <w:p w14:paraId="343FC3B5"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t>Link</w:t>
            </w:r>
            <w:proofErr w:type="spellEnd"/>
            <w:r>
              <w:t xml:space="preserve">: </w:t>
            </w:r>
            <w:hyperlink r:id="rId29">
              <w:r>
                <w:rPr>
                  <w:rStyle w:val="Hyperlink"/>
                </w:rPr>
                <w:t xml:space="preserve">DIY </w:t>
              </w:r>
              <w:proofErr w:type="spellStart"/>
              <w:r>
                <w:rPr>
                  <w:rStyle w:val="Hyperlink"/>
                </w:rPr>
                <w:t>Plastic</w:t>
              </w:r>
              <w:proofErr w:type="spellEnd"/>
              <w:r>
                <w:rPr>
                  <w:rStyle w:val="Hyperlink"/>
                </w:rPr>
                <w:t xml:space="preserve"> 18650 </w:t>
              </w:r>
              <w:proofErr w:type="spellStart"/>
              <w:r>
                <w:rPr>
                  <w:rStyle w:val="Hyperlink"/>
                </w:rPr>
                <w:t>Battery</w:t>
              </w:r>
              <w:proofErr w:type="spellEnd"/>
              <w:r>
                <w:rPr>
                  <w:rStyle w:val="Hyperlink"/>
                </w:rPr>
                <w:t xml:space="preserve"> Box </w:t>
              </w:r>
              <w:proofErr w:type="spellStart"/>
              <w:r>
                <w:rPr>
                  <w:rStyle w:val="Hyperlink"/>
                </w:rPr>
                <w:t>Storage</w:t>
              </w:r>
              <w:proofErr w:type="spellEnd"/>
              <w:r>
                <w:rPr>
                  <w:rStyle w:val="Hyperlink"/>
                </w:rPr>
                <w:t xml:space="preserve"> </w:t>
              </w:r>
              <w:proofErr w:type="spellStart"/>
              <w:r>
                <w:rPr>
                  <w:rStyle w:val="Hyperlink"/>
                </w:rPr>
                <w:t>Case</w:t>
              </w:r>
              <w:proofErr w:type="spellEnd"/>
              <w:r>
                <w:rPr>
                  <w:rStyle w:val="Hyperlink"/>
                </w:rPr>
                <w:t xml:space="preserve"> 1 2 3 4 AA 18650 </w:t>
              </w:r>
              <w:proofErr w:type="spellStart"/>
              <w:r>
                <w:rPr>
                  <w:rStyle w:val="Hyperlink"/>
                </w:rPr>
                <w:t>Power</w:t>
              </w:r>
              <w:proofErr w:type="spellEnd"/>
              <w:r>
                <w:rPr>
                  <w:rStyle w:val="Hyperlink"/>
                </w:rPr>
                <w:t xml:space="preserve"> Bank </w:t>
              </w:r>
              <w:proofErr w:type="spellStart"/>
              <w:r>
                <w:rPr>
                  <w:rStyle w:val="Hyperlink"/>
                </w:rPr>
                <w:t>Cases</w:t>
              </w:r>
              <w:proofErr w:type="spellEnd"/>
              <w:r>
                <w:rPr>
                  <w:rStyle w:val="Hyperlink"/>
                </w:rPr>
                <w:t xml:space="preserve"> </w:t>
              </w:r>
              <w:proofErr w:type="spellStart"/>
              <w:r>
                <w:rPr>
                  <w:rStyle w:val="Hyperlink"/>
                </w:rPr>
                <w:t>Battery</w:t>
              </w:r>
              <w:proofErr w:type="spellEnd"/>
              <w:r>
                <w:rPr>
                  <w:rStyle w:val="Hyperlink"/>
                </w:rPr>
                <w:t xml:space="preserve"> </w:t>
              </w:r>
              <w:proofErr w:type="spellStart"/>
              <w:r>
                <w:rPr>
                  <w:rStyle w:val="Hyperlink"/>
                </w:rPr>
                <w:t>Holder</w:t>
              </w:r>
              <w:proofErr w:type="spellEnd"/>
              <w:r>
                <w:rPr>
                  <w:rStyle w:val="Hyperlink"/>
                </w:rPr>
                <w:t xml:space="preserve"> </w:t>
              </w:r>
              <w:proofErr w:type="spellStart"/>
              <w:r>
                <w:rPr>
                  <w:rStyle w:val="Hyperlink"/>
                </w:rPr>
                <w:t>Container</w:t>
              </w:r>
              <w:proofErr w:type="spellEnd"/>
              <w:r>
                <w:rPr>
                  <w:rStyle w:val="Hyperlink"/>
                </w:rPr>
                <w:t xml:space="preserve"> 1X 2X 3X 4X </w:t>
              </w:r>
              <w:proofErr w:type="spellStart"/>
              <w:r>
                <w:rPr>
                  <w:rStyle w:val="Hyperlink"/>
                </w:rPr>
                <w:t>With</w:t>
              </w:r>
              <w:proofErr w:type="spellEnd"/>
              <w:r>
                <w:rPr>
                  <w:rStyle w:val="Hyperlink"/>
                </w:rPr>
                <w:t xml:space="preserve"> </w:t>
              </w:r>
              <w:proofErr w:type="spellStart"/>
              <w:r>
                <w:rPr>
                  <w:rStyle w:val="Hyperlink"/>
                </w:rPr>
                <w:t>Wire</w:t>
              </w:r>
              <w:proofErr w:type="spellEnd"/>
              <w:r>
                <w:rPr>
                  <w:rStyle w:val="Hyperlink"/>
                </w:rPr>
                <w:t xml:space="preserve"> </w:t>
              </w:r>
              <w:proofErr w:type="spellStart"/>
              <w:r>
                <w:rPr>
                  <w:rStyle w:val="Hyperlink"/>
                </w:rPr>
                <w:t>Lead</w:t>
              </w:r>
              <w:proofErr w:type="spellEnd"/>
              <w:r>
                <w:rPr>
                  <w:rStyle w:val="Hyperlink"/>
                </w:rPr>
                <w:t xml:space="preserve"> - </w:t>
              </w:r>
              <w:proofErr w:type="spellStart"/>
              <w:r>
                <w:rPr>
                  <w:rStyle w:val="Hyperlink"/>
                </w:rPr>
                <w:t>AliExpress</w:t>
              </w:r>
              <w:proofErr w:type="spellEnd"/>
            </w:hyperlink>
            <w:r>
              <w:t xml:space="preserve"> </w:t>
            </w:r>
          </w:p>
        </w:tc>
      </w:tr>
      <w:tr w:rsidR="00F05FCB" w14:paraId="4F7E3682" w14:textId="77777777" w:rsidTr="00E92897">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79DA9499" w14:textId="77777777" w:rsidR="00F05FCB" w:rsidRDefault="00F05FCB" w:rsidP="00E92897">
            <w:pPr>
              <w:pStyle w:val="BodyText"/>
              <w:spacing w:after="0"/>
              <w:rPr>
                <w:rFonts w:ascii="Constantia;serif" w:eastAsia="Constantia" w:hAnsi="Constantia;serif"/>
                <w:color w:val="595959"/>
              </w:rPr>
            </w:pPr>
            <w:proofErr w:type="spellStart"/>
            <w:r>
              <w:rPr>
                <w:rFonts w:ascii="Constantia;serif" w:eastAsia="Constantia" w:hAnsi="Constantia;serif"/>
                <w:color w:val="595959"/>
              </w:rPr>
              <w:t>Flame</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Detection</w:t>
            </w:r>
            <w:proofErr w:type="spellEnd"/>
            <w:r>
              <w:rPr>
                <w:rFonts w:ascii="Constantia;serif" w:eastAsia="Constantia" w:hAnsi="Constantia;serif"/>
                <w:color w:val="595959"/>
              </w:rPr>
              <w:t xml:space="preserve"> </w:t>
            </w:r>
            <w:proofErr w:type="spellStart"/>
            <w:r>
              <w:rPr>
                <w:rFonts w:ascii="Constantia;serif" w:eastAsia="Constantia" w:hAnsi="Constantia;serif"/>
                <w:color w:val="595959"/>
              </w:rPr>
              <w:t>Sensor</w:t>
            </w:r>
            <w:proofErr w:type="spellEnd"/>
            <w:r>
              <w:rPr>
                <w:rFonts w:ascii="Constantia;serif" w:eastAsia="Constantia" w:hAnsi="Constantia;serif"/>
                <w:color w:val="595959"/>
              </w:rPr>
              <w:t xml:space="preserve"> </w:t>
            </w:r>
            <w:r>
              <w:rPr>
                <w:rFonts w:eastAsia="Constantia"/>
              </w:rPr>
              <w:t xml:space="preserve">TZT IR </w:t>
            </w:r>
            <w:proofErr w:type="spellStart"/>
            <w:r>
              <w:rPr>
                <w:rFonts w:eastAsia="Constantia"/>
              </w:rPr>
              <w:t>Infrared</w:t>
            </w:r>
            <w:proofErr w:type="spellEnd"/>
            <w:r>
              <w:rPr>
                <w:rFonts w:eastAsia="Constantia"/>
              </w:rPr>
              <w:t xml:space="preserve"> 3</w:t>
            </w:r>
          </w:p>
        </w:tc>
        <w:tc>
          <w:tcPr>
            <w:tcW w:w="4147" w:type="dxa"/>
            <w:tcBorders>
              <w:top w:val="nil"/>
              <w:left w:val="nil"/>
            </w:tcBorders>
          </w:tcPr>
          <w:p w14:paraId="5183BD2C"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t>Vzdialenost</w:t>
            </w:r>
            <w:proofErr w:type="spellEnd"/>
            <w:r>
              <w:t>: 80 cm</w:t>
            </w:r>
          </w:p>
          <w:p w14:paraId="45FD2A1C"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Pracovné napätie: 3,3 V - 5 V DC</w:t>
            </w:r>
          </w:p>
          <w:p w14:paraId="1C4547F2"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Detekčný uhol</w:t>
            </w:r>
            <w:r>
              <w:rPr>
                <w:lang w:val="en-US"/>
              </w:rPr>
              <w:t xml:space="preserve"> ~</w:t>
            </w:r>
            <w:r>
              <w:t xml:space="preserve"> 60 stupňov</w:t>
            </w:r>
          </w:p>
          <w:p w14:paraId="28E5C53D"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Nastaviteľná citlivosť</w:t>
            </w:r>
          </w:p>
          <w:p w14:paraId="11CC8317"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Výstupný formát: digitálne spínacie výstupy ( 0 a 1 )</w:t>
            </w:r>
          </w:p>
          <w:p w14:paraId="6DCDB93B"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Rozmery:  3,2 cm x 1,4 cm</w:t>
            </w:r>
          </w:p>
          <w:p w14:paraId="08480F43"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t>Link</w:t>
            </w:r>
            <w:proofErr w:type="spellEnd"/>
            <w:r>
              <w:t xml:space="preserve">: </w:t>
            </w:r>
            <w:hyperlink r:id="rId30">
              <w:proofErr w:type="spellStart"/>
              <w:r>
                <w:rPr>
                  <w:rStyle w:val="Hyperlink"/>
                </w:rPr>
                <w:t>Tzt</w:t>
              </w:r>
              <w:proofErr w:type="spellEnd"/>
              <w:r>
                <w:rPr>
                  <w:rStyle w:val="Hyperlink"/>
                </w:rPr>
                <w:t xml:space="preserve"> </w:t>
              </w:r>
              <w:proofErr w:type="spellStart"/>
              <w:r>
                <w:rPr>
                  <w:rStyle w:val="Hyperlink"/>
                </w:rPr>
                <w:t>Ir</w:t>
              </w:r>
              <w:proofErr w:type="spellEnd"/>
              <w:r>
                <w:rPr>
                  <w:rStyle w:val="Hyperlink"/>
                </w:rPr>
                <w:t xml:space="preserve"> </w:t>
              </w:r>
              <w:proofErr w:type="spellStart"/>
              <w:r>
                <w:rPr>
                  <w:rStyle w:val="Hyperlink"/>
                </w:rPr>
                <w:t>Infrared</w:t>
              </w:r>
              <w:proofErr w:type="spellEnd"/>
              <w:r>
                <w:rPr>
                  <w:rStyle w:val="Hyperlink"/>
                </w:rPr>
                <w:t xml:space="preserve"> 3-wire </w:t>
              </w:r>
              <w:proofErr w:type="spellStart"/>
              <w:r>
                <w:rPr>
                  <w:rStyle w:val="Hyperlink"/>
                </w:rPr>
                <w:t>Flame</w:t>
              </w:r>
              <w:proofErr w:type="spellEnd"/>
              <w:r>
                <w:rPr>
                  <w:rStyle w:val="Hyperlink"/>
                </w:rPr>
                <w:t xml:space="preserve"> </w:t>
              </w:r>
              <w:proofErr w:type="spellStart"/>
              <w:r>
                <w:rPr>
                  <w:rStyle w:val="Hyperlink"/>
                </w:rPr>
                <w:t>Detection</w:t>
              </w:r>
              <w:proofErr w:type="spellEnd"/>
              <w:r>
                <w:rPr>
                  <w:rStyle w:val="Hyperlink"/>
                </w:rPr>
                <w:t xml:space="preserve"> </w:t>
              </w:r>
              <w:proofErr w:type="spellStart"/>
              <w:r>
                <w:rPr>
                  <w:rStyle w:val="Hyperlink"/>
                </w:rPr>
                <w:t>Sensor</w:t>
              </w:r>
              <w:proofErr w:type="spellEnd"/>
              <w:r>
                <w:rPr>
                  <w:rStyle w:val="Hyperlink"/>
                </w:rPr>
                <w:t xml:space="preserve"> Module </w:t>
              </w:r>
              <w:proofErr w:type="spellStart"/>
              <w:r>
                <w:rPr>
                  <w:rStyle w:val="Hyperlink"/>
                </w:rPr>
                <w:t>Ir</w:t>
              </w:r>
              <w:proofErr w:type="spellEnd"/>
              <w:r>
                <w:rPr>
                  <w:rStyle w:val="Hyperlink"/>
                </w:rPr>
                <w:t xml:space="preserve"> </w:t>
              </w:r>
              <w:proofErr w:type="spellStart"/>
              <w:r>
                <w:rPr>
                  <w:rStyle w:val="Hyperlink"/>
                </w:rPr>
                <w:t>Flame</w:t>
              </w:r>
              <w:proofErr w:type="spellEnd"/>
              <w:r>
                <w:rPr>
                  <w:rStyle w:val="Hyperlink"/>
                </w:rPr>
                <w:t xml:space="preserve"> </w:t>
              </w:r>
              <w:proofErr w:type="spellStart"/>
              <w:r>
                <w:rPr>
                  <w:rStyle w:val="Hyperlink"/>
                </w:rPr>
                <w:t>Sensor</w:t>
              </w:r>
              <w:proofErr w:type="spellEnd"/>
              <w:r>
                <w:rPr>
                  <w:rStyle w:val="Hyperlink"/>
                </w:rPr>
                <w:t xml:space="preserve"> Module </w:t>
              </w:r>
              <w:proofErr w:type="spellStart"/>
              <w:r>
                <w:rPr>
                  <w:rStyle w:val="Hyperlink"/>
                </w:rPr>
                <w:t>Detector</w:t>
              </w:r>
              <w:proofErr w:type="spellEnd"/>
              <w:r>
                <w:rPr>
                  <w:rStyle w:val="Hyperlink"/>
                </w:rPr>
                <w:t xml:space="preserve"> </w:t>
              </w:r>
              <w:proofErr w:type="spellStart"/>
              <w:r>
                <w:rPr>
                  <w:rStyle w:val="Hyperlink"/>
                </w:rPr>
                <w:t>Smartsense</w:t>
              </w:r>
              <w:proofErr w:type="spellEnd"/>
              <w:r>
                <w:rPr>
                  <w:rStyle w:val="Hyperlink"/>
                </w:rPr>
                <w:t xml:space="preserve"> </w:t>
              </w:r>
              <w:proofErr w:type="spellStart"/>
              <w:r>
                <w:rPr>
                  <w:rStyle w:val="Hyperlink"/>
                </w:rPr>
                <w:t>For</w:t>
              </w:r>
              <w:proofErr w:type="spellEnd"/>
              <w:r>
                <w:rPr>
                  <w:rStyle w:val="Hyperlink"/>
                </w:rPr>
                <w:t xml:space="preserve"> </w:t>
              </w:r>
              <w:proofErr w:type="spellStart"/>
              <w:r>
                <w:rPr>
                  <w:rStyle w:val="Hyperlink"/>
                </w:rPr>
                <w:t>Ardui</w:t>
              </w:r>
              <w:proofErr w:type="spellEnd"/>
              <w:r>
                <w:rPr>
                  <w:rStyle w:val="Hyperlink"/>
                </w:rPr>
                <w:t xml:space="preserve"> - </w:t>
              </w:r>
              <w:proofErr w:type="spellStart"/>
              <w:r>
                <w:rPr>
                  <w:rStyle w:val="Hyperlink"/>
                </w:rPr>
                <w:t>Sensors</w:t>
              </w:r>
              <w:proofErr w:type="spellEnd"/>
              <w:r>
                <w:rPr>
                  <w:rStyle w:val="Hyperlink"/>
                </w:rPr>
                <w:t xml:space="preserve"> - </w:t>
              </w:r>
              <w:proofErr w:type="spellStart"/>
              <w:r>
                <w:rPr>
                  <w:rStyle w:val="Hyperlink"/>
                </w:rPr>
                <w:t>AliExpress</w:t>
              </w:r>
              <w:proofErr w:type="spellEnd"/>
            </w:hyperlink>
            <w:r>
              <w:t xml:space="preserve"> </w:t>
            </w:r>
          </w:p>
        </w:tc>
      </w:tr>
      <w:tr w:rsidR="00F05FCB" w14:paraId="5E727F75"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37FE09C5" w14:textId="77777777" w:rsidR="00F05FCB" w:rsidRDefault="00F05FCB" w:rsidP="00E92897">
            <w:pPr>
              <w:pStyle w:val="BodyText"/>
              <w:spacing w:after="0"/>
              <w:rPr>
                <w:rFonts w:ascii="Constantia;serif" w:hAnsi="Constantia;serif"/>
                <w:color w:val="595959"/>
              </w:rPr>
            </w:pPr>
            <w:proofErr w:type="spellStart"/>
            <w:r>
              <w:rPr>
                <w:rFonts w:ascii="Constantia;serif" w:eastAsia="Constantia" w:hAnsi="Constantia;serif"/>
                <w:color w:val="595959"/>
              </w:rPr>
              <w:t>Button</w:t>
            </w:r>
            <w:proofErr w:type="spellEnd"/>
            <w:r>
              <w:rPr>
                <w:rFonts w:ascii="Constantia;serif" w:eastAsia="Constantia" w:hAnsi="Constantia;serif"/>
                <w:color w:val="595959"/>
              </w:rPr>
              <w:t xml:space="preserve"> Switch </w:t>
            </w:r>
            <w:r>
              <w:rPr>
                <w:rFonts w:ascii="Constantia;serif" w:hAnsi="Constantia;serif"/>
                <w:color w:val="595959"/>
              </w:rPr>
              <w:t>SPST 3A</w:t>
            </w:r>
          </w:p>
        </w:tc>
        <w:tc>
          <w:tcPr>
            <w:tcW w:w="4147" w:type="dxa"/>
            <w:tcBorders>
              <w:top w:val="nil"/>
              <w:left w:val="nil"/>
            </w:tcBorders>
          </w:tcPr>
          <w:p w14:paraId="27C99DAA"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Pracovný prúd: 3A</w:t>
            </w:r>
          </w:p>
          <w:p w14:paraId="7CB24717"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 xml:space="preserve">Počet </w:t>
            </w:r>
            <w:proofErr w:type="spellStart"/>
            <w:r>
              <w:t>pinov</w:t>
            </w:r>
            <w:proofErr w:type="spellEnd"/>
            <w:r>
              <w:t>: 2</w:t>
            </w:r>
          </w:p>
          <w:p w14:paraId="5E5E305E"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t>Link</w:t>
            </w:r>
            <w:proofErr w:type="spellEnd"/>
            <w:r>
              <w:t xml:space="preserve">: </w:t>
            </w:r>
            <w:hyperlink r:id="rId31">
              <w:r>
                <w:rPr>
                  <w:rStyle w:val="Hyperlink"/>
                </w:rPr>
                <w:t xml:space="preserve">10 </w:t>
              </w:r>
              <w:proofErr w:type="spellStart"/>
              <w:r>
                <w:rPr>
                  <w:rStyle w:val="Hyperlink"/>
                </w:rPr>
                <w:t>Pcs</w:t>
              </w:r>
              <w:proofErr w:type="spellEnd"/>
              <w:r>
                <w:rPr>
                  <w:rStyle w:val="Hyperlink"/>
                </w:rPr>
                <w:t>/</w:t>
              </w:r>
              <w:proofErr w:type="spellStart"/>
              <w:r>
                <w:rPr>
                  <w:rStyle w:val="Hyperlink"/>
                </w:rPr>
                <w:t>lot</w:t>
              </w:r>
              <w:proofErr w:type="spellEnd"/>
              <w:r>
                <w:rPr>
                  <w:rStyle w:val="Hyperlink"/>
                </w:rPr>
                <w:t xml:space="preserve"> KCD11 2 </w:t>
              </w:r>
              <w:proofErr w:type="spellStart"/>
              <w:r>
                <w:rPr>
                  <w:rStyle w:val="Hyperlink"/>
                </w:rPr>
                <w:t>Pin</w:t>
              </w:r>
              <w:proofErr w:type="spellEnd"/>
              <w:r>
                <w:rPr>
                  <w:rStyle w:val="Hyperlink"/>
                </w:rPr>
                <w:t xml:space="preserve"> 10x15mm Mini </w:t>
              </w:r>
              <w:proofErr w:type="spellStart"/>
              <w:r>
                <w:rPr>
                  <w:rStyle w:val="Hyperlink"/>
                </w:rPr>
                <w:t>Push</w:t>
              </w:r>
              <w:proofErr w:type="spellEnd"/>
              <w:r>
                <w:rPr>
                  <w:rStyle w:val="Hyperlink"/>
                </w:rPr>
                <w:t xml:space="preserve"> </w:t>
              </w:r>
              <w:proofErr w:type="spellStart"/>
              <w:r>
                <w:rPr>
                  <w:rStyle w:val="Hyperlink"/>
                </w:rPr>
                <w:t>Button</w:t>
              </w:r>
              <w:proofErr w:type="spellEnd"/>
              <w:r>
                <w:rPr>
                  <w:rStyle w:val="Hyperlink"/>
                </w:rPr>
                <w:t xml:space="preserve"> Switch SPST 3A 250V AC </w:t>
              </w:r>
              <w:proofErr w:type="spellStart"/>
              <w:r>
                <w:rPr>
                  <w:rStyle w:val="Hyperlink"/>
                </w:rPr>
                <w:t>Snap</w:t>
              </w:r>
              <w:proofErr w:type="spellEnd"/>
              <w:r>
                <w:rPr>
                  <w:rStyle w:val="Hyperlink"/>
                </w:rPr>
                <w:t>-in On/</w:t>
              </w:r>
              <w:proofErr w:type="spellStart"/>
              <w:r>
                <w:rPr>
                  <w:rStyle w:val="Hyperlink"/>
                </w:rPr>
                <w:t>Off</w:t>
              </w:r>
              <w:proofErr w:type="spellEnd"/>
              <w:r>
                <w:rPr>
                  <w:rStyle w:val="Hyperlink"/>
                </w:rPr>
                <w:t xml:space="preserve"> </w:t>
              </w:r>
              <w:proofErr w:type="spellStart"/>
              <w:r>
                <w:rPr>
                  <w:rStyle w:val="Hyperlink"/>
                </w:rPr>
                <w:t>Boat</w:t>
              </w:r>
              <w:proofErr w:type="spellEnd"/>
              <w:r>
                <w:rPr>
                  <w:rStyle w:val="Hyperlink"/>
                </w:rPr>
                <w:t xml:space="preserve"> Rocker Switch 1Black </w:t>
              </w:r>
              <w:proofErr w:type="spellStart"/>
              <w:r>
                <w:rPr>
                  <w:rStyle w:val="Hyperlink"/>
                </w:rPr>
                <w:t>Red</w:t>
              </w:r>
              <w:proofErr w:type="spellEnd"/>
              <w:r>
                <w:rPr>
                  <w:rStyle w:val="Hyperlink"/>
                </w:rPr>
                <w:t xml:space="preserve"> </w:t>
              </w:r>
              <w:proofErr w:type="spellStart"/>
              <w:r>
                <w:rPr>
                  <w:rStyle w:val="Hyperlink"/>
                </w:rPr>
                <w:t>White</w:t>
              </w:r>
              <w:proofErr w:type="spellEnd"/>
              <w:r>
                <w:rPr>
                  <w:rStyle w:val="Hyperlink"/>
                </w:rPr>
                <w:t xml:space="preserve"> Gray - </w:t>
              </w:r>
              <w:proofErr w:type="spellStart"/>
              <w:r>
                <w:rPr>
                  <w:rStyle w:val="Hyperlink"/>
                </w:rPr>
                <w:t>AliExpress</w:t>
              </w:r>
              <w:proofErr w:type="spellEnd"/>
            </w:hyperlink>
            <w:r>
              <w:t xml:space="preserve"> </w:t>
            </w:r>
          </w:p>
        </w:tc>
      </w:tr>
      <w:tr w:rsidR="00F05FCB" w14:paraId="3B7B18B2" w14:textId="77777777" w:rsidTr="00E92897">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69908843" w14:textId="77777777" w:rsidR="00F05FCB" w:rsidRDefault="00F05FCB" w:rsidP="00E92897">
            <w:pPr>
              <w:rPr>
                <w:lang w:val="en-US"/>
              </w:rPr>
            </w:pPr>
            <w:r>
              <w:rPr>
                <w:rFonts w:eastAsia="Constantia"/>
              </w:rPr>
              <w:t xml:space="preserve">LED </w:t>
            </w:r>
            <w:proofErr w:type="spellStart"/>
            <w:r>
              <w:rPr>
                <w:rFonts w:eastAsia="Constantia"/>
              </w:rPr>
              <w:t>Diode</w:t>
            </w:r>
            <w:proofErr w:type="spellEnd"/>
            <w:r>
              <w:rPr>
                <w:rFonts w:eastAsia="Constantia"/>
              </w:rPr>
              <w:t xml:space="preserve"> </w:t>
            </w:r>
            <w:proofErr w:type="spellStart"/>
            <w:r>
              <w:rPr>
                <w:rFonts w:eastAsia="Constantia"/>
              </w:rPr>
              <w:t>Blue</w:t>
            </w:r>
            <w:proofErr w:type="spellEnd"/>
          </w:p>
        </w:tc>
        <w:tc>
          <w:tcPr>
            <w:tcW w:w="4147" w:type="dxa"/>
            <w:tcBorders>
              <w:top w:val="nil"/>
              <w:left w:val="nil"/>
            </w:tcBorders>
          </w:tcPr>
          <w:p w14:paraId="68C86D98"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Pracovný prúd: 20mA</w:t>
            </w:r>
          </w:p>
          <w:p w14:paraId="6C2158B3"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Farba: modrá</w:t>
            </w:r>
          </w:p>
          <w:p w14:paraId="5654CE3A"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r>
              <w:t>Napájanie: 2.2V - 3.2V DC</w:t>
            </w:r>
          </w:p>
          <w:p w14:paraId="0E786303" w14:textId="77777777" w:rsidR="00F05FCB" w:rsidRDefault="00F05FCB" w:rsidP="00E92897">
            <w:pPr>
              <w:cnfStyle w:val="000000000000" w:firstRow="0" w:lastRow="0" w:firstColumn="0" w:lastColumn="0" w:oddVBand="0" w:evenVBand="0" w:oddHBand="0" w:evenHBand="0" w:firstRowFirstColumn="0" w:firstRowLastColumn="0" w:lastRowFirstColumn="0" w:lastRowLastColumn="0"/>
            </w:pPr>
            <w:proofErr w:type="spellStart"/>
            <w:r>
              <w:t>Link</w:t>
            </w:r>
            <w:proofErr w:type="spellEnd"/>
            <w:r>
              <w:t xml:space="preserve">: </w:t>
            </w:r>
            <w:hyperlink r:id="rId32">
              <w:r>
                <w:rPr>
                  <w:rStyle w:val="Hyperlink"/>
                </w:rPr>
                <w:t xml:space="preserve">200pcs 5mm LED </w:t>
              </w:r>
              <w:proofErr w:type="spellStart"/>
              <w:r>
                <w:rPr>
                  <w:rStyle w:val="Hyperlink"/>
                </w:rPr>
                <w:t>Diode</w:t>
              </w:r>
              <w:proofErr w:type="spellEnd"/>
              <w:r>
                <w:rPr>
                  <w:rStyle w:val="Hyperlink"/>
                </w:rPr>
                <w:t xml:space="preserve"> </w:t>
              </w:r>
              <w:proofErr w:type="spellStart"/>
              <w:r>
                <w:rPr>
                  <w:rStyle w:val="Hyperlink"/>
                </w:rPr>
                <w:t>Light</w:t>
              </w:r>
              <w:proofErr w:type="spellEnd"/>
              <w:r>
                <w:rPr>
                  <w:rStyle w:val="Hyperlink"/>
                </w:rPr>
                <w:t xml:space="preserve"> </w:t>
              </w:r>
              <w:proofErr w:type="spellStart"/>
              <w:r>
                <w:rPr>
                  <w:rStyle w:val="Hyperlink"/>
                </w:rPr>
                <w:t>Round</w:t>
              </w:r>
              <w:proofErr w:type="spellEnd"/>
              <w:r>
                <w:rPr>
                  <w:rStyle w:val="Hyperlink"/>
                </w:rPr>
                <w:t xml:space="preserve"> </w:t>
              </w:r>
              <w:proofErr w:type="spellStart"/>
              <w:r>
                <w:rPr>
                  <w:rStyle w:val="Hyperlink"/>
                </w:rPr>
                <w:t>Bright</w:t>
              </w:r>
              <w:proofErr w:type="spellEnd"/>
              <w:r>
                <w:rPr>
                  <w:rStyle w:val="Hyperlink"/>
                </w:rPr>
                <w:t xml:space="preserve"> </w:t>
              </w:r>
              <w:proofErr w:type="spellStart"/>
              <w:r>
                <w:rPr>
                  <w:rStyle w:val="Hyperlink"/>
                </w:rPr>
                <w:t>White</w:t>
              </w:r>
              <w:proofErr w:type="spellEnd"/>
              <w:r>
                <w:rPr>
                  <w:rStyle w:val="Hyperlink"/>
                </w:rPr>
                <w:t xml:space="preserve"> </w:t>
              </w:r>
              <w:proofErr w:type="spellStart"/>
              <w:r>
                <w:rPr>
                  <w:rStyle w:val="Hyperlink"/>
                </w:rPr>
                <w:t>Yellow</w:t>
              </w:r>
              <w:proofErr w:type="spellEnd"/>
              <w:r>
                <w:rPr>
                  <w:rStyle w:val="Hyperlink"/>
                </w:rPr>
                <w:t xml:space="preserve"> </w:t>
              </w:r>
              <w:proofErr w:type="spellStart"/>
              <w:r>
                <w:rPr>
                  <w:rStyle w:val="Hyperlink"/>
                </w:rPr>
                <w:t>Red</w:t>
              </w:r>
              <w:proofErr w:type="spellEnd"/>
              <w:r>
                <w:rPr>
                  <w:rStyle w:val="Hyperlink"/>
                </w:rPr>
                <w:t xml:space="preserve"> </w:t>
              </w:r>
              <w:proofErr w:type="spellStart"/>
              <w:r>
                <w:rPr>
                  <w:rStyle w:val="Hyperlink"/>
                </w:rPr>
                <w:t>Green</w:t>
              </w:r>
              <w:proofErr w:type="spellEnd"/>
              <w:r>
                <w:rPr>
                  <w:rStyle w:val="Hyperlink"/>
                </w:rPr>
                <w:t xml:space="preserve"> </w:t>
              </w:r>
              <w:proofErr w:type="spellStart"/>
              <w:r>
                <w:rPr>
                  <w:rStyle w:val="Hyperlink"/>
                </w:rPr>
                <w:t>Blue</w:t>
              </w:r>
              <w:proofErr w:type="spellEnd"/>
              <w:r>
                <w:rPr>
                  <w:rStyle w:val="Hyperlink"/>
                </w:rPr>
                <w:t xml:space="preserve"> </w:t>
              </w:r>
              <w:proofErr w:type="spellStart"/>
              <w:r>
                <w:rPr>
                  <w:rStyle w:val="Hyperlink"/>
                </w:rPr>
                <w:t>Assortment</w:t>
              </w:r>
              <w:proofErr w:type="spellEnd"/>
              <w:r>
                <w:rPr>
                  <w:rStyle w:val="Hyperlink"/>
                </w:rPr>
                <w:t xml:space="preserve"> </w:t>
              </w:r>
              <w:proofErr w:type="spellStart"/>
              <w:r>
                <w:rPr>
                  <w:rStyle w:val="Hyperlink"/>
                </w:rPr>
                <w:t>Assorted</w:t>
              </w:r>
              <w:proofErr w:type="spellEnd"/>
              <w:r>
                <w:rPr>
                  <w:rStyle w:val="Hyperlink"/>
                </w:rPr>
                <w:t xml:space="preserve"> </w:t>
              </w:r>
              <w:proofErr w:type="spellStart"/>
              <w:r>
                <w:rPr>
                  <w:rStyle w:val="Hyperlink"/>
                </w:rPr>
                <w:t>Kit</w:t>
              </w:r>
              <w:proofErr w:type="spellEnd"/>
              <w:r>
                <w:rPr>
                  <w:rStyle w:val="Hyperlink"/>
                </w:rPr>
                <w:t xml:space="preserve"> DIY Box - </w:t>
              </w:r>
              <w:proofErr w:type="spellStart"/>
              <w:r>
                <w:rPr>
                  <w:rStyle w:val="Hyperlink"/>
                </w:rPr>
                <w:t>AliExpress</w:t>
              </w:r>
              <w:proofErr w:type="spellEnd"/>
            </w:hyperlink>
            <w:r>
              <w:t xml:space="preserve"> </w:t>
            </w:r>
          </w:p>
        </w:tc>
      </w:tr>
      <w:tr w:rsidR="00F05FCB" w14:paraId="2AEF085F" w14:textId="77777777" w:rsidTr="00E92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il"/>
            </w:tcBorders>
          </w:tcPr>
          <w:p w14:paraId="7C6F3DC0" w14:textId="77777777" w:rsidR="00F05FCB" w:rsidRDefault="00F05FCB" w:rsidP="00E92897">
            <w:pPr>
              <w:pStyle w:val="BodyText"/>
              <w:spacing w:after="0"/>
              <w:rPr>
                <w:lang w:val="en-US"/>
              </w:rPr>
            </w:pPr>
            <w:r>
              <w:rPr>
                <w:rFonts w:ascii="Constantia;serif" w:eastAsia="Constantia" w:hAnsi="Constantia;serif"/>
                <w:color w:val="595959"/>
                <w:lang w:val="en-US"/>
              </w:rPr>
              <w:t xml:space="preserve">Piezo Buzzer </w:t>
            </w:r>
            <w:proofErr w:type="spellStart"/>
            <w:r>
              <w:rPr>
                <w:rFonts w:ascii="Constantia;serif" w:hAnsi="Constantia;serif"/>
                <w:color w:val="595959"/>
              </w:rPr>
              <w:t>Piezo</w:t>
            </w:r>
            <w:proofErr w:type="spellEnd"/>
            <w:r>
              <w:rPr>
                <w:rFonts w:ascii="Constantia;serif" w:hAnsi="Constantia;serif"/>
                <w:color w:val="595959"/>
              </w:rPr>
              <w:t xml:space="preserve"> </w:t>
            </w:r>
            <w:proofErr w:type="spellStart"/>
            <w:r>
              <w:rPr>
                <w:rFonts w:ascii="Constantia;serif" w:hAnsi="Constantia;serif"/>
                <w:color w:val="595959"/>
              </w:rPr>
              <w:t>Buzzer</w:t>
            </w:r>
            <w:proofErr w:type="spellEnd"/>
          </w:p>
        </w:tc>
        <w:tc>
          <w:tcPr>
            <w:tcW w:w="4147" w:type="dxa"/>
            <w:tcBorders>
              <w:top w:val="nil"/>
              <w:left w:val="nil"/>
            </w:tcBorders>
          </w:tcPr>
          <w:p w14:paraId="52A0EDD4"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 xml:space="preserve">Impedancia: 42 </w:t>
            </w:r>
            <w:proofErr w:type="spellStart"/>
            <w:r>
              <w:t>ohms</w:t>
            </w:r>
            <w:proofErr w:type="spellEnd"/>
            <w:r>
              <w:t xml:space="preserve"> (42R)</w:t>
            </w:r>
          </w:p>
          <w:p w14:paraId="02D0BA42"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Napájanie: 5V DC</w:t>
            </w:r>
          </w:p>
          <w:p w14:paraId="1C861A18"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r>
              <w:t>Rozmery: 12mm x 8.5mm</w:t>
            </w:r>
          </w:p>
          <w:p w14:paraId="5FA3D353" w14:textId="77777777" w:rsidR="00F05FCB" w:rsidRDefault="00F05FCB" w:rsidP="00E92897">
            <w:pPr>
              <w:cnfStyle w:val="000000100000" w:firstRow="0" w:lastRow="0" w:firstColumn="0" w:lastColumn="0" w:oddVBand="0" w:evenVBand="0" w:oddHBand="1" w:evenHBand="0" w:firstRowFirstColumn="0" w:firstRowLastColumn="0" w:lastRowFirstColumn="0" w:lastRowLastColumn="0"/>
            </w:pPr>
            <w:proofErr w:type="spellStart"/>
            <w:r>
              <w:t>Link</w:t>
            </w:r>
            <w:proofErr w:type="spellEnd"/>
            <w:r>
              <w:t xml:space="preserve">: </w:t>
            </w:r>
            <w:hyperlink r:id="rId33">
              <w:r>
                <w:rPr>
                  <w:rStyle w:val="Hyperlink"/>
                </w:rPr>
                <w:t xml:space="preserve">10PCS </w:t>
              </w:r>
              <w:proofErr w:type="spellStart"/>
              <w:r>
                <w:rPr>
                  <w:rStyle w:val="Hyperlink"/>
                </w:rPr>
                <w:t>Passive</w:t>
              </w:r>
              <w:proofErr w:type="spellEnd"/>
              <w:r>
                <w:rPr>
                  <w:rStyle w:val="Hyperlink"/>
                </w:rPr>
                <w:t xml:space="preserve"> </w:t>
              </w:r>
              <w:proofErr w:type="spellStart"/>
              <w:r>
                <w:rPr>
                  <w:rStyle w:val="Hyperlink"/>
                </w:rPr>
                <w:t>Buzzer</w:t>
              </w:r>
              <w:proofErr w:type="spellEnd"/>
              <w:r>
                <w:rPr>
                  <w:rStyle w:val="Hyperlink"/>
                </w:rPr>
                <w:t xml:space="preserve"> AC 12MMx8.5MM 12085 42R </w:t>
              </w:r>
              <w:proofErr w:type="spellStart"/>
              <w:r>
                <w:rPr>
                  <w:rStyle w:val="Hyperlink"/>
                </w:rPr>
                <w:t>Resistance</w:t>
              </w:r>
              <w:proofErr w:type="spellEnd"/>
              <w:r>
                <w:rPr>
                  <w:rStyle w:val="Hyperlink"/>
                </w:rPr>
                <w:t xml:space="preserve"> 3V 5V 9V 12V In </w:t>
              </w:r>
              <w:proofErr w:type="spellStart"/>
              <w:r>
                <w:rPr>
                  <w:rStyle w:val="Hyperlink"/>
                </w:rPr>
                <w:t>Common</w:t>
              </w:r>
              <w:proofErr w:type="spellEnd"/>
              <w:r>
                <w:rPr>
                  <w:rStyle w:val="Hyperlink"/>
                </w:rPr>
                <w:t xml:space="preserve"> </w:t>
              </w:r>
              <w:proofErr w:type="spellStart"/>
              <w:r>
                <w:rPr>
                  <w:rStyle w:val="Hyperlink"/>
                </w:rPr>
                <w:t>Use</w:t>
              </w:r>
              <w:proofErr w:type="spellEnd"/>
              <w:r>
                <w:rPr>
                  <w:rStyle w:val="Hyperlink"/>
                </w:rPr>
                <w:t xml:space="preserve"> Mini </w:t>
              </w:r>
              <w:proofErr w:type="spellStart"/>
              <w:r>
                <w:rPr>
                  <w:rStyle w:val="Hyperlink"/>
                </w:rPr>
                <w:t>Piezo</w:t>
              </w:r>
              <w:proofErr w:type="spellEnd"/>
              <w:r>
                <w:rPr>
                  <w:rStyle w:val="Hyperlink"/>
                </w:rPr>
                <w:t xml:space="preserve"> </w:t>
              </w:r>
              <w:proofErr w:type="spellStart"/>
              <w:r>
                <w:rPr>
                  <w:rStyle w:val="Hyperlink"/>
                </w:rPr>
                <w:t>Buzzers</w:t>
              </w:r>
              <w:proofErr w:type="spellEnd"/>
              <w:r>
                <w:rPr>
                  <w:rStyle w:val="Hyperlink"/>
                </w:rPr>
                <w:t xml:space="preserve"> </w:t>
              </w:r>
              <w:proofErr w:type="spellStart"/>
              <w:r>
                <w:rPr>
                  <w:rStyle w:val="Hyperlink"/>
                </w:rPr>
                <w:t>For</w:t>
              </w:r>
              <w:proofErr w:type="spellEnd"/>
              <w:r>
                <w:rPr>
                  <w:rStyle w:val="Hyperlink"/>
                </w:rPr>
                <w:t xml:space="preserve"> </w:t>
              </w:r>
              <w:proofErr w:type="spellStart"/>
              <w:r>
                <w:rPr>
                  <w:rStyle w:val="Hyperlink"/>
                </w:rPr>
                <w:t>Arduino</w:t>
              </w:r>
              <w:proofErr w:type="spellEnd"/>
              <w:r>
                <w:rPr>
                  <w:rStyle w:val="Hyperlink"/>
                </w:rPr>
                <w:t xml:space="preserve"> </w:t>
              </w:r>
              <w:proofErr w:type="spellStart"/>
              <w:r>
                <w:rPr>
                  <w:rStyle w:val="Hyperlink"/>
                </w:rPr>
                <w:t>Diy</w:t>
              </w:r>
              <w:proofErr w:type="spellEnd"/>
              <w:r>
                <w:rPr>
                  <w:rStyle w:val="Hyperlink"/>
                </w:rPr>
                <w:t xml:space="preserve"> </w:t>
              </w:r>
              <w:proofErr w:type="spellStart"/>
              <w:r>
                <w:rPr>
                  <w:rStyle w:val="Hyperlink"/>
                </w:rPr>
                <w:t>Electronic</w:t>
              </w:r>
              <w:proofErr w:type="spellEnd"/>
              <w:r>
                <w:rPr>
                  <w:rStyle w:val="Hyperlink"/>
                </w:rPr>
                <w:t xml:space="preserve"> - </w:t>
              </w:r>
              <w:proofErr w:type="spellStart"/>
              <w:r>
                <w:rPr>
                  <w:rStyle w:val="Hyperlink"/>
                </w:rPr>
                <w:t>AliExpress</w:t>
              </w:r>
              <w:proofErr w:type="spellEnd"/>
            </w:hyperlink>
            <w:r>
              <w:t xml:space="preserve">  </w:t>
            </w:r>
          </w:p>
        </w:tc>
      </w:tr>
    </w:tbl>
    <w:p w14:paraId="137756B7" w14:textId="44B948E3" w:rsidR="008F5616" w:rsidRDefault="008F5616" w:rsidP="008F5616"/>
    <w:p w14:paraId="64465603" w14:textId="77777777" w:rsidR="008F5616" w:rsidRPr="00D5413C" w:rsidRDefault="008F5616" w:rsidP="00F60E7B">
      <w:pPr>
        <w:pStyle w:val="Heading1"/>
        <w:spacing w:after="480"/>
      </w:pPr>
      <w:bookmarkStart w:id="8" w:name="_Toc152453896"/>
      <w:r>
        <w:t>Riešenie</w:t>
      </w:r>
      <w:bookmarkEnd w:id="8"/>
    </w:p>
    <w:p w14:paraId="3ACD9B82" w14:textId="77777777" w:rsidR="00AE4168" w:rsidRDefault="003905C0" w:rsidP="00AE4168">
      <w:pPr>
        <w:pStyle w:val="Heading1"/>
      </w:pPr>
      <w:r>
        <w:rPr>
          <w:noProof/>
        </w:rPr>
        <w:drawing>
          <wp:inline distT="0" distB="0" distL="0" distR="0" wp14:anchorId="069C1F8D" wp14:editId="73031C3C">
            <wp:extent cx="4669961" cy="2590800"/>
            <wp:effectExtent l="0" t="0" r="0" b="0"/>
            <wp:docPr id="3103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4722" cy="2593441"/>
                    </a:xfrm>
                    <a:prstGeom prst="rect">
                      <a:avLst/>
                    </a:prstGeom>
                    <a:noFill/>
                    <a:ln>
                      <a:noFill/>
                    </a:ln>
                  </pic:spPr>
                </pic:pic>
              </a:graphicData>
            </a:graphic>
          </wp:inline>
        </w:drawing>
      </w:r>
    </w:p>
    <w:p w14:paraId="74165BF6" w14:textId="5D8BA051" w:rsidR="00AE4168" w:rsidRPr="00AE4168" w:rsidRDefault="00AE4168" w:rsidP="00AE4168">
      <w:pPr>
        <w:pStyle w:val="Caption"/>
        <w:jc w:val="center"/>
      </w:pPr>
      <w:r>
        <w:t xml:space="preserve">Obrázok </w:t>
      </w:r>
      <w:fldSimple w:instr=" SEQ Obrázok \* ARABIC ">
        <w:r>
          <w:rPr>
            <w:noProof/>
          </w:rPr>
          <w:t>1</w:t>
        </w:r>
      </w:fldSimple>
      <w:r>
        <w:t xml:space="preserve"> Zapojenie - breadboard</w:t>
      </w:r>
    </w:p>
    <w:p w14:paraId="73BE7E50" w14:textId="77777777" w:rsidR="00AE4168" w:rsidRDefault="003905C0" w:rsidP="00AE4168">
      <w:pPr>
        <w:pStyle w:val="Heading1"/>
      </w:pPr>
      <w:r>
        <w:rPr>
          <w:noProof/>
        </w:rPr>
        <w:drawing>
          <wp:inline distT="0" distB="0" distL="0" distR="0" wp14:anchorId="643EF904" wp14:editId="22C68C08">
            <wp:extent cx="4655233" cy="3648075"/>
            <wp:effectExtent l="0" t="0" r="0" b="0"/>
            <wp:docPr id="1968854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6357" cy="3648956"/>
                    </a:xfrm>
                    <a:prstGeom prst="rect">
                      <a:avLst/>
                    </a:prstGeom>
                    <a:noFill/>
                    <a:ln>
                      <a:noFill/>
                    </a:ln>
                  </pic:spPr>
                </pic:pic>
              </a:graphicData>
            </a:graphic>
          </wp:inline>
        </w:drawing>
      </w:r>
    </w:p>
    <w:p w14:paraId="6E00AB5D" w14:textId="47009155" w:rsidR="00AE4168" w:rsidRDefault="00AE4168" w:rsidP="00AE4168">
      <w:pPr>
        <w:pStyle w:val="Caption"/>
        <w:jc w:val="center"/>
      </w:pPr>
      <w:r>
        <w:t xml:space="preserve">Obrázok </w:t>
      </w:r>
      <w:fldSimple w:instr=" SEQ Obrázok \* ARABIC ">
        <w:r>
          <w:rPr>
            <w:noProof/>
          </w:rPr>
          <w:t>2</w:t>
        </w:r>
      </w:fldSimple>
      <w:r>
        <w:t xml:space="preserve"> Zapojenie - </w:t>
      </w:r>
      <w:r w:rsidR="007049F3">
        <w:t>schematické</w:t>
      </w:r>
    </w:p>
    <w:p w14:paraId="7B9817AB" w14:textId="01D216BA" w:rsidR="007438F3" w:rsidRDefault="007438F3" w:rsidP="007438F3">
      <w:pPr>
        <w:pStyle w:val="Heading1"/>
      </w:pPr>
      <w:r>
        <w:br w:type="page"/>
      </w:r>
      <w:bookmarkStart w:id="9" w:name="_Toc152450160"/>
      <w:r>
        <w:lastRenderedPageBreak/>
        <w:t>Stručný prehľad vývoju požiarneho autíčka</w:t>
      </w:r>
      <w:bookmarkEnd w:id="9"/>
    </w:p>
    <w:p w14:paraId="14D0FFBF" w14:textId="77777777" w:rsidR="007438F3" w:rsidRDefault="007438F3" w:rsidP="007438F3">
      <w:r>
        <w:t>Začiatky riešenia</w:t>
      </w:r>
      <w:r w:rsidRPr="0098284F">
        <w:t xml:space="preserve">: Tím sa </w:t>
      </w:r>
      <w:r>
        <w:t>na začiatku</w:t>
      </w:r>
      <w:r w:rsidRPr="0098284F">
        <w:t xml:space="preserve"> stretol s problémami funkčnosti zariadenia, ako bolo zarovnávanie s plameňom a zastavenie v správnej vzdialenosti</w:t>
      </w:r>
      <w:r>
        <w:t xml:space="preserve"> a samotné otáčanie o 360 stupňov</w:t>
      </w:r>
      <w:r w:rsidRPr="0098284F">
        <w:t xml:space="preserve">. </w:t>
      </w:r>
    </w:p>
    <w:p w14:paraId="30F00958" w14:textId="77777777" w:rsidR="007438F3" w:rsidRDefault="007438F3" w:rsidP="007438F3">
      <w:r w:rsidRPr="0098284F">
        <w:t xml:space="preserve">Problémy so senzormi: Významnou </w:t>
      </w:r>
      <w:r>
        <w:t>problémom ktorý sme museli vyriešiť</w:t>
      </w:r>
      <w:r w:rsidRPr="0098284F">
        <w:t xml:space="preserve"> bola citlivosť zariadenia na infračervené žiarenie. Malý plameň sviečky nevyžaroval dostatok IR žiarenia, čo spôsobovalo problémy s detekciou senzorom. To viedlo k pokusom s rôznymi zdrojmi plameňa a pokusom o úpravu nastaven</w:t>
      </w:r>
      <w:r>
        <w:t>ia</w:t>
      </w:r>
      <w:r w:rsidRPr="0098284F">
        <w:t xml:space="preserve"> citlivosti. </w:t>
      </w:r>
    </w:p>
    <w:p w14:paraId="03A34F56" w14:textId="77777777" w:rsidR="007438F3" w:rsidRDefault="007438F3" w:rsidP="007438F3">
      <w:r w:rsidRPr="0098284F">
        <w:t xml:space="preserve">Úpravy kódu: Počas vývoja boli vykonané rôzne úpravy kódu. Zahŕňalo to úpravy funkcií ako </w:t>
      </w:r>
      <w:proofErr w:type="spellStart"/>
      <w:r w:rsidRPr="0098284F">
        <w:t>moveToDistance</w:t>
      </w:r>
      <w:proofErr w:type="spellEnd"/>
      <w:r w:rsidRPr="0098284F">
        <w:t xml:space="preserve"> a</w:t>
      </w:r>
      <w:r>
        <w:t xml:space="preserve"> rozsiahle </w:t>
      </w:r>
      <w:r w:rsidRPr="0098284F">
        <w:t>experimentovanie</w:t>
      </w:r>
      <w:r>
        <w:t xml:space="preserve"> na rôzne problémy</w:t>
      </w:r>
      <w:r w:rsidRPr="0098284F">
        <w:t>, aby sa zabezpečilo, že zariadenie sa správne pohybuje a zastaví vzhľadom na plameň</w:t>
      </w:r>
      <w:r>
        <w:t xml:space="preserve"> a uhasí ho</w:t>
      </w:r>
      <w:r w:rsidRPr="0098284F">
        <w:t xml:space="preserve">. </w:t>
      </w:r>
    </w:p>
    <w:p w14:paraId="2B274BF8" w14:textId="77777777" w:rsidR="007438F3" w:rsidRDefault="007438F3" w:rsidP="007438F3">
      <w:r w:rsidRPr="0098284F">
        <w:t>Riešenie problémov: Tím experimentoval s viacerými kód</w:t>
      </w:r>
      <w:r>
        <w:t>mi</w:t>
      </w:r>
      <w:r w:rsidRPr="0098284F">
        <w:t>, aby s</w:t>
      </w:r>
      <w:r>
        <w:t>me sa</w:t>
      </w:r>
      <w:r w:rsidRPr="0098284F">
        <w:t xml:space="preserve"> vysporiadali s problémami, ako je predčasné zastavenie zariadenia alebo nesprávne zarovnanie s plameňom. Testovali sa rôzne riešenia, vrátane úpravy čítan</w:t>
      </w:r>
      <w:r>
        <w:t>ie hodnôt</w:t>
      </w:r>
      <w:r w:rsidRPr="0098284F">
        <w:t xml:space="preserve"> senzorov, implementácie filtrov vzdialenosti a ladenia ovládacích prvkov pohybu. </w:t>
      </w:r>
    </w:p>
    <w:p w14:paraId="1D9A25A3" w14:textId="77777777" w:rsidR="007438F3" w:rsidRDefault="007438F3" w:rsidP="007438F3">
      <w:r w:rsidRPr="0098284F">
        <w:t xml:space="preserve">Finálne úpravy: </w:t>
      </w:r>
      <w:r>
        <w:t>K</w:t>
      </w:r>
      <w:r w:rsidRPr="0098284F">
        <w:t xml:space="preserve">u koncu sa tím sústredil na vylepšenie pohybu zariadenia a zarovnanie s plameňom. Podarilo sa </w:t>
      </w:r>
      <w:r>
        <w:t>nám</w:t>
      </w:r>
      <w:r w:rsidRPr="0098284F">
        <w:t xml:space="preserve"> dosiahnuť určitý úspech v pohybe zariadenia smerom k plameňu a zastavení v </w:t>
      </w:r>
      <w:r>
        <w:t>určitom</w:t>
      </w:r>
      <w:r w:rsidRPr="0098284F">
        <w:t xml:space="preserve"> odstupe.</w:t>
      </w:r>
    </w:p>
    <w:p w14:paraId="3DA2AF10" w14:textId="77777777" w:rsidR="007438F3" w:rsidRPr="0098284F" w:rsidRDefault="007438F3" w:rsidP="007438F3">
      <w:r w:rsidRPr="0098284F">
        <w:t>Zostávajúce úlohy: Stále bolo potrebné dokončiť niektoré úlohy, ako napríklad integrácia sirén a svetiel, a zabezpečenie, aby tieto funkcie neinterferovali s hlavnou funkčnosťou kódu</w:t>
      </w:r>
    </w:p>
    <w:p w14:paraId="43E9C2FD" w14:textId="2274C371" w:rsidR="007438F3" w:rsidRDefault="007438F3" w:rsidP="007438F3">
      <w:pPr>
        <w:pStyle w:val="Heading1"/>
      </w:pPr>
      <w:bookmarkStart w:id="10" w:name="_Toc152450161"/>
      <w:r w:rsidRPr="00884DDC">
        <w:t>Užívateľský Manuál a</w:t>
      </w:r>
      <w:r>
        <w:t> </w:t>
      </w:r>
      <w:r w:rsidRPr="00884DDC">
        <w:t>Inštrukcie</w:t>
      </w:r>
      <w:bookmarkEnd w:id="10"/>
      <w:r>
        <w:t xml:space="preserve">: </w:t>
      </w:r>
      <w:r w:rsidRPr="00934ACB">
        <w:t xml:space="preserve">Inteligentné Požiarne Autíčko </w:t>
      </w:r>
    </w:p>
    <w:p w14:paraId="3F5F46C0" w14:textId="77777777" w:rsidR="007438F3" w:rsidRPr="00934ACB" w:rsidRDefault="007438F3" w:rsidP="007438F3">
      <w:r w:rsidRPr="00934ACB">
        <w:t>Úvod</w:t>
      </w:r>
    </w:p>
    <w:p w14:paraId="452A07E5" w14:textId="77777777" w:rsidR="007438F3" w:rsidRPr="00934ACB" w:rsidRDefault="007438F3" w:rsidP="007438F3">
      <w:r w:rsidRPr="00934ACB">
        <w:t>Tento manuál poskytuje inštrukcie na použitie inteligentného požiarneho autíčka. Autíčko je vybavené senzormi na detekciu plameňa, ultrazvukovým senzorom na meranie vzdialenosti, LED diódami, bzučiakom, motorom a systémom na hasenie plameňa.</w:t>
      </w:r>
    </w:p>
    <w:p w14:paraId="787DB55A" w14:textId="77777777" w:rsidR="007438F3" w:rsidRPr="00934ACB" w:rsidRDefault="007438F3" w:rsidP="007438F3"/>
    <w:p w14:paraId="09A343BF" w14:textId="77777777" w:rsidR="007438F3" w:rsidRPr="00934ACB" w:rsidRDefault="007438F3" w:rsidP="007438F3">
      <w:pPr>
        <w:spacing w:line="240" w:lineRule="auto"/>
        <w:rPr>
          <w:b/>
          <w:bCs/>
        </w:rPr>
      </w:pPr>
      <w:r w:rsidRPr="00934ACB">
        <w:rPr>
          <w:b/>
          <w:bCs/>
        </w:rPr>
        <w:t xml:space="preserve">Bezpečnostné Upozornenia </w:t>
      </w:r>
    </w:p>
    <w:p w14:paraId="576AA837" w14:textId="77777777" w:rsidR="007438F3" w:rsidRPr="00934ACB" w:rsidRDefault="007438F3" w:rsidP="007438F3">
      <w:pPr>
        <w:pStyle w:val="ListParagraph"/>
        <w:numPr>
          <w:ilvl w:val="0"/>
          <w:numId w:val="37"/>
        </w:numPr>
        <w:spacing w:line="240" w:lineRule="auto"/>
      </w:pPr>
      <w:r>
        <w:t>Požiarne a</w:t>
      </w:r>
      <w:r w:rsidRPr="00934ACB">
        <w:t>utíčko používajte len v kontrolovanom prostredí.</w:t>
      </w:r>
    </w:p>
    <w:p w14:paraId="31C417CE" w14:textId="77777777" w:rsidR="007438F3" w:rsidRPr="00934ACB" w:rsidRDefault="007438F3" w:rsidP="007438F3">
      <w:pPr>
        <w:pStyle w:val="ListParagraph"/>
        <w:numPr>
          <w:ilvl w:val="0"/>
          <w:numId w:val="37"/>
        </w:numPr>
        <w:spacing w:line="240" w:lineRule="auto"/>
      </w:pPr>
      <w:r w:rsidRPr="00934ACB">
        <w:t>Uistite sa, že v blízkosti nie sú horľavé materiály.</w:t>
      </w:r>
    </w:p>
    <w:p w14:paraId="4AD1FACC" w14:textId="551242D6" w:rsidR="007438F3" w:rsidRPr="00934ACB" w:rsidRDefault="007438F3" w:rsidP="007438F3">
      <w:pPr>
        <w:pStyle w:val="ListParagraph"/>
        <w:numPr>
          <w:ilvl w:val="0"/>
          <w:numId w:val="37"/>
        </w:numPr>
        <w:spacing w:line="240" w:lineRule="auto"/>
      </w:pPr>
      <w:r w:rsidRPr="00934ACB">
        <w:t xml:space="preserve">Autíčko </w:t>
      </w:r>
      <w:r>
        <w:t>majte</w:t>
      </w:r>
      <w:r w:rsidRPr="00934ACB">
        <w:t xml:space="preserve"> pod dohľadom počas celého </w:t>
      </w:r>
      <w:r>
        <w:t>chodu</w:t>
      </w:r>
      <w:r w:rsidRPr="00934ACB">
        <w:t>.</w:t>
      </w:r>
      <w:r>
        <w:br/>
      </w:r>
    </w:p>
    <w:p w14:paraId="748F5074" w14:textId="77777777" w:rsidR="007438F3" w:rsidRPr="00934ACB" w:rsidRDefault="007438F3" w:rsidP="007438F3">
      <w:pPr>
        <w:spacing w:line="240" w:lineRule="auto"/>
        <w:rPr>
          <w:b/>
          <w:bCs/>
        </w:rPr>
      </w:pPr>
      <w:r w:rsidRPr="00934ACB">
        <w:rPr>
          <w:b/>
          <w:bCs/>
        </w:rPr>
        <w:lastRenderedPageBreak/>
        <w:t>Zapnutie a Inicializácia</w:t>
      </w:r>
    </w:p>
    <w:p w14:paraId="390E6502" w14:textId="77777777" w:rsidR="007438F3" w:rsidRPr="00934ACB" w:rsidRDefault="007438F3" w:rsidP="007438F3">
      <w:pPr>
        <w:pStyle w:val="ListParagraph"/>
        <w:numPr>
          <w:ilvl w:val="0"/>
          <w:numId w:val="38"/>
        </w:numPr>
        <w:spacing w:line="240" w:lineRule="auto"/>
      </w:pPr>
      <w:r w:rsidRPr="00934ACB">
        <w:t>Zapojte autíčko do napájania.</w:t>
      </w:r>
    </w:p>
    <w:p w14:paraId="7845C2BB" w14:textId="77777777" w:rsidR="007438F3" w:rsidRPr="00934ACB" w:rsidRDefault="007438F3" w:rsidP="007438F3">
      <w:pPr>
        <w:pStyle w:val="ListParagraph"/>
        <w:numPr>
          <w:ilvl w:val="0"/>
          <w:numId w:val="38"/>
        </w:numPr>
        <w:spacing w:line="240" w:lineRule="auto"/>
      </w:pPr>
      <w:r w:rsidRPr="00934ACB">
        <w:t xml:space="preserve">Autíčko automaticky prejde inicializačným procesom, </w:t>
      </w:r>
      <w:r>
        <w:t>nezabudnite</w:t>
      </w:r>
      <w:r w:rsidRPr="00934ACB">
        <w:t xml:space="preserve"> </w:t>
      </w:r>
      <w:r>
        <w:t>skontrolovať</w:t>
      </w:r>
      <w:r w:rsidRPr="00934ACB">
        <w:t xml:space="preserve"> všetky senzory a motorové funkcie.</w:t>
      </w:r>
    </w:p>
    <w:p w14:paraId="274C8B4D" w14:textId="77777777" w:rsidR="007438F3" w:rsidRPr="00934ACB" w:rsidRDefault="007438F3" w:rsidP="007438F3">
      <w:pPr>
        <w:spacing w:line="240" w:lineRule="auto"/>
        <w:rPr>
          <w:b/>
          <w:bCs/>
        </w:rPr>
      </w:pPr>
      <w:r w:rsidRPr="00934ACB">
        <w:rPr>
          <w:b/>
          <w:bCs/>
        </w:rPr>
        <w:t>Detekcia Plameňa a Reakcia</w:t>
      </w:r>
    </w:p>
    <w:p w14:paraId="3E88DD1E" w14:textId="77777777" w:rsidR="007438F3" w:rsidRPr="00934ACB" w:rsidRDefault="007438F3" w:rsidP="007438F3">
      <w:pPr>
        <w:pStyle w:val="ListParagraph"/>
        <w:numPr>
          <w:ilvl w:val="0"/>
          <w:numId w:val="39"/>
        </w:numPr>
        <w:spacing w:line="240" w:lineRule="auto"/>
      </w:pPr>
      <w:r w:rsidRPr="00934ACB">
        <w:t>Autíčko sa automaticky pohybuje a hľadá plameň.</w:t>
      </w:r>
    </w:p>
    <w:p w14:paraId="2397A111" w14:textId="77777777" w:rsidR="007438F3" w:rsidRPr="00934ACB" w:rsidRDefault="007438F3" w:rsidP="007438F3">
      <w:pPr>
        <w:pStyle w:val="ListParagraph"/>
        <w:numPr>
          <w:ilvl w:val="0"/>
          <w:numId w:val="39"/>
        </w:numPr>
        <w:spacing w:line="240" w:lineRule="auto"/>
      </w:pPr>
      <w:r w:rsidRPr="00934ACB">
        <w:t>Pri detekcii plameňa autíčko aktivuje LED a bzučiak.</w:t>
      </w:r>
    </w:p>
    <w:p w14:paraId="0B0AC280" w14:textId="77777777" w:rsidR="007438F3" w:rsidRPr="00934ACB" w:rsidRDefault="007438F3" w:rsidP="007438F3">
      <w:pPr>
        <w:pStyle w:val="ListParagraph"/>
        <w:numPr>
          <w:ilvl w:val="0"/>
          <w:numId w:val="39"/>
        </w:numPr>
        <w:spacing w:line="240" w:lineRule="auto"/>
      </w:pPr>
      <w:r w:rsidRPr="00934ACB">
        <w:t>Autíčko sa zarovná so zdrojom plameňa a pohybuje sa k nemu.</w:t>
      </w:r>
    </w:p>
    <w:p w14:paraId="36D45A41" w14:textId="77777777" w:rsidR="007438F3" w:rsidRPr="00934ACB" w:rsidRDefault="007438F3" w:rsidP="007438F3">
      <w:pPr>
        <w:spacing w:line="240" w:lineRule="auto"/>
        <w:rPr>
          <w:b/>
          <w:bCs/>
        </w:rPr>
      </w:pPr>
      <w:r w:rsidRPr="00934ACB">
        <w:rPr>
          <w:b/>
          <w:bCs/>
        </w:rPr>
        <w:t>Ha</w:t>
      </w:r>
      <w:r>
        <w:rPr>
          <w:b/>
          <w:bCs/>
        </w:rPr>
        <w:t>s</w:t>
      </w:r>
      <w:r w:rsidRPr="00934ACB">
        <w:rPr>
          <w:b/>
          <w:bCs/>
        </w:rPr>
        <w:t>enie Plameňa</w:t>
      </w:r>
    </w:p>
    <w:p w14:paraId="0B973A78" w14:textId="77777777" w:rsidR="007438F3" w:rsidRPr="00934ACB" w:rsidRDefault="007438F3" w:rsidP="007438F3">
      <w:pPr>
        <w:pStyle w:val="ListParagraph"/>
        <w:numPr>
          <w:ilvl w:val="0"/>
          <w:numId w:val="40"/>
        </w:numPr>
        <w:spacing w:line="240" w:lineRule="auto"/>
      </w:pPr>
      <w:r w:rsidRPr="00934ACB">
        <w:t xml:space="preserve">Keď autíčko dosiahne </w:t>
      </w:r>
      <w:r>
        <w:t>požadovanú</w:t>
      </w:r>
      <w:r w:rsidRPr="00934ACB">
        <w:t xml:space="preserve"> vzdialenosť (napr. 15 cm) od plameňa, aktivuje systém na ha</w:t>
      </w:r>
      <w:r>
        <w:t>s</w:t>
      </w:r>
      <w:r w:rsidRPr="00934ACB">
        <w:t>enie.</w:t>
      </w:r>
    </w:p>
    <w:p w14:paraId="43AAD2AE" w14:textId="77777777" w:rsidR="007438F3" w:rsidRPr="00934ACB" w:rsidRDefault="007438F3" w:rsidP="007438F3">
      <w:pPr>
        <w:pStyle w:val="ListParagraph"/>
        <w:numPr>
          <w:ilvl w:val="0"/>
          <w:numId w:val="40"/>
        </w:numPr>
        <w:spacing w:line="240" w:lineRule="auto"/>
      </w:pPr>
      <w:r w:rsidRPr="00934ACB">
        <w:t>Po ha</w:t>
      </w:r>
      <w:r>
        <w:t>s</w:t>
      </w:r>
      <w:r w:rsidRPr="00934ACB">
        <w:t>ení autíčko skontroluje, či plameň stále pretrváva a v prípade potreby opakuje proces.</w:t>
      </w:r>
    </w:p>
    <w:p w14:paraId="0B6122D3" w14:textId="77777777" w:rsidR="007438F3" w:rsidRPr="00934ACB" w:rsidRDefault="007438F3" w:rsidP="007438F3">
      <w:pPr>
        <w:spacing w:line="240" w:lineRule="auto"/>
        <w:rPr>
          <w:b/>
          <w:bCs/>
        </w:rPr>
      </w:pPr>
      <w:r w:rsidRPr="00934ACB">
        <w:rPr>
          <w:b/>
          <w:bCs/>
        </w:rPr>
        <w:t>Údržba</w:t>
      </w:r>
    </w:p>
    <w:p w14:paraId="2881A250" w14:textId="77777777" w:rsidR="007438F3" w:rsidRPr="00934ACB" w:rsidRDefault="007438F3" w:rsidP="007438F3">
      <w:pPr>
        <w:pStyle w:val="ListParagraph"/>
        <w:numPr>
          <w:ilvl w:val="0"/>
          <w:numId w:val="41"/>
        </w:numPr>
        <w:spacing w:line="240" w:lineRule="auto"/>
      </w:pPr>
      <w:r w:rsidRPr="00934ACB">
        <w:t>Pravidelne kontrolujte a čistite senzory a pohyblivé časti.</w:t>
      </w:r>
    </w:p>
    <w:p w14:paraId="103CB09B" w14:textId="77777777" w:rsidR="007438F3" w:rsidRPr="00934ACB" w:rsidRDefault="007438F3" w:rsidP="007438F3">
      <w:pPr>
        <w:pStyle w:val="ListParagraph"/>
        <w:numPr>
          <w:ilvl w:val="0"/>
          <w:numId w:val="41"/>
        </w:numPr>
        <w:spacing w:line="240" w:lineRule="auto"/>
      </w:pPr>
      <w:r w:rsidRPr="00934ACB">
        <w:t>Skontrolujte a doplňte vodu v systéme na ha</w:t>
      </w:r>
      <w:r>
        <w:t>s</w:t>
      </w:r>
      <w:r w:rsidRPr="00934ACB">
        <w:t>enie, ak je potrebné.</w:t>
      </w:r>
    </w:p>
    <w:p w14:paraId="034FE01C" w14:textId="77777777" w:rsidR="007438F3" w:rsidRPr="00934ACB" w:rsidRDefault="007438F3" w:rsidP="007438F3">
      <w:pPr>
        <w:spacing w:line="240" w:lineRule="auto"/>
        <w:rPr>
          <w:b/>
          <w:bCs/>
        </w:rPr>
      </w:pPr>
      <w:r w:rsidRPr="00934ACB">
        <w:rPr>
          <w:b/>
          <w:bCs/>
        </w:rPr>
        <w:t>Riešenie Problémov</w:t>
      </w:r>
    </w:p>
    <w:p w14:paraId="2A5555AF" w14:textId="77777777" w:rsidR="007438F3" w:rsidRPr="00934ACB" w:rsidRDefault="007438F3" w:rsidP="007438F3">
      <w:pPr>
        <w:spacing w:line="240" w:lineRule="auto"/>
      </w:pPr>
      <w:r>
        <w:rPr>
          <w:u w:val="single"/>
        </w:rPr>
        <w:t>Požiarne a</w:t>
      </w:r>
      <w:r w:rsidRPr="00934ACB">
        <w:rPr>
          <w:u w:val="single"/>
        </w:rPr>
        <w:t>utíčko nereaguje</w:t>
      </w:r>
      <w:r w:rsidRPr="00934ACB">
        <w:rPr>
          <w:b/>
          <w:bCs/>
          <w:u w:val="single"/>
        </w:rPr>
        <w:t>:</w:t>
      </w:r>
      <w:r w:rsidRPr="00934ACB">
        <w:t xml:space="preserve"> Skontrolujte napájanie a pripojenia.</w:t>
      </w:r>
    </w:p>
    <w:p w14:paraId="26C4E74E" w14:textId="77777777" w:rsidR="007438F3" w:rsidRPr="00934ACB" w:rsidRDefault="007438F3" w:rsidP="007438F3">
      <w:pPr>
        <w:spacing w:line="240" w:lineRule="auto"/>
      </w:pPr>
      <w:r w:rsidRPr="00934ACB">
        <w:rPr>
          <w:u w:val="single"/>
        </w:rPr>
        <w:t>Nede</w:t>
      </w:r>
      <w:r>
        <w:rPr>
          <w:u w:val="single"/>
        </w:rPr>
        <w:t>t</w:t>
      </w:r>
      <w:r w:rsidRPr="00934ACB">
        <w:rPr>
          <w:u w:val="single"/>
        </w:rPr>
        <w:t>e</w:t>
      </w:r>
      <w:r>
        <w:rPr>
          <w:u w:val="single"/>
        </w:rPr>
        <w:t>g</w:t>
      </w:r>
      <w:r w:rsidRPr="00934ACB">
        <w:rPr>
          <w:u w:val="single"/>
        </w:rPr>
        <w:t>uje plameň:</w:t>
      </w:r>
      <w:r w:rsidRPr="00934ACB">
        <w:t xml:space="preserve"> Skontrolujte a vyčistite senzory plameňa.</w:t>
      </w:r>
    </w:p>
    <w:p w14:paraId="6AEA65D0" w14:textId="77777777" w:rsidR="007438F3" w:rsidRPr="00934ACB" w:rsidRDefault="007438F3" w:rsidP="007438F3">
      <w:pPr>
        <w:spacing w:line="240" w:lineRule="auto"/>
      </w:pPr>
      <w:r w:rsidRPr="00934ACB">
        <w:rPr>
          <w:u w:val="single"/>
        </w:rPr>
        <w:t>Nefunguje ha</w:t>
      </w:r>
      <w:r>
        <w:rPr>
          <w:u w:val="single"/>
        </w:rPr>
        <w:t>s</w:t>
      </w:r>
      <w:r w:rsidRPr="00934ACB">
        <w:rPr>
          <w:u w:val="single"/>
        </w:rPr>
        <w:t>enie:</w:t>
      </w:r>
      <w:r w:rsidRPr="00934ACB">
        <w:t xml:space="preserve"> Skontrolujte vodné čerpadlo a systém krokového motora.</w:t>
      </w:r>
    </w:p>
    <w:p w14:paraId="3D50CB88" w14:textId="77777777" w:rsidR="007438F3" w:rsidRDefault="007438F3" w:rsidP="007438F3">
      <w:pPr>
        <w:pStyle w:val="Heading1"/>
        <w:spacing w:after="480"/>
      </w:pPr>
      <w:r w:rsidRPr="008B4F24">
        <w:t>Testovacie Scenáre a</w:t>
      </w:r>
      <w:r>
        <w:t> </w:t>
      </w:r>
      <w:r w:rsidRPr="008B4F24">
        <w:t>Výsledky</w:t>
      </w:r>
    </w:p>
    <w:p w14:paraId="5F9CFAB1" w14:textId="77777777" w:rsidR="007438F3" w:rsidRPr="00DE40D7" w:rsidRDefault="007438F3" w:rsidP="007438F3">
      <w:pPr>
        <w:pStyle w:val="Heading3"/>
        <w:rPr>
          <w:b/>
          <w:bCs/>
        </w:rPr>
      </w:pPr>
      <w:r w:rsidRPr="00DE40D7">
        <w:rPr>
          <w:b/>
          <w:bCs/>
        </w:rPr>
        <w:t>Testovací Scenár 1: Detekcia Plameňa a Reakcia</w:t>
      </w:r>
    </w:p>
    <w:p w14:paraId="244A53C9" w14:textId="77777777" w:rsidR="007438F3" w:rsidRDefault="007438F3" w:rsidP="007438F3">
      <w:r w:rsidRPr="00DE40D7">
        <w:rPr>
          <w:b/>
          <w:bCs/>
        </w:rPr>
        <w:t>Cieľ:</w:t>
      </w:r>
      <w:r w:rsidRPr="00DE40D7">
        <w:t xml:space="preserve"> Overiť schopnosť </w:t>
      </w:r>
      <w:r>
        <w:t xml:space="preserve">požiarneho autíčka </w:t>
      </w:r>
      <w:r w:rsidRPr="00DE40D7">
        <w:t>dete</w:t>
      </w:r>
      <w:r>
        <w:t>g</w:t>
      </w:r>
      <w:r w:rsidRPr="00DE40D7">
        <w:t xml:space="preserve">ovať plameň a </w:t>
      </w:r>
      <w:r>
        <w:t>začať</w:t>
      </w:r>
      <w:r w:rsidRPr="00DE40D7">
        <w:t xml:space="preserve"> núdzovú reakciu.</w:t>
      </w:r>
    </w:p>
    <w:p w14:paraId="6354999F" w14:textId="77777777" w:rsidR="007438F3" w:rsidRPr="00DE40D7" w:rsidRDefault="007438F3" w:rsidP="007438F3">
      <w:pPr>
        <w:rPr>
          <w:b/>
          <w:bCs/>
        </w:rPr>
      </w:pPr>
      <w:r w:rsidRPr="00DE40D7">
        <w:rPr>
          <w:b/>
          <w:bCs/>
        </w:rPr>
        <w:t>Kroky:</w:t>
      </w:r>
    </w:p>
    <w:p w14:paraId="3F96643E" w14:textId="77777777" w:rsidR="007438F3" w:rsidRPr="00DE40D7" w:rsidRDefault="007438F3" w:rsidP="007438F3">
      <w:r w:rsidRPr="00DE40D7">
        <w:t>Umiest</w:t>
      </w:r>
      <w:r>
        <w:t>nili sme</w:t>
      </w:r>
      <w:r w:rsidRPr="00DE40D7">
        <w:t xml:space="preserve"> </w:t>
      </w:r>
      <w:r>
        <w:t>požiarne autíčko</w:t>
      </w:r>
      <w:r w:rsidRPr="00DE40D7">
        <w:t xml:space="preserve"> v stanovenej vzdialenosti od malého plameňa.</w:t>
      </w:r>
    </w:p>
    <w:p w14:paraId="0790858E" w14:textId="77777777" w:rsidR="007438F3" w:rsidRPr="00DE40D7" w:rsidRDefault="007438F3" w:rsidP="007438F3">
      <w:r w:rsidRPr="00DE40D7">
        <w:t>Aktiv</w:t>
      </w:r>
      <w:r>
        <w:t>ujeme</w:t>
      </w:r>
      <w:r w:rsidRPr="00DE40D7">
        <w:t xml:space="preserve"> </w:t>
      </w:r>
      <w:r>
        <w:t>požiarne autíčko</w:t>
      </w:r>
      <w:r w:rsidRPr="00DE40D7">
        <w:t xml:space="preserve"> a sled</w:t>
      </w:r>
      <w:r>
        <w:t>ujeme</w:t>
      </w:r>
      <w:r w:rsidRPr="00DE40D7">
        <w:t>, či správne dete</w:t>
      </w:r>
      <w:r>
        <w:t>g</w:t>
      </w:r>
      <w:r w:rsidRPr="00DE40D7">
        <w:t>uje plameň pomocou senzorov plameňa.</w:t>
      </w:r>
    </w:p>
    <w:p w14:paraId="4E6042B2" w14:textId="77777777" w:rsidR="007438F3" w:rsidRPr="00DE40D7" w:rsidRDefault="007438F3" w:rsidP="007438F3">
      <w:pPr>
        <w:rPr>
          <w:b/>
          <w:bCs/>
        </w:rPr>
      </w:pPr>
      <w:r w:rsidRPr="00DE40D7">
        <w:rPr>
          <w:b/>
          <w:bCs/>
        </w:rPr>
        <w:t>Výsledky:</w:t>
      </w:r>
    </w:p>
    <w:p w14:paraId="5DEB83A6" w14:textId="77777777" w:rsidR="007438F3" w:rsidRPr="00DE40D7" w:rsidRDefault="007438F3" w:rsidP="007438F3">
      <w:r>
        <w:t>Požiarne autíčko</w:t>
      </w:r>
      <w:r w:rsidRPr="00DE40D7">
        <w:t xml:space="preserve"> identifikova</w:t>
      </w:r>
      <w:r>
        <w:t>lo</w:t>
      </w:r>
      <w:r w:rsidRPr="00DE40D7">
        <w:t xml:space="preserve"> prítomnosť plameňa a zmeni</w:t>
      </w:r>
      <w:r>
        <w:t>lo</w:t>
      </w:r>
      <w:r w:rsidRPr="00DE40D7">
        <w:t xml:space="preserve"> svoj stav na núdzovú reakciu (napríklad zapnúť LED a sir</w:t>
      </w:r>
      <w:r>
        <w:t>é</w:t>
      </w:r>
      <w:r w:rsidRPr="00DE40D7">
        <w:t>n).</w:t>
      </w:r>
    </w:p>
    <w:p w14:paraId="2F26611B" w14:textId="77777777" w:rsidR="007438F3" w:rsidRPr="00DE40D7" w:rsidRDefault="007438F3" w:rsidP="007438F3">
      <w:pPr>
        <w:pStyle w:val="Heading3"/>
        <w:rPr>
          <w:b/>
          <w:bCs/>
        </w:rPr>
      </w:pPr>
      <w:r w:rsidRPr="00DE40D7">
        <w:rPr>
          <w:b/>
          <w:bCs/>
        </w:rPr>
        <w:lastRenderedPageBreak/>
        <w:t>Testovací Scenár 2: Zarovnanie so Zdrojom Plameňa</w:t>
      </w:r>
    </w:p>
    <w:p w14:paraId="6E680E90" w14:textId="77777777" w:rsidR="007438F3" w:rsidRPr="00DE40D7" w:rsidRDefault="007438F3" w:rsidP="007438F3">
      <w:r w:rsidRPr="00DE40D7">
        <w:rPr>
          <w:b/>
          <w:bCs/>
        </w:rPr>
        <w:t>Cieľ</w:t>
      </w:r>
      <w:r w:rsidRPr="00DE40D7">
        <w:t xml:space="preserve">: Testovať schopnosť </w:t>
      </w:r>
      <w:r>
        <w:t xml:space="preserve">požiarne autíčka </w:t>
      </w:r>
      <w:r w:rsidRPr="00DE40D7">
        <w:t>zarovnať sa so zdrojom plameňa.</w:t>
      </w:r>
    </w:p>
    <w:p w14:paraId="2903AEA3" w14:textId="77777777" w:rsidR="007438F3" w:rsidRPr="00DE40D7" w:rsidRDefault="007438F3" w:rsidP="007438F3"/>
    <w:p w14:paraId="0D4F74AA" w14:textId="77777777" w:rsidR="007438F3" w:rsidRPr="00DE40D7" w:rsidRDefault="007438F3" w:rsidP="007438F3">
      <w:pPr>
        <w:rPr>
          <w:b/>
          <w:bCs/>
        </w:rPr>
      </w:pPr>
      <w:r w:rsidRPr="00DE40D7">
        <w:rPr>
          <w:b/>
          <w:bCs/>
        </w:rPr>
        <w:t>Kroky:</w:t>
      </w:r>
    </w:p>
    <w:p w14:paraId="3C3B623E" w14:textId="77777777" w:rsidR="007438F3" w:rsidRPr="00DE40D7" w:rsidRDefault="007438F3" w:rsidP="007438F3">
      <w:r w:rsidRPr="00DE40D7">
        <w:t>Umiestni</w:t>
      </w:r>
      <w:r>
        <w:t>li sme</w:t>
      </w:r>
      <w:r w:rsidRPr="00DE40D7">
        <w:t xml:space="preserve"> zariadenie tak, aby bolo mierne vychýlené vzhľadom na plameň.</w:t>
      </w:r>
    </w:p>
    <w:p w14:paraId="4D34BF1C" w14:textId="77777777" w:rsidR="007438F3" w:rsidRPr="00DE40D7" w:rsidRDefault="007438F3" w:rsidP="007438F3">
      <w:r>
        <w:t>Spustili sme</w:t>
      </w:r>
      <w:r w:rsidRPr="00DE40D7">
        <w:t xml:space="preserve"> zariadenie a </w:t>
      </w:r>
      <w:r>
        <w:t>sledujeme</w:t>
      </w:r>
      <w:r w:rsidRPr="00DE40D7">
        <w:t>, či sa dokáže samo zarovnať tak, aby obe senzory plameňa dete</w:t>
      </w:r>
      <w:r>
        <w:t>g</w:t>
      </w:r>
      <w:r w:rsidRPr="00DE40D7">
        <w:t>ovali plameň.</w:t>
      </w:r>
    </w:p>
    <w:p w14:paraId="7B948629" w14:textId="77777777" w:rsidR="007438F3" w:rsidRDefault="007438F3" w:rsidP="007438F3">
      <w:pPr>
        <w:rPr>
          <w:b/>
          <w:bCs/>
        </w:rPr>
      </w:pPr>
    </w:p>
    <w:p w14:paraId="0BEBCFCE" w14:textId="77777777" w:rsidR="007438F3" w:rsidRPr="00AD153A" w:rsidRDefault="007438F3" w:rsidP="007438F3">
      <w:pPr>
        <w:rPr>
          <w:b/>
          <w:bCs/>
        </w:rPr>
      </w:pPr>
      <w:r w:rsidRPr="00AD153A">
        <w:rPr>
          <w:b/>
          <w:bCs/>
        </w:rPr>
        <w:t>Očakávané Výsledky:</w:t>
      </w:r>
    </w:p>
    <w:p w14:paraId="708FBD84" w14:textId="77777777" w:rsidR="007438F3" w:rsidRPr="00DE40D7" w:rsidRDefault="007438F3" w:rsidP="007438F3">
      <w:r>
        <w:t>Požiarne autíčko</w:t>
      </w:r>
      <w:r w:rsidRPr="00DE40D7">
        <w:t xml:space="preserve"> by malo byť schopné upraviť svoju polohu a zarovnať sa priamo s plameňom.</w:t>
      </w:r>
    </w:p>
    <w:p w14:paraId="55666D2F" w14:textId="77777777" w:rsidR="007438F3" w:rsidRPr="00DE40D7" w:rsidRDefault="007438F3" w:rsidP="007438F3">
      <w:pPr>
        <w:pStyle w:val="Heading3"/>
        <w:rPr>
          <w:b/>
          <w:bCs/>
        </w:rPr>
      </w:pPr>
      <w:r w:rsidRPr="00DE40D7">
        <w:rPr>
          <w:b/>
          <w:bCs/>
        </w:rPr>
        <w:t>Testovací Scenár 3: Pohyb k Plameňu a Uhasenie</w:t>
      </w:r>
    </w:p>
    <w:p w14:paraId="55778435" w14:textId="77777777" w:rsidR="007438F3" w:rsidRPr="00DE40D7" w:rsidRDefault="007438F3" w:rsidP="007438F3">
      <w:r w:rsidRPr="00DE40D7">
        <w:rPr>
          <w:b/>
          <w:bCs/>
        </w:rPr>
        <w:t>Cieľ:</w:t>
      </w:r>
      <w:r w:rsidRPr="00DE40D7">
        <w:t xml:space="preserve"> Overiť funkčnosť pohybu </w:t>
      </w:r>
      <w:r>
        <w:t>požiarneho autíčka</w:t>
      </w:r>
      <w:r w:rsidRPr="00DE40D7">
        <w:t xml:space="preserve"> k plameňu a aktiváciu systému na ha</w:t>
      </w:r>
      <w:r>
        <w:t>s</w:t>
      </w:r>
      <w:r w:rsidRPr="00DE40D7">
        <w:t>enie.</w:t>
      </w:r>
    </w:p>
    <w:p w14:paraId="6517C0D0" w14:textId="77777777" w:rsidR="007438F3" w:rsidRPr="00DE40D7" w:rsidRDefault="007438F3" w:rsidP="007438F3"/>
    <w:p w14:paraId="5B4CEA6A" w14:textId="77777777" w:rsidR="007438F3" w:rsidRPr="00DE40D7" w:rsidRDefault="007438F3" w:rsidP="007438F3">
      <w:pPr>
        <w:rPr>
          <w:b/>
          <w:bCs/>
        </w:rPr>
      </w:pPr>
      <w:r w:rsidRPr="00DE40D7">
        <w:rPr>
          <w:b/>
          <w:bCs/>
        </w:rPr>
        <w:t>Kroky:</w:t>
      </w:r>
    </w:p>
    <w:p w14:paraId="30C9D234" w14:textId="77777777" w:rsidR="007438F3" w:rsidRPr="00DE40D7" w:rsidRDefault="007438F3" w:rsidP="007438F3">
      <w:r w:rsidRPr="00DE40D7">
        <w:t xml:space="preserve">Po detekcii a zarovnaní s plameňom, </w:t>
      </w:r>
      <w:r>
        <w:t>sme sledovali</w:t>
      </w:r>
      <w:r w:rsidRPr="00DE40D7">
        <w:t>, či</w:t>
      </w:r>
      <w:r>
        <w:t xml:space="preserve"> sa</w:t>
      </w:r>
      <w:r w:rsidRPr="00DE40D7">
        <w:t xml:space="preserve"> zariadenie presunie na určenú </w:t>
      </w:r>
      <w:r>
        <w:t>požiarne autíčko</w:t>
      </w:r>
      <w:r w:rsidRPr="00DE40D7">
        <w:t xml:space="preserve"> (</w:t>
      </w:r>
      <w:r>
        <w:t xml:space="preserve">cca </w:t>
      </w:r>
      <w:r w:rsidRPr="00DE40D7">
        <w:t>15 cm) od plameňa.</w:t>
      </w:r>
    </w:p>
    <w:p w14:paraId="4991EBBB" w14:textId="77777777" w:rsidR="007438F3" w:rsidRPr="00DE40D7" w:rsidRDefault="007438F3" w:rsidP="007438F3">
      <w:r>
        <w:t>Kontrola</w:t>
      </w:r>
      <w:r w:rsidRPr="00DE40D7">
        <w:t>, či sa aktivuje čerpadlo vody a krokový motor na uhasenie plameňa.</w:t>
      </w:r>
    </w:p>
    <w:p w14:paraId="7E0D52C6" w14:textId="77777777" w:rsidR="007438F3" w:rsidRPr="00DE40D7" w:rsidRDefault="007438F3" w:rsidP="007438F3">
      <w:pPr>
        <w:rPr>
          <w:b/>
          <w:bCs/>
        </w:rPr>
      </w:pPr>
      <w:r w:rsidRPr="00DE40D7">
        <w:rPr>
          <w:b/>
          <w:bCs/>
        </w:rPr>
        <w:t>Očakávané Výsledky:</w:t>
      </w:r>
    </w:p>
    <w:p w14:paraId="602D8112" w14:textId="77777777" w:rsidR="007438F3" w:rsidRPr="00DE40D7" w:rsidRDefault="007438F3" w:rsidP="007438F3">
      <w:r w:rsidRPr="00DE40D7">
        <w:t>Zariadenie by malo presne prejsť k plameňu a následne aktivovať systém na hasenie.</w:t>
      </w:r>
    </w:p>
    <w:p w14:paraId="55501F69" w14:textId="77777777" w:rsidR="007438F3" w:rsidRPr="00DE40D7" w:rsidRDefault="007438F3" w:rsidP="007438F3">
      <w:pPr>
        <w:pStyle w:val="Heading3"/>
        <w:rPr>
          <w:b/>
          <w:bCs/>
        </w:rPr>
      </w:pPr>
      <w:r w:rsidRPr="00DE40D7">
        <w:rPr>
          <w:b/>
          <w:bCs/>
        </w:rPr>
        <w:t>Testovací Scenár 4: Kontrola po Uhasení Plameňa</w:t>
      </w:r>
    </w:p>
    <w:p w14:paraId="7DD1CFEA" w14:textId="77777777" w:rsidR="007438F3" w:rsidRPr="00DE40D7" w:rsidRDefault="007438F3" w:rsidP="007438F3">
      <w:r w:rsidRPr="00DE40D7">
        <w:rPr>
          <w:b/>
          <w:bCs/>
        </w:rPr>
        <w:t>Cieľ:</w:t>
      </w:r>
      <w:r w:rsidRPr="00DE40D7">
        <w:t xml:space="preserve"> Overiť, že zariadenie skontroluje prítomnosť plameňa po jeho uhasení.</w:t>
      </w:r>
    </w:p>
    <w:p w14:paraId="75223CDD" w14:textId="77777777" w:rsidR="007438F3" w:rsidRPr="00DE40D7" w:rsidRDefault="007438F3" w:rsidP="007438F3"/>
    <w:p w14:paraId="3D85EA0A" w14:textId="77777777" w:rsidR="007438F3" w:rsidRPr="00AD153A" w:rsidRDefault="007438F3" w:rsidP="007438F3">
      <w:pPr>
        <w:rPr>
          <w:b/>
          <w:bCs/>
        </w:rPr>
      </w:pPr>
      <w:r w:rsidRPr="00DE40D7">
        <w:rPr>
          <w:b/>
          <w:bCs/>
        </w:rPr>
        <w:t>Kroky:</w:t>
      </w:r>
    </w:p>
    <w:p w14:paraId="55704FEF" w14:textId="77777777" w:rsidR="007438F3" w:rsidRPr="00DE40D7" w:rsidRDefault="007438F3" w:rsidP="007438F3">
      <w:r w:rsidRPr="00DE40D7">
        <w:t>Po uhasení plameňa sledujte, či zariadenie skontroluje, či plameň stále existuje.</w:t>
      </w:r>
    </w:p>
    <w:p w14:paraId="50B7568B" w14:textId="0D56B8A1" w:rsidR="007438F3" w:rsidRDefault="007438F3" w:rsidP="007438F3">
      <w:r w:rsidRPr="00DE40D7">
        <w:t xml:space="preserve">Ak plameň pretrváva, sledujte, či zariadenie opakuje proces </w:t>
      </w:r>
      <w:r>
        <w:t>hasenia</w:t>
      </w:r>
      <w:r w:rsidRPr="00DE40D7">
        <w:t>.</w:t>
      </w:r>
    </w:p>
    <w:p w14:paraId="52F5B7F4" w14:textId="77777777" w:rsidR="007438F3" w:rsidRDefault="007438F3">
      <w:r>
        <w:br w:type="page"/>
      </w:r>
    </w:p>
    <w:p w14:paraId="5DA84DBC" w14:textId="77777777" w:rsidR="007438F3" w:rsidRPr="00AD153A" w:rsidRDefault="007438F3" w:rsidP="007438F3">
      <w:pPr>
        <w:rPr>
          <w:b/>
          <w:bCs/>
        </w:rPr>
      </w:pPr>
      <w:r w:rsidRPr="00AD153A">
        <w:rPr>
          <w:b/>
          <w:bCs/>
        </w:rPr>
        <w:lastRenderedPageBreak/>
        <w:t>Očakávané Výsledky:</w:t>
      </w:r>
    </w:p>
    <w:p w14:paraId="1CBB1CA9" w14:textId="77777777" w:rsidR="007438F3" w:rsidRDefault="007438F3" w:rsidP="007438F3">
      <w:pPr>
        <w:rPr>
          <w:b/>
          <w:bCs/>
        </w:rPr>
      </w:pPr>
      <w:r>
        <w:t>Auto úspešne detegovala zdroj požiaru a začalo proces hasenia ktoré skončilo úspešným uhasením</w:t>
      </w:r>
      <w:r w:rsidRPr="00DE40D7">
        <w:rPr>
          <w:b/>
          <w:bCs/>
        </w:rPr>
        <w:t>.</w:t>
      </w:r>
    </w:p>
    <w:p w14:paraId="5147406E" w14:textId="77777777" w:rsidR="007438F3" w:rsidRDefault="007438F3" w:rsidP="007438F3">
      <w:pPr>
        <w:rPr>
          <w:b/>
          <w:bCs/>
        </w:rPr>
      </w:pPr>
    </w:p>
    <w:p w14:paraId="357FAF47" w14:textId="77777777" w:rsidR="007438F3" w:rsidRDefault="007438F3" w:rsidP="007438F3">
      <w:r w:rsidRPr="00DE40D7">
        <w:rPr>
          <w:rStyle w:val="Heading1Char"/>
        </w:rPr>
        <w:t>Detailný Opis Kódu:</w:t>
      </w:r>
      <w:r w:rsidRPr="00DE40D7">
        <w:rPr>
          <w:b/>
          <w:bCs/>
        </w:rPr>
        <w:t xml:space="preserve"> </w:t>
      </w:r>
    </w:p>
    <w:p w14:paraId="7E73FF2C" w14:textId="77777777" w:rsidR="007438F3" w:rsidRPr="002770AF" w:rsidRDefault="007438F3" w:rsidP="007438F3">
      <w:r w:rsidRPr="002770AF">
        <w:rPr>
          <w:b/>
          <w:bCs/>
        </w:rPr>
        <w:t>1</w:t>
      </w:r>
      <w:r w:rsidRPr="002770AF">
        <w:t xml:space="preserve">. </w:t>
      </w:r>
      <w:proofErr w:type="spellStart"/>
      <w:r w:rsidRPr="002770AF">
        <w:t>void</w:t>
      </w:r>
      <w:proofErr w:type="spellEnd"/>
      <w:r w:rsidRPr="002770AF">
        <w:t xml:space="preserve"> </w:t>
      </w:r>
      <w:proofErr w:type="spellStart"/>
      <w:r w:rsidRPr="002770AF">
        <w:t>setup</w:t>
      </w:r>
      <w:proofErr w:type="spellEnd"/>
      <w:r w:rsidRPr="002770AF">
        <w:t>()</w:t>
      </w:r>
    </w:p>
    <w:p w14:paraId="431126A8" w14:textId="77777777" w:rsidR="007438F3" w:rsidRPr="002770AF" w:rsidRDefault="007438F3" w:rsidP="007438F3">
      <w:r w:rsidRPr="002770AF">
        <w:t xml:space="preserve">Popis: Táto funkcia inicializuje </w:t>
      </w:r>
      <w:proofErr w:type="spellStart"/>
      <w:r w:rsidRPr="002770AF">
        <w:t>piny</w:t>
      </w:r>
      <w:proofErr w:type="spellEnd"/>
      <w:r w:rsidRPr="002770AF">
        <w:t xml:space="preserve"> a nastavuje počiatočné stavy premenných.</w:t>
      </w:r>
    </w:p>
    <w:p w14:paraId="0404D5A0" w14:textId="77777777" w:rsidR="007438F3" w:rsidRPr="002770AF" w:rsidRDefault="007438F3" w:rsidP="007438F3">
      <w:r w:rsidRPr="002770AF">
        <w:t>Vývojový Proces: Na základe počiatočných problémov s detekciou plameňa a pohybom vozidla bola táto funkcia vytvorená pre zabezpečenie správneho nastavenia všetkých komponentov pred spustením hlavnej slučky programu.</w:t>
      </w:r>
    </w:p>
    <w:p w14:paraId="4883FF64" w14:textId="77777777" w:rsidR="007438F3" w:rsidRPr="002770AF" w:rsidRDefault="007438F3" w:rsidP="007438F3"/>
    <w:p w14:paraId="0AE975E0" w14:textId="77777777" w:rsidR="007438F3" w:rsidRPr="002770AF" w:rsidRDefault="007438F3" w:rsidP="007438F3">
      <w:r w:rsidRPr="002770AF">
        <w:t xml:space="preserve">2. </w:t>
      </w:r>
      <w:proofErr w:type="spellStart"/>
      <w:r w:rsidRPr="002770AF">
        <w:t>void</w:t>
      </w:r>
      <w:proofErr w:type="spellEnd"/>
      <w:r w:rsidRPr="002770AF">
        <w:t xml:space="preserve"> </w:t>
      </w:r>
      <w:proofErr w:type="spellStart"/>
      <w:r w:rsidRPr="002770AF">
        <w:t>loop</w:t>
      </w:r>
      <w:proofErr w:type="spellEnd"/>
      <w:r w:rsidRPr="002770AF">
        <w:t>()</w:t>
      </w:r>
    </w:p>
    <w:p w14:paraId="395BBDFC" w14:textId="77777777" w:rsidR="007438F3" w:rsidRPr="002770AF" w:rsidRDefault="007438F3" w:rsidP="007438F3">
      <w:r w:rsidRPr="002770AF">
        <w:t xml:space="preserve">Popis: Hlavná slučka programu, riadi správanie vozidla na základe stavov state a </w:t>
      </w:r>
      <w:proofErr w:type="spellStart"/>
      <w:r w:rsidRPr="002770AF">
        <w:t>stepperState</w:t>
      </w:r>
      <w:proofErr w:type="spellEnd"/>
      <w:r w:rsidRPr="002770AF">
        <w:t>.</w:t>
      </w:r>
    </w:p>
    <w:p w14:paraId="0F943B73" w14:textId="77777777" w:rsidR="007438F3" w:rsidRPr="002770AF" w:rsidRDefault="007438F3" w:rsidP="007438F3">
      <w:r w:rsidRPr="002770AF">
        <w:t>Vývojový Proces: V tejto fáze boli integrované všetky kľúčové funkcie, ako je detekcia plameňa, zarovnanie, pohyb k plameňu a hasenie. Táto slučka bola výsledkom iteratívneho vývoja a testovania rôznych stratégií riadenia.</w:t>
      </w:r>
    </w:p>
    <w:p w14:paraId="44B96885" w14:textId="77777777" w:rsidR="007438F3" w:rsidRPr="002770AF" w:rsidRDefault="007438F3" w:rsidP="007438F3"/>
    <w:p w14:paraId="17EB8392" w14:textId="77777777" w:rsidR="007438F3" w:rsidRPr="002770AF" w:rsidRDefault="007438F3" w:rsidP="007438F3">
      <w:r w:rsidRPr="002770AF">
        <w:t xml:space="preserve">3. </w:t>
      </w:r>
      <w:proofErr w:type="spellStart"/>
      <w:r w:rsidRPr="002770AF">
        <w:t>void</w:t>
      </w:r>
      <w:proofErr w:type="spellEnd"/>
      <w:r w:rsidRPr="002770AF">
        <w:t xml:space="preserve"> </w:t>
      </w:r>
      <w:proofErr w:type="spellStart"/>
      <w:r w:rsidRPr="002770AF">
        <w:t>tankDrive</w:t>
      </w:r>
      <w:proofErr w:type="spellEnd"/>
      <w:r w:rsidRPr="002770AF">
        <w:t>(...)</w:t>
      </w:r>
    </w:p>
    <w:p w14:paraId="412335EE" w14:textId="77777777" w:rsidR="007438F3" w:rsidRPr="002770AF" w:rsidRDefault="007438F3" w:rsidP="007438F3">
      <w:r w:rsidRPr="002770AF">
        <w:t>Popis: Funkcia pre riadenie pohybu vozidla pomocou motorov.</w:t>
      </w:r>
    </w:p>
    <w:p w14:paraId="7ED8C6A5" w14:textId="77777777" w:rsidR="007438F3" w:rsidRDefault="007438F3" w:rsidP="007438F3">
      <w:r w:rsidRPr="002770AF">
        <w:t>Vývojový Proces: Táto funkcia bola vyvinutá pre umožnenie komplexnejšieho ovládania pohybu vozidla, čo bolo nevyhnutné pre presné zarovnanie s plameňom a jeho následné uha</w:t>
      </w:r>
      <w:r>
        <w:t>s</w:t>
      </w:r>
      <w:r w:rsidRPr="002770AF">
        <w:t>enie.</w:t>
      </w:r>
    </w:p>
    <w:p w14:paraId="478F06B3" w14:textId="77777777" w:rsidR="007438F3" w:rsidRPr="002770AF" w:rsidRDefault="007438F3" w:rsidP="007438F3">
      <w:r w:rsidRPr="002770AF">
        <w:t xml:space="preserve">4. </w:t>
      </w:r>
      <w:proofErr w:type="spellStart"/>
      <w:r w:rsidRPr="002770AF">
        <w:t>bool</w:t>
      </w:r>
      <w:proofErr w:type="spellEnd"/>
      <w:r w:rsidRPr="002770AF">
        <w:t xml:space="preserve"> </w:t>
      </w:r>
      <w:proofErr w:type="spellStart"/>
      <w:r w:rsidRPr="002770AF">
        <w:t>flameDetected</w:t>
      </w:r>
      <w:proofErr w:type="spellEnd"/>
      <w:r w:rsidRPr="002770AF">
        <w:t>()</w:t>
      </w:r>
    </w:p>
    <w:p w14:paraId="5500D34C" w14:textId="77777777" w:rsidR="007438F3" w:rsidRPr="002770AF" w:rsidRDefault="007438F3" w:rsidP="007438F3">
      <w:r w:rsidRPr="002770AF">
        <w:t>Popis: Kontroluje, či bol dete</w:t>
      </w:r>
      <w:r>
        <w:t>g</w:t>
      </w:r>
      <w:r w:rsidRPr="002770AF">
        <w:t>ovaný plameň pomocou senzorov plameňa.</w:t>
      </w:r>
    </w:p>
    <w:p w14:paraId="1BB6F562" w14:textId="00DF8872" w:rsidR="00097995" w:rsidRDefault="007438F3" w:rsidP="007438F3">
      <w:r w:rsidRPr="002770AF">
        <w:t>Vývojový Proces: Funkcia bola vytvorená pre riešenie problémov s falošnými pozitívami pri detekcii plameňa, používa techniku "</w:t>
      </w:r>
      <w:proofErr w:type="spellStart"/>
      <w:r w:rsidRPr="002770AF">
        <w:t>debouncing</w:t>
      </w:r>
      <w:proofErr w:type="spellEnd"/>
      <w:r w:rsidRPr="002770AF">
        <w:t>" pre stabilnejšie výsledky.</w:t>
      </w:r>
    </w:p>
    <w:p w14:paraId="1A82298D" w14:textId="77777777" w:rsidR="00097995" w:rsidRDefault="00097995">
      <w:r>
        <w:br w:type="page"/>
      </w:r>
    </w:p>
    <w:p w14:paraId="2A0D4D75" w14:textId="77777777" w:rsidR="007438F3" w:rsidRPr="002770AF" w:rsidRDefault="007438F3" w:rsidP="007438F3">
      <w:r w:rsidRPr="002770AF">
        <w:lastRenderedPageBreak/>
        <w:t xml:space="preserve">5. </w:t>
      </w:r>
      <w:proofErr w:type="spellStart"/>
      <w:r w:rsidRPr="002770AF">
        <w:t>bool</w:t>
      </w:r>
      <w:proofErr w:type="spellEnd"/>
      <w:r w:rsidRPr="002770AF">
        <w:t xml:space="preserve"> </w:t>
      </w:r>
      <w:proofErr w:type="spellStart"/>
      <w:r w:rsidRPr="002770AF">
        <w:t>flameDetectedOneSensor</w:t>
      </w:r>
      <w:proofErr w:type="spellEnd"/>
      <w:r w:rsidRPr="002770AF">
        <w:t>(</w:t>
      </w:r>
      <w:proofErr w:type="spellStart"/>
      <w:r w:rsidRPr="002770AF">
        <w:t>int</w:t>
      </w:r>
      <w:proofErr w:type="spellEnd"/>
      <w:r w:rsidRPr="002770AF">
        <w:t xml:space="preserve"> </w:t>
      </w:r>
      <w:proofErr w:type="spellStart"/>
      <w:r w:rsidRPr="002770AF">
        <w:t>sensor</w:t>
      </w:r>
      <w:proofErr w:type="spellEnd"/>
      <w:r w:rsidRPr="002770AF">
        <w:t>)</w:t>
      </w:r>
    </w:p>
    <w:p w14:paraId="5B6157AC" w14:textId="77777777" w:rsidR="007438F3" w:rsidRPr="002770AF" w:rsidRDefault="007438F3" w:rsidP="007438F3">
      <w:r w:rsidRPr="002770AF">
        <w:t>Popis: Kontroluje detekciu plameňa pomocou jedného senzora.</w:t>
      </w:r>
    </w:p>
    <w:p w14:paraId="406D36FA" w14:textId="77777777" w:rsidR="007438F3" w:rsidRPr="002770AF" w:rsidRDefault="007438F3" w:rsidP="007438F3">
      <w:r w:rsidRPr="002770AF">
        <w:t>Vývojový Proces: Táto funkcia bola pridaná neskôr v procese, aby umožnila jemnejšie zarovnanie s plameňom, keď je dete</w:t>
      </w:r>
      <w:r>
        <w:t>g</w:t>
      </w:r>
      <w:r w:rsidRPr="002770AF">
        <w:t>ovaný len jedným senzorom.</w:t>
      </w:r>
    </w:p>
    <w:p w14:paraId="38E2F853" w14:textId="77777777" w:rsidR="007438F3" w:rsidRPr="002770AF" w:rsidRDefault="007438F3" w:rsidP="007438F3"/>
    <w:p w14:paraId="765D6A61" w14:textId="77777777" w:rsidR="007438F3" w:rsidRPr="002770AF" w:rsidRDefault="007438F3" w:rsidP="007438F3">
      <w:r w:rsidRPr="002770AF">
        <w:t xml:space="preserve">6. </w:t>
      </w:r>
      <w:proofErr w:type="spellStart"/>
      <w:r w:rsidRPr="002770AF">
        <w:t>void</w:t>
      </w:r>
      <w:proofErr w:type="spellEnd"/>
      <w:r w:rsidRPr="002770AF">
        <w:t xml:space="preserve"> </w:t>
      </w:r>
      <w:proofErr w:type="spellStart"/>
      <w:r w:rsidRPr="002770AF">
        <w:t>alignWithFlame</w:t>
      </w:r>
      <w:proofErr w:type="spellEnd"/>
      <w:r w:rsidRPr="002770AF">
        <w:t>()</w:t>
      </w:r>
    </w:p>
    <w:p w14:paraId="78C71075" w14:textId="77777777" w:rsidR="007438F3" w:rsidRPr="002770AF" w:rsidRDefault="007438F3" w:rsidP="007438F3">
      <w:r w:rsidRPr="002770AF">
        <w:t>Popis: Zarovnáva vozidlo s plameňom.</w:t>
      </w:r>
    </w:p>
    <w:p w14:paraId="07CF5736" w14:textId="77777777" w:rsidR="007438F3" w:rsidRPr="002770AF" w:rsidRDefault="007438F3" w:rsidP="007438F3">
      <w:r w:rsidRPr="002770AF">
        <w:t>Vývojový Proces: Táto funkcia bola vyvinutá pre riešenie problémov s nesprávnym zarovnaním vozidla s plameňom, čo bolo kľúčové pre účinné ha</w:t>
      </w:r>
      <w:r>
        <w:t>s</w:t>
      </w:r>
      <w:r w:rsidRPr="002770AF">
        <w:t>enie.</w:t>
      </w:r>
    </w:p>
    <w:p w14:paraId="38516C17" w14:textId="77777777" w:rsidR="007438F3" w:rsidRPr="002770AF" w:rsidRDefault="007438F3" w:rsidP="007438F3"/>
    <w:p w14:paraId="26AC6E0C" w14:textId="77777777" w:rsidR="007438F3" w:rsidRPr="002770AF" w:rsidRDefault="007438F3" w:rsidP="007438F3">
      <w:r w:rsidRPr="002770AF">
        <w:t xml:space="preserve">7. </w:t>
      </w:r>
      <w:proofErr w:type="spellStart"/>
      <w:r w:rsidRPr="002770AF">
        <w:t>void</w:t>
      </w:r>
      <w:proofErr w:type="spellEnd"/>
      <w:r w:rsidRPr="002770AF">
        <w:t xml:space="preserve"> </w:t>
      </w:r>
      <w:proofErr w:type="spellStart"/>
      <w:r w:rsidRPr="002770AF">
        <w:t>moveToDistance</w:t>
      </w:r>
      <w:proofErr w:type="spellEnd"/>
      <w:r w:rsidRPr="002770AF">
        <w:t>(</w:t>
      </w:r>
      <w:proofErr w:type="spellStart"/>
      <w:r w:rsidRPr="002770AF">
        <w:t>int</w:t>
      </w:r>
      <w:proofErr w:type="spellEnd"/>
      <w:r w:rsidRPr="002770AF">
        <w:t xml:space="preserve"> </w:t>
      </w:r>
      <w:proofErr w:type="spellStart"/>
      <w:r w:rsidRPr="002770AF">
        <w:t>targetDistance</w:t>
      </w:r>
      <w:proofErr w:type="spellEnd"/>
      <w:r w:rsidRPr="002770AF">
        <w:t>)</w:t>
      </w:r>
    </w:p>
    <w:p w14:paraId="400684F9" w14:textId="77777777" w:rsidR="007438F3" w:rsidRPr="002770AF" w:rsidRDefault="007438F3" w:rsidP="007438F3">
      <w:r w:rsidRPr="002770AF">
        <w:t>Popis: Pohybuje vozidlo k plameňu na špecifickú vzdialenosť pomocou ultrazvukového senzora.</w:t>
      </w:r>
    </w:p>
    <w:p w14:paraId="55280A4A" w14:textId="77777777" w:rsidR="007438F3" w:rsidRPr="002770AF" w:rsidRDefault="007438F3" w:rsidP="007438F3">
      <w:r w:rsidRPr="002770AF">
        <w:t>Vývojový Proces: Funkcia bola vytvorená pre zabezpečenie, že vozidlo udržuje optimálnu vzdialenosť od plameňa pre efektívne ha</w:t>
      </w:r>
      <w:r>
        <w:t>s</w:t>
      </w:r>
      <w:r w:rsidRPr="002770AF">
        <w:t>enie.</w:t>
      </w:r>
    </w:p>
    <w:p w14:paraId="674CDD46" w14:textId="77777777" w:rsidR="007438F3" w:rsidRPr="002770AF" w:rsidRDefault="007438F3" w:rsidP="007438F3"/>
    <w:p w14:paraId="0AD1B4A7" w14:textId="77777777" w:rsidR="007438F3" w:rsidRPr="002770AF" w:rsidRDefault="007438F3" w:rsidP="007438F3">
      <w:r w:rsidRPr="002770AF">
        <w:t xml:space="preserve">9. </w:t>
      </w:r>
      <w:proofErr w:type="spellStart"/>
      <w:r w:rsidRPr="002770AF">
        <w:t>void</w:t>
      </w:r>
      <w:proofErr w:type="spellEnd"/>
      <w:r w:rsidRPr="002770AF">
        <w:t xml:space="preserve"> </w:t>
      </w:r>
      <w:proofErr w:type="spellStart"/>
      <w:r w:rsidRPr="002770AF">
        <w:t>blinkLEDs</w:t>
      </w:r>
      <w:proofErr w:type="spellEnd"/>
      <w:r w:rsidRPr="002770AF">
        <w:t>()</w:t>
      </w:r>
    </w:p>
    <w:p w14:paraId="2A0C2590" w14:textId="77777777" w:rsidR="007438F3" w:rsidRPr="002770AF" w:rsidRDefault="007438F3" w:rsidP="007438F3">
      <w:r w:rsidRPr="002770AF">
        <w:t>Popis: Blikanie LED diódami, napodobňuje svetlá sanitky.</w:t>
      </w:r>
    </w:p>
    <w:p w14:paraId="573AC4ED" w14:textId="77777777" w:rsidR="007438F3" w:rsidRPr="002770AF" w:rsidRDefault="007438F3" w:rsidP="007438F3">
      <w:r w:rsidRPr="002770AF">
        <w:t>Vývojový Proces: Táto funkcia bola pridaná ako vizuálny indikátor núdzového stavu, čo bolo inšpirované návrhom tímu na zlepšenie užívateľského rozhrania.</w:t>
      </w:r>
    </w:p>
    <w:p w14:paraId="04A193D0" w14:textId="77777777" w:rsidR="007438F3" w:rsidRPr="002770AF" w:rsidRDefault="007438F3" w:rsidP="007438F3"/>
    <w:p w14:paraId="45B052A0" w14:textId="77777777" w:rsidR="007438F3" w:rsidRPr="002770AF" w:rsidRDefault="007438F3" w:rsidP="007438F3">
      <w:r w:rsidRPr="002770AF">
        <w:t xml:space="preserve">10. </w:t>
      </w:r>
      <w:proofErr w:type="spellStart"/>
      <w:r w:rsidRPr="002770AF">
        <w:t>void</w:t>
      </w:r>
      <w:proofErr w:type="spellEnd"/>
      <w:r w:rsidRPr="002770AF">
        <w:t xml:space="preserve"> </w:t>
      </w:r>
      <w:proofErr w:type="spellStart"/>
      <w:r w:rsidRPr="002770AF">
        <w:t>activateBuzzer</w:t>
      </w:r>
      <w:proofErr w:type="spellEnd"/>
      <w:r w:rsidRPr="002770AF">
        <w:t>()</w:t>
      </w:r>
    </w:p>
    <w:p w14:paraId="185EA995" w14:textId="77777777" w:rsidR="007438F3" w:rsidRPr="002770AF" w:rsidRDefault="007438F3" w:rsidP="007438F3">
      <w:r w:rsidRPr="002770AF">
        <w:t>Popis: Aktivuje bzučiak pre vytváranie zvukového signálu sirény.</w:t>
      </w:r>
    </w:p>
    <w:p w14:paraId="029C6A5C" w14:textId="77777777" w:rsidR="007438F3" w:rsidRPr="002770AF" w:rsidRDefault="007438F3" w:rsidP="007438F3">
      <w:r w:rsidRPr="002770AF">
        <w:t>Vývojový Proces: Funkcia bola pridaná pre poskytnutie akustického signálu v núdzových situáciách, čo bolo súčasťou celkového dizajnu pre zlepšenie upozornenia na núdzové situácie.</w:t>
      </w:r>
    </w:p>
    <w:p w14:paraId="14DF02C2" w14:textId="77777777" w:rsidR="00972CBF" w:rsidRDefault="00972CBF"/>
    <w:p w14:paraId="0E9216C8" w14:textId="1B43D0A4" w:rsidR="00010840" w:rsidRDefault="001A24EB" w:rsidP="00953BDC">
      <w:pPr>
        <w:pStyle w:val="Heading1"/>
        <w:spacing w:after="480"/>
      </w:pPr>
      <w:bookmarkStart w:id="11" w:name="_Toc152453897"/>
      <w:r>
        <w:lastRenderedPageBreak/>
        <w:t>Fotodokumentácia k projektu</w:t>
      </w:r>
      <w:bookmarkEnd w:id="11"/>
    </w:p>
    <w:p w14:paraId="048328D3" w14:textId="77777777" w:rsidR="00975773" w:rsidRDefault="00975773" w:rsidP="00975773">
      <w:pPr>
        <w:keepNext/>
        <w:jc w:val="center"/>
      </w:pPr>
      <w:r>
        <w:rPr>
          <w:noProof/>
        </w:rPr>
        <w:drawing>
          <wp:inline distT="0" distB="0" distL="0" distR="0" wp14:anchorId="1A27DE0A" wp14:editId="2AF6D08B">
            <wp:extent cx="2499178" cy="4439158"/>
            <wp:effectExtent l="1588" t="0" r="0" b="0"/>
            <wp:docPr id="480309449"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9449" name="Obrázok 480309449"/>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2513481" cy="4464563"/>
                    </a:xfrm>
                    <a:prstGeom prst="rect">
                      <a:avLst/>
                    </a:prstGeom>
                  </pic:spPr>
                </pic:pic>
              </a:graphicData>
            </a:graphic>
          </wp:inline>
        </w:drawing>
      </w:r>
    </w:p>
    <w:p w14:paraId="1580AEDB" w14:textId="3F377C92" w:rsidR="000F20D8" w:rsidRDefault="00975773" w:rsidP="00975773">
      <w:pPr>
        <w:pStyle w:val="Caption"/>
        <w:jc w:val="center"/>
      </w:pPr>
      <w:r>
        <w:t xml:space="preserve">Obrázok </w:t>
      </w:r>
      <w:fldSimple w:instr=" SEQ Obrázok \* ARABIC ">
        <w:r w:rsidR="00AE4168">
          <w:rPr>
            <w:noProof/>
          </w:rPr>
          <w:t>3</w:t>
        </w:r>
      </w:fldSimple>
      <w:r>
        <w:t xml:space="preserve"> </w:t>
      </w:r>
      <w:proofErr w:type="spellStart"/>
      <w:r w:rsidRPr="00EC278E">
        <w:t>Arduino</w:t>
      </w:r>
      <w:proofErr w:type="spellEnd"/>
      <w:r w:rsidRPr="00EC278E">
        <w:t xml:space="preserve"> UNO</w:t>
      </w:r>
    </w:p>
    <w:sdt>
      <w:sdtPr>
        <w:alias w:val="Text odseku:"/>
        <w:tag w:val="Text odseku:"/>
        <w:id w:val="-1838529791"/>
        <w:placeholder>
          <w:docPart w:val="09F486D1361146E7BF422709E746FE9F"/>
        </w:placeholder>
        <w15:appearance w15:val="hidden"/>
      </w:sdtPr>
      <w:sdtContent>
        <w:p w14:paraId="72274AAE" w14:textId="492C9990" w:rsidR="00010840" w:rsidRDefault="00871908" w:rsidP="00010840">
          <w:pPr>
            <w:jc w:val="both"/>
          </w:pPr>
          <w:r>
            <w:rPr>
              <w:noProof/>
            </w:rPr>
            <mc:AlternateContent>
              <mc:Choice Requires="wpi">
                <w:drawing>
                  <wp:anchor distT="0" distB="0" distL="114300" distR="114300" simplePos="0" relativeHeight="251687936" behindDoc="0" locked="0" layoutInCell="1" allowOverlap="1" wp14:anchorId="4F0C131C" wp14:editId="06056779">
                    <wp:simplePos x="0" y="0"/>
                    <wp:positionH relativeFrom="column">
                      <wp:posOffset>3281680</wp:posOffset>
                    </wp:positionH>
                    <wp:positionV relativeFrom="paragraph">
                      <wp:posOffset>1934210</wp:posOffset>
                    </wp:positionV>
                    <wp:extent cx="171285" cy="159385"/>
                    <wp:effectExtent l="38100" t="38100" r="635" b="50165"/>
                    <wp:wrapNone/>
                    <wp:docPr id="623973010" name="Písanie rukou 8"/>
                    <wp:cNvGraphicFramePr/>
                    <a:graphic xmlns:a="http://schemas.openxmlformats.org/drawingml/2006/main">
                      <a:graphicData uri="http://schemas.microsoft.com/office/word/2010/wordprocessingInk">
                        <w14:contentPart bwMode="auto" r:id="rId37">
                          <w14:nvContentPartPr>
                            <w14:cNvContentPartPr/>
                          </w14:nvContentPartPr>
                          <w14:xfrm>
                            <a:off x="0" y="0"/>
                            <a:ext cx="171285" cy="159385"/>
                          </w14:xfrm>
                        </w14:contentPart>
                      </a:graphicData>
                    </a:graphic>
                  </wp:anchor>
                </w:drawing>
              </mc:Choice>
              <mc:Fallback>
                <w:pict>
                  <v:shapetype w14:anchorId="459E87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ísanie rukou 8" o:spid="_x0000_s1026" type="#_x0000_t75" style="position:absolute;margin-left:257.9pt;margin-top:151.8pt;width:14.5pt;height:1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">
                    <v:imagedata r:id="rId38" o:title=""/>
                  </v:shape>
                </w:pict>
              </mc:Fallback>
            </mc:AlternateContent>
          </w:r>
          <w:r>
            <w:rPr>
              <w:noProof/>
            </w:rPr>
            <mc:AlternateContent>
              <mc:Choice Requires="wpi">
                <w:drawing>
                  <wp:anchor distT="0" distB="0" distL="114300" distR="114300" simplePos="0" relativeHeight="251685888" behindDoc="0" locked="0" layoutInCell="1" allowOverlap="1" wp14:anchorId="759B443F" wp14:editId="5093D9F1">
                    <wp:simplePos x="0" y="0"/>
                    <wp:positionH relativeFrom="column">
                      <wp:posOffset>2811145</wp:posOffset>
                    </wp:positionH>
                    <wp:positionV relativeFrom="paragraph">
                      <wp:posOffset>1638300</wp:posOffset>
                    </wp:positionV>
                    <wp:extent cx="406400" cy="271145"/>
                    <wp:effectExtent l="38100" t="38100" r="50800" b="52705"/>
                    <wp:wrapNone/>
                    <wp:docPr id="606898319" name="Písanie rukou 17"/>
                    <wp:cNvGraphicFramePr/>
                    <a:graphic xmlns:a="http://schemas.openxmlformats.org/drawingml/2006/main">
                      <a:graphicData uri="http://schemas.microsoft.com/office/word/2010/wordprocessingInk">
                        <w14:contentPart bwMode="auto" r:id="rId39">
                          <w14:nvContentPartPr>
                            <w14:cNvContentPartPr/>
                          </w14:nvContentPartPr>
                          <w14:xfrm>
                            <a:off x="0" y="0"/>
                            <a:ext cx="406400" cy="271145"/>
                          </w14:xfrm>
                        </w14:contentPart>
                      </a:graphicData>
                    </a:graphic>
                  </wp:anchor>
                </w:drawing>
              </mc:Choice>
              <mc:Fallback>
                <w:pict>
                  <v:shape w14:anchorId="7A038EF2" id="Písanie rukou 17" o:spid="_x0000_s1026" type="#_x0000_t75" style="position:absolute;margin-left:220.85pt;margin-top:128.5pt;width:32.95pt;height:22.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&#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">
                    <v:imagedata r:id="rId40" o:title=""/>
                  </v:shape>
                </w:pict>
              </mc:Fallback>
            </mc:AlternateContent>
          </w:r>
          <w:r>
            <w:rPr>
              <w:noProof/>
            </w:rPr>
            <mc:AlternateContent>
              <mc:Choice Requires="wpi">
                <w:drawing>
                  <wp:anchor distT="0" distB="0" distL="114300" distR="114300" simplePos="0" relativeHeight="251681792" behindDoc="0" locked="0" layoutInCell="1" allowOverlap="1" wp14:anchorId="4AAC9584" wp14:editId="531CD262">
                    <wp:simplePos x="0" y="0"/>
                    <wp:positionH relativeFrom="column">
                      <wp:posOffset>2350968</wp:posOffset>
                    </wp:positionH>
                    <wp:positionV relativeFrom="paragraph">
                      <wp:posOffset>1368207</wp:posOffset>
                    </wp:positionV>
                    <wp:extent cx="102240" cy="168120"/>
                    <wp:effectExtent l="38100" t="38100" r="50165" b="41910"/>
                    <wp:wrapNone/>
                    <wp:docPr id="794930304" name="Písanie rukou 13"/>
                    <wp:cNvGraphicFramePr/>
                    <a:graphic xmlns:a="http://schemas.openxmlformats.org/drawingml/2006/main">
                      <a:graphicData uri="http://schemas.microsoft.com/office/word/2010/wordprocessingInk">
                        <w14:contentPart bwMode="auto" r:id="rId41">
                          <w14:nvContentPartPr>
                            <w14:cNvContentPartPr/>
                          </w14:nvContentPartPr>
                          <w14:xfrm>
                            <a:off x="0" y="0"/>
                            <a:ext cx="102240" cy="168120"/>
                          </w14:xfrm>
                        </w14:contentPart>
                      </a:graphicData>
                    </a:graphic>
                  </wp:anchor>
                </w:drawing>
              </mc:Choice>
              <mc:Fallback>
                <w:pict>
                  <v:shape w14:anchorId="6B1F595A" id="Písanie rukou 13" o:spid="_x0000_s1026" type="#_x0000_t75" style="position:absolute;margin-left:184.6pt;margin-top:107.25pt;width:9pt;height:14.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">
                    <v:imagedata r:id="rId42" o:title=""/>
                  </v:shape>
                </w:pict>
              </mc:Fallback>
            </mc:AlternateContent>
          </w:r>
          <w:r>
            <w:rPr>
              <w:noProof/>
            </w:rPr>
            <mc:AlternateContent>
              <mc:Choice Requires="wpi">
                <w:drawing>
                  <wp:anchor distT="0" distB="0" distL="114300" distR="114300" simplePos="0" relativeHeight="251677696" behindDoc="0" locked="0" layoutInCell="1" allowOverlap="1" wp14:anchorId="66ED9EFA" wp14:editId="13BFDFA8">
                    <wp:simplePos x="0" y="0"/>
                    <wp:positionH relativeFrom="column">
                      <wp:posOffset>3972408</wp:posOffset>
                    </wp:positionH>
                    <wp:positionV relativeFrom="paragraph">
                      <wp:posOffset>1403127</wp:posOffset>
                    </wp:positionV>
                    <wp:extent cx="99720" cy="171720"/>
                    <wp:effectExtent l="38100" t="38100" r="52705" b="38100"/>
                    <wp:wrapNone/>
                    <wp:docPr id="527068447" name="Písanie rukou 9"/>
                    <wp:cNvGraphicFramePr/>
                    <a:graphic xmlns:a="http://schemas.openxmlformats.org/drawingml/2006/main">
                      <a:graphicData uri="http://schemas.microsoft.com/office/word/2010/wordprocessingInk">
                        <w14:contentPart bwMode="auto" r:id="rId43">
                          <w14:nvContentPartPr>
                            <w14:cNvContentPartPr/>
                          </w14:nvContentPartPr>
                          <w14:xfrm>
                            <a:off x="0" y="0"/>
                            <a:ext cx="99720" cy="171720"/>
                          </w14:xfrm>
                        </w14:contentPart>
                      </a:graphicData>
                    </a:graphic>
                  </wp:anchor>
                </w:drawing>
              </mc:Choice>
              <mc:Fallback>
                <w:pict>
                  <v:shape w14:anchorId="3BDEEAF9" id="Písanie rukou 9" o:spid="_x0000_s1026" type="#_x0000_t75" style="position:absolute;margin-left:312.3pt;margin-top:110pt;width:8.8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">
                    <v:imagedata r:id="rId44" o:title=""/>
                  </v:shape>
                </w:pict>
              </mc:Fallback>
            </mc:AlternateContent>
          </w:r>
          <w:r>
            <w:rPr>
              <w:noProof/>
            </w:rPr>
            <mc:AlternateContent>
              <mc:Choice Requires="wpi">
                <w:drawing>
                  <wp:anchor distT="0" distB="0" distL="114300" distR="114300" simplePos="0" relativeHeight="251676672" behindDoc="0" locked="0" layoutInCell="1" allowOverlap="1" wp14:anchorId="09A40C94" wp14:editId="42F3F2A5">
                    <wp:simplePos x="0" y="0"/>
                    <wp:positionH relativeFrom="column">
                      <wp:posOffset>3414395</wp:posOffset>
                    </wp:positionH>
                    <wp:positionV relativeFrom="paragraph">
                      <wp:posOffset>867410</wp:posOffset>
                    </wp:positionV>
                    <wp:extent cx="171285" cy="159385"/>
                    <wp:effectExtent l="38100" t="38100" r="635" b="50165"/>
                    <wp:wrapNone/>
                    <wp:docPr id="1393499223" name="Písanie rukou 8"/>
                    <wp:cNvGraphicFramePr/>
                    <a:graphic xmlns:a="http://schemas.openxmlformats.org/drawingml/2006/main">
                      <a:graphicData uri="http://schemas.microsoft.com/office/word/2010/wordprocessingInk">
                        <w14:contentPart bwMode="auto" r:id="rId45">
                          <w14:nvContentPartPr>
                            <w14:cNvContentPartPr/>
                          </w14:nvContentPartPr>
                          <w14:xfrm>
                            <a:off x="0" y="0"/>
                            <a:ext cx="171285" cy="159385"/>
                          </w14:xfrm>
                        </w14:contentPart>
                      </a:graphicData>
                    </a:graphic>
                  </wp:anchor>
                </w:drawing>
              </mc:Choice>
              <mc:Fallback>
                <w:pict>
                  <v:shape w14:anchorId="232CD7E5" id="Písanie rukou 8" o:spid="_x0000_s1026" type="#_x0000_t75" style="position:absolute;margin-left:268.35pt;margin-top:67.8pt;width:14.5pt;height:1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">
                    <v:imagedata r:id="rId38" o:title=""/>
                  </v:shape>
                </w:pict>
              </mc:Fallback>
            </mc:AlternateContent>
          </w:r>
          <w:r>
            <w:rPr>
              <w:noProof/>
            </w:rPr>
            <mc:AlternateContent>
              <mc:Choice Requires="wpi">
                <w:drawing>
                  <wp:anchor distT="0" distB="0" distL="114300" distR="114300" simplePos="0" relativeHeight="251673600" behindDoc="0" locked="0" layoutInCell="1" allowOverlap="1" wp14:anchorId="78619527" wp14:editId="23B069C7">
                    <wp:simplePos x="0" y="0"/>
                    <wp:positionH relativeFrom="column">
                      <wp:posOffset>3281928</wp:posOffset>
                    </wp:positionH>
                    <wp:positionV relativeFrom="paragraph">
                      <wp:posOffset>1433727</wp:posOffset>
                    </wp:positionV>
                    <wp:extent cx="47160" cy="203040"/>
                    <wp:effectExtent l="38100" t="38100" r="48260" b="45085"/>
                    <wp:wrapNone/>
                    <wp:docPr id="225400903" name="Písanie rukou 5"/>
                    <wp:cNvGraphicFramePr/>
                    <a:graphic xmlns:a="http://schemas.openxmlformats.org/drawingml/2006/main">
                      <a:graphicData uri="http://schemas.microsoft.com/office/word/2010/wordprocessingInk">
                        <w14:contentPart bwMode="auto" r:id="rId46">
                          <w14:nvContentPartPr>
                            <w14:cNvContentPartPr/>
                          </w14:nvContentPartPr>
                          <w14:xfrm>
                            <a:off x="0" y="0"/>
                            <a:ext cx="47160" cy="203040"/>
                          </w14:xfrm>
                        </w14:contentPart>
                      </a:graphicData>
                    </a:graphic>
                  </wp:anchor>
                </w:drawing>
              </mc:Choice>
              <mc:Fallback>
                <w:pict>
                  <v:shape w14:anchorId="6F4420A6" id="Písanie rukou 5" o:spid="_x0000_s1026" type="#_x0000_t75" style="position:absolute;margin-left:257.9pt;margin-top:112.4pt;width:4.7pt;height:1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">
                    <v:imagedata r:id="rId47" o:title=""/>
                  </v:shape>
                </w:pict>
              </mc:Fallback>
            </mc:AlternateContent>
          </w:r>
          <w:r>
            <w:rPr>
              <w:noProof/>
            </w:rPr>
            <mc:AlternateContent>
              <mc:Choice Requires="wpi">
                <w:drawing>
                  <wp:anchor distT="0" distB="0" distL="114300" distR="114300" simplePos="0" relativeHeight="251672576" behindDoc="0" locked="0" layoutInCell="1" allowOverlap="1" wp14:anchorId="3B8C5BA2" wp14:editId="41D6B5DC">
                    <wp:simplePos x="0" y="0"/>
                    <wp:positionH relativeFrom="column">
                      <wp:posOffset>3515838</wp:posOffset>
                    </wp:positionH>
                    <wp:positionV relativeFrom="paragraph">
                      <wp:posOffset>1756036</wp:posOffset>
                    </wp:positionV>
                    <wp:extent cx="153000" cy="208800"/>
                    <wp:effectExtent l="38100" t="38100" r="38100" b="39370"/>
                    <wp:wrapNone/>
                    <wp:docPr id="256742687" name="Písanie rukou 4"/>
                    <wp:cNvGraphicFramePr/>
                    <a:graphic xmlns:a="http://schemas.openxmlformats.org/drawingml/2006/main">
                      <a:graphicData uri="http://schemas.microsoft.com/office/word/2010/wordprocessingInk">
                        <w14:contentPart bwMode="auto" r:id="rId48">
                          <w14:nvContentPartPr>
                            <w14:cNvContentPartPr/>
                          </w14:nvContentPartPr>
                          <w14:xfrm>
                            <a:off x="0" y="0"/>
                            <a:ext cx="153000" cy="208800"/>
                          </w14:xfrm>
                        </w14:contentPart>
                      </a:graphicData>
                    </a:graphic>
                  </wp:anchor>
                </w:drawing>
              </mc:Choice>
              <mc:Fallback>
                <w:pict>
                  <v:shape w14:anchorId="77944664" id="Písanie rukou 4" o:spid="_x0000_s1026" type="#_x0000_t75" style="position:absolute;margin-left:276.35pt;margin-top:137.75pt;width:13.05pt;height:17.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">
                    <v:imagedata r:id="rId49" o:title=""/>
                  </v:shape>
                </w:pict>
              </mc:Fallback>
            </mc:AlternateContent>
          </w:r>
          <w:r>
            <w:rPr>
              <w:noProof/>
            </w:rPr>
            <mc:AlternateContent>
              <mc:Choice Requires="wpi">
                <w:drawing>
                  <wp:anchor distT="0" distB="0" distL="114300" distR="114300" simplePos="0" relativeHeight="251670528" behindDoc="0" locked="0" layoutInCell="1" allowOverlap="1" wp14:anchorId="18E09C63" wp14:editId="314D4734">
                    <wp:simplePos x="0" y="0"/>
                    <wp:positionH relativeFrom="column">
                      <wp:posOffset>3491277</wp:posOffset>
                    </wp:positionH>
                    <wp:positionV relativeFrom="paragraph">
                      <wp:posOffset>1177839</wp:posOffset>
                    </wp:positionV>
                    <wp:extent cx="153000" cy="208800"/>
                    <wp:effectExtent l="38100" t="38100" r="38100" b="39370"/>
                    <wp:wrapNone/>
                    <wp:docPr id="1086758120" name="Písanie rukou 4"/>
                    <wp:cNvGraphicFramePr/>
                    <a:graphic xmlns:a="http://schemas.openxmlformats.org/drawingml/2006/main">
                      <a:graphicData uri="http://schemas.microsoft.com/office/word/2010/wordprocessingInk">
                        <w14:contentPart bwMode="auto" r:id="rId50">
                          <w14:nvContentPartPr>
                            <w14:cNvContentPartPr/>
                          </w14:nvContentPartPr>
                          <w14:xfrm>
                            <a:off x="0" y="0"/>
                            <a:ext cx="153000" cy="208800"/>
                          </w14:xfrm>
                        </w14:contentPart>
                      </a:graphicData>
                    </a:graphic>
                  </wp:anchor>
                </w:drawing>
              </mc:Choice>
              <mc:Fallback>
                <w:pict>
                  <v:shape w14:anchorId="2D6BD500" id="Písanie rukou 4" o:spid="_x0000_s1026" type="#_x0000_t75" style="position:absolute;margin-left:274.4pt;margin-top:92.25pt;width:13.05pt;height:1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&#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">
                    <v:imagedata r:id="rId49" o:title=""/>
                  </v:shape>
                </w:pict>
              </mc:Fallback>
            </mc:AlternateContent>
          </w:r>
          <w:r>
            <w:rPr>
              <w:noProof/>
            </w:rPr>
            <mc:AlternateContent>
              <mc:Choice Requires="wpi">
                <w:drawing>
                  <wp:anchor distT="0" distB="0" distL="114300" distR="114300" simplePos="0" relativeHeight="251668480" behindDoc="0" locked="0" layoutInCell="1" allowOverlap="1" wp14:anchorId="1FA94E0F" wp14:editId="175CDE7A">
                    <wp:simplePos x="0" y="0"/>
                    <wp:positionH relativeFrom="column">
                      <wp:posOffset>2020765</wp:posOffset>
                    </wp:positionH>
                    <wp:positionV relativeFrom="paragraph">
                      <wp:posOffset>1766511</wp:posOffset>
                    </wp:positionV>
                    <wp:extent cx="153000" cy="208800"/>
                    <wp:effectExtent l="38100" t="38100" r="38100" b="39370"/>
                    <wp:wrapNone/>
                    <wp:docPr id="727720193" name="Písanie rukou 4"/>
                    <wp:cNvGraphicFramePr/>
                    <a:graphic xmlns:a="http://schemas.openxmlformats.org/drawingml/2006/main">
                      <a:graphicData uri="http://schemas.microsoft.com/office/word/2010/wordprocessingInk">
                        <w14:contentPart bwMode="auto" r:id="rId51">
                          <w14:nvContentPartPr>
                            <w14:cNvContentPartPr/>
                          </w14:nvContentPartPr>
                          <w14:xfrm>
                            <a:off x="0" y="0"/>
                            <a:ext cx="153000" cy="208800"/>
                          </w14:xfrm>
                        </w14:contentPart>
                      </a:graphicData>
                    </a:graphic>
                  </wp:anchor>
                </w:drawing>
              </mc:Choice>
              <mc:Fallback>
                <w:pict>
                  <v:shape w14:anchorId="1829C570" id="Písanie rukou 4" o:spid="_x0000_s1026" type="#_x0000_t75" style="position:absolute;margin-left:158.6pt;margin-top:138.6pt;width:13.05pt;height:17.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">
                    <v:imagedata r:id="rId49" o:title=""/>
                  </v:shape>
                </w:pict>
              </mc:Fallback>
            </mc:AlternateContent>
          </w:r>
          <w:r>
            <w:rPr>
              <w:noProof/>
            </w:rPr>
            <mc:AlternateContent>
              <mc:Choice Requires="wpi">
                <w:drawing>
                  <wp:anchor distT="0" distB="0" distL="114300" distR="114300" simplePos="0" relativeHeight="251666432" behindDoc="0" locked="0" layoutInCell="1" allowOverlap="1" wp14:anchorId="20789BF9" wp14:editId="1B321723">
                    <wp:simplePos x="0" y="0"/>
                    <wp:positionH relativeFrom="column">
                      <wp:posOffset>2014728</wp:posOffset>
                    </wp:positionH>
                    <wp:positionV relativeFrom="paragraph">
                      <wp:posOffset>1204767</wp:posOffset>
                    </wp:positionV>
                    <wp:extent cx="153000" cy="208800"/>
                    <wp:effectExtent l="38100" t="38100" r="38100" b="39370"/>
                    <wp:wrapNone/>
                    <wp:docPr id="1423241254" name="Písanie rukou 4"/>
                    <wp:cNvGraphicFramePr/>
                    <a:graphic xmlns:a="http://schemas.openxmlformats.org/drawingml/2006/main">
                      <a:graphicData uri="http://schemas.microsoft.com/office/word/2010/wordprocessingInk">
                        <w14:contentPart bwMode="auto" r:id="rId52">
                          <w14:nvContentPartPr>
                            <w14:cNvContentPartPr/>
                          </w14:nvContentPartPr>
                          <w14:xfrm>
                            <a:off x="0" y="0"/>
                            <a:ext cx="153000" cy="208800"/>
                          </w14:xfrm>
                        </w14:contentPart>
                      </a:graphicData>
                    </a:graphic>
                  </wp:anchor>
                </w:drawing>
              </mc:Choice>
              <mc:Fallback>
                <w:pict>
                  <v:shape w14:anchorId="389F9EA7" id="Písanie rukou 4" o:spid="_x0000_s1026" type="#_x0000_t75" style="position:absolute;margin-left:158.15pt;margin-top:94.35pt;width:13.05pt;height:17.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">
                    <v:imagedata r:id="rId49" o:title=""/>
                  </v:shape>
                </w:pict>
              </mc:Fallback>
            </mc:AlternateContent>
          </w:r>
          <w:r>
            <w:rPr>
              <w:noProof/>
            </w:rPr>
            <mc:AlternateContent>
              <mc:Choice Requires="wpi">
                <w:drawing>
                  <wp:anchor distT="0" distB="0" distL="114300" distR="114300" simplePos="0" relativeHeight="251665408" behindDoc="0" locked="0" layoutInCell="1" allowOverlap="1" wp14:anchorId="47731CB7" wp14:editId="3D355EC3">
                    <wp:simplePos x="0" y="0"/>
                    <wp:positionH relativeFrom="column">
                      <wp:posOffset>1722408</wp:posOffset>
                    </wp:positionH>
                    <wp:positionV relativeFrom="paragraph">
                      <wp:posOffset>1882647</wp:posOffset>
                    </wp:positionV>
                    <wp:extent cx="99360" cy="137160"/>
                    <wp:effectExtent l="38100" t="38100" r="34290" b="34290"/>
                    <wp:wrapNone/>
                    <wp:docPr id="1714643639" name="Písanie rukou 3"/>
                    <wp:cNvGraphicFramePr/>
                    <a:graphic xmlns:a="http://schemas.openxmlformats.org/drawingml/2006/main">
                      <a:graphicData uri="http://schemas.microsoft.com/office/word/2010/wordprocessingInk">
                        <w14:contentPart bwMode="auto" r:id="rId53">
                          <w14:nvContentPartPr>
                            <w14:cNvContentPartPr/>
                          </w14:nvContentPartPr>
                          <w14:xfrm>
                            <a:off x="0" y="0"/>
                            <a:ext cx="99360" cy="137160"/>
                          </w14:xfrm>
                        </w14:contentPart>
                      </a:graphicData>
                    </a:graphic>
                  </wp:anchor>
                </w:drawing>
              </mc:Choice>
              <mc:Fallback>
                <w:pict>
                  <v:shape w14:anchorId="1D150822" id="Písanie rukou 3" o:spid="_x0000_s1026" type="#_x0000_t75" style="position:absolute;margin-left:135.1pt;margin-top:147.75pt;width:8.8pt;height:1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HScBvAQAACAMAAA4AAAAAAAAAAAAAAAAAPAIAAGRycy9lMm9Eb2MueG1sUEsBAi0A&#10;FAAGAAgAAAAhAIM68RuWAgAAOAcAABAAAAAAAAAAAAAAAAAA1wMAAGRycy9pbmsvaW5rMS54bWxQ&#10;SwECLQAUAAYACAAAACEA/wrTHeAAAAALAQAADwAAAAAAAAAAAAAAAACb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64384" behindDoc="0" locked="0" layoutInCell="1" allowOverlap="1" wp14:anchorId="11AFA50D" wp14:editId="78514867">
                    <wp:simplePos x="0" y="0"/>
                    <wp:positionH relativeFrom="column">
                      <wp:posOffset>1629888</wp:posOffset>
                    </wp:positionH>
                    <wp:positionV relativeFrom="paragraph">
                      <wp:posOffset>1040247</wp:posOffset>
                    </wp:positionV>
                    <wp:extent cx="87840" cy="117000"/>
                    <wp:effectExtent l="38100" t="38100" r="45720" b="35560"/>
                    <wp:wrapNone/>
                    <wp:docPr id="821584624" name="Písanie rukou 2"/>
                    <wp:cNvGraphicFramePr/>
                    <a:graphic xmlns:a="http://schemas.openxmlformats.org/drawingml/2006/main">
                      <a:graphicData uri="http://schemas.microsoft.com/office/word/2010/wordprocessingInk">
                        <w14:contentPart bwMode="auto" r:id="rId55">
                          <w14:nvContentPartPr>
                            <w14:cNvContentPartPr/>
                          </w14:nvContentPartPr>
                          <w14:xfrm>
                            <a:off x="0" y="0"/>
                            <a:ext cx="87840" cy="117000"/>
                          </w14:xfrm>
                        </w14:contentPart>
                      </a:graphicData>
                    </a:graphic>
                  </wp:anchor>
                </w:drawing>
              </mc:Choice>
              <mc:Fallback>
                <w:pict>
                  <v:shape w14:anchorId="53954A6C" id="Písanie rukou 2" o:spid="_x0000_s1026" type="#_x0000_t75" style="position:absolute;margin-left:127.85pt;margin-top:81.4pt;width:7.9pt;height:10.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">
                    <v:imagedata r:id="rId56" o:title=""/>
                  </v:shape>
                </w:pict>
              </mc:Fallback>
            </mc:AlternateContent>
          </w:r>
          <w:r>
            <w:rPr>
              <w:noProof/>
            </w:rPr>
            <mc:AlternateContent>
              <mc:Choice Requires="wpi">
                <w:drawing>
                  <wp:anchor distT="0" distB="0" distL="114300" distR="114300" simplePos="0" relativeHeight="251663360" behindDoc="0" locked="0" layoutInCell="1" allowOverlap="1" wp14:anchorId="3CB86E0B" wp14:editId="30B46217">
                    <wp:simplePos x="0" y="0"/>
                    <wp:positionH relativeFrom="column">
                      <wp:posOffset>1341888</wp:posOffset>
                    </wp:positionH>
                    <wp:positionV relativeFrom="paragraph">
                      <wp:posOffset>1413567</wp:posOffset>
                    </wp:positionV>
                    <wp:extent cx="68760" cy="189000"/>
                    <wp:effectExtent l="38100" t="38100" r="45720" b="40005"/>
                    <wp:wrapNone/>
                    <wp:docPr id="1835403959" name="Písanie rukou 1"/>
                    <wp:cNvGraphicFramePr/>
                    <a:graphic xmlns:a="http://schemas.openxmlformats.org/drawingml/2006/main">
                      <a:graphicData uri="http://schemas.microsoft.com/office/word/2010/wordprocessingInk">
                        <w14:contentPart bwMode="auto" r:id="rId57">
                          <w14:nvContentPartPr>
                            <w14:cNvContentPartPr/>
                          </w14:nvContentPartPr>
                          <w14:xfrm>
                            <a:off x="0" y="0"/>
                            <a:ext cx="68760" cy="189000"/>
                          </w14:xfrm>
                        </w14:contentPart>
                      </a:graphicData>
                    </a:graphic>
                  </wp:anchor>
                </w:drawing>
              </mc:Choice>
              <mc:Fallback>
                <w:pict>
                  <v:shape w14:anchorId="35D23357" id="Písanie rukou 1" o:spid="_x0000_s1026" type="#_x0000_t75" style="position:absolute;margin-left:105.15pt;margin-top:110.8pt;width:6.4pt;height:1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">
                    <v:imagedata r:id="rId58" o:title=""/>
                  </v:shape>
                </w:pict>
              </mc:Fallback>
            </mc:AlternateContent>
          </w:r>
          <w:r w:rsidR="00953BDC">
            <w:t xml:space="preserve">Na ovládanie a ako „mozog“ celého projektu použijeme dosku </w:t>
          </w:r>
          <w:proofErr w:type="spellStart"/>
          <w:r w:rsidR="00953BDC">
            <w:t>Arduino</w:t>
          </w:r>
          <w:proofErr w:type="spellEnd"/>
          <w:r w:rsidR="00953BDC">
            <w:t xml:space="preserve"> UNO.</w:t>
          </w:r>
        </w:p>
      </w:sdtContent>
    </w:sdt>
    <w:p w14:paraId="2DEEE98C" w14:textId="77777777" w:rsidR="00975773" w:rsidRDefault="00975773" w:rsidP="00975773">
      <w:pPr>
        <w:keepNext/>
        <w:jc w:val="center"/>
      </w:pPr>
      <w:r>
        <w:rPr>
          <w:noProof/>
        </w:rPr>
        <w:drawing>
          <wp:inline distT="0" distB="0" distL="0" distR="0" wp14:anchorId="43CB3ACD" wp14:editId="27881769">
            <wp:extent cx="4124325" cy="2321857"/>
            <wp:effectExtent l="0" t="0" r="0" b="2540"/>
            <wp:docPr id="837322832"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2832" name="Obrázok 83732283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38708" cy="2329954"/>
                    </a:xfrm>
                    <a:prstGeom prst="rect">
                      <a:avLst/>
                    </a:prstGeom>
                  </pic:spPr>
                </pic:pic>
              </a:graphicData>
            </a:graphic>
          </wp:inline>
        </w:drawing>
      </w:r>
    </w:p>
    <w:p w14:paraId="19A7E2C8" w14:textId="60171B7C" w:rsidR="000F20D8" w:rsidRDefault="00975773" w:rsidP="00975773">
      <w:pPr>
        <w:pStyle w:val="Caption"/>
        <w:jc w:val="center"/>
      </w:pPr>
      <w:r>
        <w:t xml:space="preserve">Obrázok </w:t>
      </w:r>
      <w:fldSimple w:instr=" SEQ Obrázok \* ARABIC ">
        <w:r w:rsidR="00AE4168">
          <w:rPr>
            <w:noProof/>
          </w:rPr>
          <w:t>4</w:t>
        </w:r>
      </w:fldSimple>
      <w:r>
        <w:t xml:space="preserve"> Rám</w:t>
      </w:r>
      <w:r w:rsidRPr="00A47732">
        <w:t xml:space="preserve"> pre naše auto vyrobené 3D tlačou</w:t>
      </w:r>
    </w:p>
    <w:sdt>
      <w:sdtPr>
        <w:alias w:val="Text odseku:"/>
        <w:tag w:val="Text odseku:"/>
        <w:id w:val="-1268391823"/>
        <w:placeholder>
          <w:docPart w:val="EA62BA03F0B04328AA439156C36B9AE5"/>
        </w:placeholder>
        <w15:appearance w15:val="hidden"/>
      </w:sdtPr>
      <w:sdtContent>
        <w:p w14:paraId="58B3C575" w14:textId="43887A38" w:rsidR="00010840" w:rsidRDefault="00871908" w:rsidP="00010840">
          <w:pPr>
            <w:jc w:val="both"/>
          </w:pPr>
          <w:r>
            <w:t>Všetky komponenty budeme zapájať postupne do plastového rámu vytlačeného na 3D tlačiarni na mieru presne pre náš projekt. Na obrázku je vidno vnútorné rozloženie:</w:t>
          </w:r>
        </w:p>
        <w:p w14:paraId="65142572" w14:textId="1385D496" w:rsidR="00871908" w:rsidRDefault="00871908" w:rsidP="00871908">
          <w:pPr>
            <w:pStyle w:val="ListParagraph"/>
            <w:numPr>
              <w:ilvl w:val="0"/>
              <w:numId w:val="23"/>
            </w:numPr>
            <w:jc w:val="both"/>
          </w:pPr>
          <w:r>
            <w:t>V prednej časti sú dve diery, presne na HC ultrazvukový senzor</w:t>
          </w:r>
        </w:p>
        <w:p w14:paraId="0077C3A7" w14:textId="72AB7062" w:rsidR="00871908" w:rsidRDefault="00871908" w:rsidP="00871908">
          <w:pPr>
            <w:pStyle w:val="ListParagraph"/>
            <w:numPr>
              <w:ilvl w:val="0"/>
              <w:numId w:val="23"/>
            </w:numPr>
            <w:jc w:val="both"/>
          </w:pPr>
          <w:r>
            <w:t>Na tieto pozície umiestnime IR senzory ohňa, napodobňujúc svetlá na aute</w:t>
          </w:r>
        </w:p>
        <w:p w14:paraId="3806D009" w14:textId="67CA6F11" w:rsidR="00871908" w:rsidRDefault="00871908" w:rsidP="00871908">
          <w:pPr>
            <w:pStyle w:val="ListParagraph"/>
            <w:numPr>
              <w:ilvl w:val="0"/>
              <w:numId w:val="23"/>
            </w:numPr>
            <w:jc w:val="both"/>
          </w:pPr>
          <w:r>
            <w:t>Miesta na motory auta, os motora trčí cez dieru von z auta</w:t>
          </w:r>
        </w:p>
        <w:p w14:paraId="662BEEF4" w14:textId="5D5C8D8A" w:rsidR="00871908" w:rsidRDefault="00871908" w:rsidP="00871908">
          <w:pPr>
            <w:pStyle w:val="ListParagraph"/>
            <w:numPr>
              <w:ilvl w:val="0"/>
              <w:numId w:val="23"/>
            </w:numPr>
            <w:jc w:val="both"/>
          </w:pPr>
          <w:r>
            <w:t xml:space="preserve">Diera na hlavný vypínač </w:t>
          </w:r>
        </w:p>
        <w:p w14:paraId="458F9DBB" w14:textId="77BADA86" w:rsidR="00871908" w:rsidRDefault="00871908" w:rsidP="00871908">
          <w:pPr>
            <w:pStyle w:val="ListParagraph"/>
            <w:numPr>
              <w:ilvl w:val="0"/>
              <w:numId w:val="23"/>
            </w:numPr>
            <w:jc w:val="both"/>
          </w:pPr>
          <w:r>
            <w:t xml:space="preserve">Kolíky na zvislé umiestnenie (šetrenie miesta) </w:t>
          </w:r>
          <w:proofErr w:type="spellStart"/>
          <w:r>
            <w:t>driverov</w:t>
          </w:r>
          <w:proofErr w:type="spellEnd"/>
          <w:r>
            <w:t xml:space="preserve"> pre motory</w:t>
          </w:r>
        </w:p>
        <w:p w14:paraId="77A196FD" w14:textId="2FF10C26" w:rsidR="00871908" w:rsidRDefault="00871908" w:rsidP="00871908">
          <w:pPr>
            <w:pStyle w:val="ListParagraph"/>
            <w:numPr>
              <w:ilvl w:val="0"/>
              <w:numId w:val="23"/>
            </w:numPr>
            <w:jc w:val="both"/>
          </w:pPr>
          <w:r>
            <w:t>Priehradka na batérie</w:t>
          </w:r>
        </w:p>
        <w:p w14:paraId="3B1EEA9A" w14:textId="19E7A94F" w:rsidR="00871908" w:rsidRDefault="00871908" w:rsidP="00871908">
          <w:pPr>
            <w:pStyle w:val="ListParagraph"/>
            <w:numPr>
              <w:ilvl w:val="0"/>
              <w:numId w:val="23"/>
            </w:numPr>
            <w:jc w:val="both"/>
          </w:pPr>
          <w:r>
            <w:t>Zásobník vody</w:t>
          </w:r>
        </w:p>
        <w:p w14:paraId="0CA108D8" w14:textId="20B1B00C" w:rsidR="00871908" w:rsidRDefault="00871908" w:rsidP="00871908">
          <w:pPr>
            <w:pStyle w:val="ListParagraph"/>
            <w:numPr>
              <w:ilvl w:val="0"/>
              <w:numId w:val="23"/>
            </w:numPr>
            <w:jc w:val="both"/>
          </w:pPr>
          <w:r>
            <w:t>Priehradka na vodnú pumpu</w:t>
          </w:r>
        </w:p>
      </w:sdtContent>
    </w:sdt>
    <w:p w14:paraId="15DB05EB" w14:textId="7B004457" w:rsidR="005B3B68" w:rsidRDefault="005B3B68" w:rsidP="003E7C4C">
      <w:pPr>
        <w:jc w:val="both"/>
        <w:rPr>
          <w:noProof/>
        </w:rPr>
      </w:pPr>
    </w:p>
    <w:p w14:paraId="11973466" w14:textId="4DCA3DE1" w:rsidR="00975773" w:rsidRDefault="00CC2743" w:rsidP="00975773">
      <w:pPr>
        <w:keepNext/>
        <w:jc w:val="center"/>
      </w:pPr>
      <w:r>
        <w:rPr>
          <w:noProof/>
        </w:rPr>
        <mc:AlternateContent>
          <mc:Choice Requires="wpi">
            <w:drawing>
              <wp:anchor distT="0" distB="0" distL="114300" distR="114300" simplePos="0" relativeHeight="251796480" behindDoc="0" locked="0" layoutInCell="1" allowOverlap="1" wp14:anchorId="65C0A8F9" wp14:editId="2C8D560D">
                <wp:simplePos x="0" y="0"/>
                <wp:positionH relativeFrom="column">
                  <wp:posOffset>4032885</wp:posOffset>
                </wp:positionH>
                <wp:positionV relativeFrom="paragraph">
                  <wp:posOffset>931545</wp:posOffset>
                </wp:positionV>
                <wp:extent cx="54650" cy="112080"/>
                <wp:effectExtent l="38100" t="38100" r="40640" b="40640"/>
                <wp:wrapNone/>
                <wp:docPr id="1991213506" name="Písanie rukou 145"/>
                <wp:cNvGraphicFramePr/>
                <a:graphic xmlns:a="http://schemas.openxmlformats.org/drawingml/2006/main">
                  <a:graphicData uri="http://schemas.microsoft.com/office/word/2010/wordprocessingInk">
                    <w14:contentPart bwMode="auto" r:id="rId60">
                      <w14:nvContentPartPr>
                        <w14:cNvContentPartPr/>
                      </w14:nvContentPartPr>
                      <w14:xfrm>
                        <a:off x="0" y="0"/>
                        <a:ext cx="54650" cy="112080"/>
                      </w14:xfrm>
                    </w14:contentPart>
                  </a:graphicData>
                </a:graphic>
              </wp:anchor>
            </w:drawing>
          </mc:Choice>
          <mc:Fallback>
            <w:pict>
              <v:shape w14:anchorId="6117998B" id="Písanie rukou 145" o:spid="_x0000_s1026" type="#_x0000_t75" style="position:absolute;margin-left:317.05pt;margin-top:72.85pt;width:5.25pt;height:9.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">
                <v:imagedata r:id="rId61" o:title=""/>
              </v:shape>
            </w:pict>
          </mc:Fallback>
        </mc:AlternateContent>
      </w:r>
      <w:r>
        <w:rPr>
          <w:noProof/>
        </w:rPr>
        <mc:AlternateContent>
          <mc:Choice Requires="wpi">
            <w:drawing>
              <wp:anchor distT="0" distB="0" distL="114300" distR="114300" simplePos="0" relativeHeight="251793408" behindDoc="0" locked="0" layoutInCell="1" allowOverlap="1" wp14:anchorId="615CB416" wp14:editId="2DC7C11B">
                <wp:simplePos x="0" y="0"/>
                <wp:positionH relativeFrom="column">
                  <wp:posOffset>3928110</wp:posOffset>
                </wp:positionH>
                <wp:positionV relativeFrom="paragraph">
                  <wp:posOffset>1301115</wp:posOffset>
                </wp:positionV>
                <wp:extent cx="63040" cy="111760"/>
                <wp:effectExtent l="38100" t="38100" r="32385" b="40640"/>
                <wp:wrapNone/>
                <wp:docPr id="1157366620" name="Písanie rukou 142"/>
                <wp:cNvGraphicFramePr/>
                <a:graphic xmlns:a="http://schemas.openxmlformats.org/drawingml/2006/main">
                  <a:graphicData uri="http://schemas.microsoft.com/office/word/2010/wordprocessingInk">
                    <w14:contentPart bwMode="auto" r:id="rId62">
                      <w14:nvContentPartPr>
                        <w14:cNvContentPartPr/>
                      </w14:nvContentPartPr>
                      <w14:xfrm>
                        <a:off x="0" y="0"/>
                        <a:ext cx="63040" cy="111760"/>
                      </w14:xfrm>
                    </w14:contentPart>
                  </a:graphicData>
                </a:graphic>
              </wp:anchor>
            </w:drawing>
          </mc:Choice>
          <mc:Fallback>
            <w:pict>
              <v:shape w14:anchorId="0EB031D7" id="Písanie rukou 142" o:spid="_x0000_s1026" type="#_x0000_t75" style="position:absolute;margin-left:308.8pt;margin-top:101.95pt;width:5.95pt;height:9.7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">
                <v:imagedata r:id="rId63" o:title=""/>
              </v:shape>
            </w:pict>
          </mc:Fallback>
        </mc:AlternateContent>
      </w:r>
      <w:r>
        <w:rPr>
          <w:noProof/>
        </w:rPr>
        <mc:AlternateContent>
          <mc:Choice Requires="wpi">
            <w:drawing>
              <wp:anchor distT="0" distB="0" distL="114300" distR="114300" simplePos="0" relativeHeight="251790336" behindDoc="0" locked="0" layoutInCell="1" allowOverlap="1" wp14:anchorId="3A6A3BB5" wp14:editId="495F7AF9">
                <wp:simplePos x="0" y="0"/>
                <wp:positionH relativeFrom="column">
                  <wp:posOffset>3369945</wp:posOffset>
                </wp:positionH>
                <wp:positionV relativeFrom="paragraph">
                  <wp:posOffset>419100</wp:posOffset>
                </wp:positionV>
                <wp:extent cx="92710" cy="140910"/>
                <wp:effectExtent l="38100" t="38100" r="40640" b="50165"/>
                <wp:wrapNone/>
                <wp:docPr id="2103884810" name="Písanie rukou 139"/>
                <wp:cNvGraphicFramePr/>
                <a:graphic xmlns:a="http://schemas.openxmlformats.org/drawingml/2006/main">
                  <a:graphicData uri="http://schemas.microsoft.com/office/word/2010/wordprocessingInk">
                    <w14:contentPart bwMode="auto" r:id="rId64">
                      <w14:nvContentPartPr>
                        <w14:cNvContentPartPr/>
                      </w14:nvContentPartPr>
                      <w14:xfrm>
                        <a:off x="0" y="0"/>
                        <a:ext cx="92710" cy="140910"/>
                      </w14:xfrm>
                    </w14:contentPart>
                  </a:graphicData>
                </a:graphic>
              </wp:anchor>
            </w:drawing>
          </mc:Choice>
          <mc:Fallback>
            <w:pict>
              <v:shape w14:anchorId="227E3C6C" id="Písanie rukou 139" o:spid="_x0000_s1026" type="#_x0000_t75" style="position:absolute;margin-left:264.85pt;margin-top:32.5pt;width:8.25pt;height:12.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">
                <v:imagedata r:id="rId65" o:title=""/>
              </v:shape>
            </w:pict>
          </mc:Fallback>
        </mc:AlternateContent>
      </w:r>
      <w:r>
        <w:rPr>
          <w:noProof/>
        </w:rPr>
        <mc:AlternateContent>
          <mc:Choice Requires="wpi">
            <w:drawing>
              <wp:anchor distT="0" distB="0" distL="114300" distR="114300" simplePos="0" relativeHeight="251787264" behindDoc="0" locked="0" layoutInCell="1" allowOverlap="1" wp14:anchorId="4A84773D" wp14:editId="4EE14868">
                <wp:simplePos x="0" y="0"/>
                <wp:positionH relativeFrom="column">
                  <wp:posOffset>2640965</wp:posOffset>
                </wp:positionH>
                <wp:positionV relativeFrom="paragraph">
                  <wp:posOffset>358775</wp:posOffset>
                </wp:positionV>
                <wp:extent cx="127000" cy="77470"/>
                <wp:effectExtent l="38100" t="38100" r="25400" b="36830"/>
                <wp:wrapNone/>
                <wp:docPr id="1196472847" name="Písanie rukou 136"/>
                <wp:cNvGraphicFramePr/>
                <a:graphic xmlns:a="http://schemas.openxmlformats.org/drawingml/2006/main">
                  <a:graphicData uri="http://schemas.microsoft.com/office/word/2010/wordprocessingInk">
                    <w14:contentPart bwMode="auto" r:id="rId66">
                      <w14:nvContentPartPr>
                        <w14:cNvContentPartPr/>
                      </w14:nvContentPartPr>
                      <w14:xfrm>
                        <a:off x="0" y="0"/>
                        <a:ext cx="127000" cy="77470"/>
                      </w14:xfrm>
                    </w14:contentPart>
                  </a:graphicData>
                </a:graphic>
              </wp:anchor>
            </w:drawing>
          </mc:Choice>
          <mc:Fallback>
            <w:pict>
              <v:shape w14:anchorId="5A0895AF" id="Písanie rukou 136" o:spid="_x0000_s1026" type="#_x0000_t75" style="position:absolute;margin-left:207.45pt;margin-top:27.75pt;width:10.9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">
                <v:imagedata r:id="rId67" o:title=""/>
              </v:shape>
            </w:pict>
          </mc:Fallback>
        </mc:AlternateContent>
      </w:r>
      <w:r w:rsidR="00975773">
        <w:rPr>
          <w:noProof/>
        </w:rPr>
        <mc:AlternateContent>
          <mc:Choice Requires="wpi">
            <w:drawing>
              <wp:anchor distT="0" distB="0" distL="114300" distR="114300" simplePos="0" relativeHeight="251692032" behindDoc="0" locked="0" layoutInCell="1" allowOverlap="1" wp14:anchorId="4CCFB7DB" wp14:editId="700D467C">
                <wp:simplePos x="0" y="0"/>
                <wp:positionH relativeFrom="column">
                  <wp:posOffset>4081438</wp:posOffset>
                </wp:positionH>
                <wp:positionV relativeFrom="paragraph">
                  <wp:posOffset>720341</wp:posOffset>
                </wp:positionV>
                <wp:extent cx="90000" cy="248760"/>
                <wp:effectExtent l="38100" t="38100" r="43815" b="37465"/>
                <wp:wrapNone/>
                <wp:docPr id="1554834127" name="Písanie rukou 37"/>
                <wp:cNvGraphicFramePr/>
                <a:graphic xmlns:a="http://schemas.openxmlformats.org/drawingml/2006/main">
                  <a:graphicData uri="http://schemas.microsoft.com/office/word/2010/wordprocessingInk">
                    <w14:contentPart bwMode="auto" r:id="rId68">
                      <w14:nvContentPartPr>
                        <w14:cNvContentPartPr/>
                      </w14:nvContentPartPr>
                      <w14:xfrm>
                        <a:off x="0" y="0"/>
                        <a:ext cx="90000" cy="248760"/>
                      </w14:xfrm>
                    </w14:contentPart>
                  </a:graphicData>
                </a:graphic>
              </wp:anchor>
            </w:drawing>
          </mc:Choice>
          <mc:Fallback>
            <w:pict>
              <v:shape w14:anchorId="45DFE6BC" id="Písanie rukou 37" o:spid="_x0000_s1026" type="#_x0000_t75" style="position:absolute;margin-left:320.85pt;margin-top:56.2pt;width:8.1pt;height:20.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">
                <v:imagedata r:id="rId69" o:title=""/>
              </v:shape>
            </w:pict>
          </mc:Fallback>
        </mc:AlternateContent>
      </w:r>
      <w:r w:rsidR="00975773">
        <w:rPr>
          <w:noProof/>
        </w:rPr>
        <mc:AlternateContent>
          <mc:Choice Requires="wpi">
            <w:drawing>
              <wp:anchor distT="0" distB="0" distL="114300" distR="114300" simplePos="0" relativeHeight="251691008" behindDoc="0" locked="0" layoutInCell="1" allowOverlap="1" wp14:anchorId="1832EC40" wp14:editId="4489ABB9">
                <wp:simplePos x="0" y="0"/>
                <wp:positionH relativeFrom="column">
                  <wp:posOffset>3654478</wp:posOffset>
                </wp:positionH>
                <wp:positionV relativeFrom="paragraph">
                  <wp:posOffset>1348901</wp:posOffset>
                </wp:positionV>
                <wp:extent cx="247680" cy="268920"/>
                <wp:effectExtent l="38100" t="38100" r="38100" b="36195"/>
                <wp:wrapNone/>
                <wp:docPr id="1657152173" name="Písanie rukou 36"/>
                <wp:cNvGraphicFramePr/>
                <a:graphic xmlns:a="http://schemas.openxmlformats.org/drawingml/2006/main">
                  <a:graphicData uri="http://schemas.microsoft.com/office/word/2010/wordprocessingInk">
                    <w14:contentPart bwMode="auto" r:id="rId70">
                      <w14:nvContentPartPr>
                        <w14:cNvContentPartPr/>
                      </w14:nvContentPartPr>
                      <w14:xfrm>
                        <a:off x="0" y="0"/>
                        <a:ext cx="247680" cy="268920"/>
                      </w14:xfrm>
                    </w14:contentPart>
                  </a:graphicData>
                </a:graphic>
              </wp:anchor>
            </w:drawing>
          </mc:Choice>
          <mc:Fallback>
            <w:pict>
              <v:shape w14:anchorId="0599CA1D" id="Písanie rukou 36" o:spid="_x0000_s1026" type="#_x0000_t75" style="position:absolute;margin-left:287.25pt;margin-top:105.7pt;width:20.45pt;height:22.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">
                <v:imagedata r:id="rId71" o:title=""/>
              </v:shape>
            </w:pict>
          </mc:Fallback>
        </mc:AlternateContent>
      </w:r>
      <w:r w:rsidR="00975773">
        <w:rPr>
          <w:noProof/>
        </w:rPr>
        <mc:AlternateContent>
          <mc:Choice Requires="wpi">
            <w:drawing>
              <wp:anchor distT="0" distB="0" distL="114300" distR="114300" simplePos="0" relativeHeight="251689984" behindDoc="0" locked="0" layoutInCell="1" allowOverlap="1" wp14:anchorId="6936808E" wp14:editId="24A033D6">
                <wp:simplePos x="0" y="0"/>
                <wp:positionH relativeFrom="column">
                  <wp:posOffset>3380878</wp:posOffset>
                </wp:positionH>
                <wp:positionV relativeFrom="paragraph">
                  <wp:posOffset>213821</wp:posOffset>
                </wp:positionV>
                <wp:extent cx="125640" cy="156960"/>
                <wp:effectExtent l="38100" t="38100" r="46355" b="52705"/>
                <wp:wrapNone/>
                <wp:docPr id="1298897570" name="Písanie rukou 34"/>
                <wp:cNvGraphicFramePr/>
                <a:graphic xmlns:a="http://schemas.openxmlformats.org/drawingml/2006/main">
                  <a:graphicData uri="http://schemas.microsoft.com/office/word/2010/wordprocessingInk">
                    <w14:contentPart bwMode="auto" r:id="rId72">
                      <w14:nvContentPartPr>
                        <w14:cNvContentPartPr/>
                      </w14:nvContentPartPr>
                      <w14:xfrm>
                        <a:off x="0" y="0"/>
                        <a:ext cx="125640" cy="156960"/>
                      </w14:xfrm>
                    </w14:contentPart>
                  </a:graphicData>
                </a:graphic>
              </wp:anchor>
            </w:drawing>
          </mc:Choice>
          <mc:Fallback>
            <w:pict>
              <v:shape w14:anchorId="36FE7648" id="Písanie rukou 34" o:spid="_x0000_s1026" type="#_x0000_t75" style="position:absolute;margin-left:265.7pt;margin-top:16.35pt;width:10.9pt;height:13.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">
                <v:imagedata r:id="rId73" o:title=""/>
              </v:shape>
            </w:pict>
          </mc:Fallback>
        </mc:AlternateContent>
      </w:r>
      <w:r w:rsidR="00975773">
        <w:rPr>
          <w:noProof/>
        </w:rPr>
        <mc:AlternateContent>
          <mc:Choice Requires="wpi">
            <w:drawing>
              <wp:anchor distT="0" distB="0" distL="114300" distR="114300" simplePos="0" relativeHeight="251688960" behindDoc="0" locked="0" layoutInCell="1" allowOverlap="1" wp14:anchorId="3581C93D" wp14:editId="5DCD6210">
                <wp:simplePos x="0" y="0"/>
                <wp:positionH relativeFrom="column">
                  <wp:posOffset>2579518</wp:posOffset>
                </wp:positionH>
                <wp:positionV relativeFrom="paragraph">
                  <wp:posOffset>133901</wp:posOffset>
                </wp:positionV>
                <wp:extent cx="96840" cy="218160"/>
                <wp:effectExtent l="38100" t="38100" r="36830" b="48895"/>
                <wp:wrapNone/>
                <wp:docPr id="1522143426" name="Písanie rukou 33"/>
                <wp:cNvGraphicFramePr/>
                <a:graphic xmlns:a="http://schemas.openxmlformats.org/drawingml/2006/main">
                  <a:graphicData uri="http://schemas.microsoft.com/office/word/2010/wordprocessingInk">
                    <w14:contentPart bwMode="auto" r:id="rId74">
                      <w14:nvContentPartPr>
                        <w14:cNvContentPartPr/>
                      </w14:nvContentPartPr>
                      <w14:xfrm>
                        <a:off x="0" y="0"/>
                        <a:ext cx="96840" cy="218160"/>
                      </w14:xfrm>
                    </w14:contentPart>
                  </a:graphicData>
                </a:graphic>
              </wp:anchor>
            </w:drawing>
          </mc:Choice>
          <mc:Fallback>
            <w:pict>
              <v:shape w14:anchorId="1CB8FF69" id="Písanie rukou 33" o:spid="_x0000_s1026" type="#_x0000_t75" style="position:absolute;margin-left:202.6pt;margin-top:10.05pt;width:8.65pt;height:1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">
                <v:imagedata r:id="rId75" o:title=""/>
              </v:shape>
            </w:pict>
          </mc:Fallback>
        </mc:AlternateContent>
      </w:r>
      <w:r w:rsidR="005B3B68">
        <w:rPr>
          <w:noProof/>
        </w:rPr>
        <w:drawing>
          <wp:inline distT="0" distB="0" distL="0" distR="0" wp14:anchorId="155C8238" wp14:editId="179829D9">
            <wp:extent cx="3067050" cy="2235114"/>
            <wp:effectExtent l="0" t="0" r="0" b="0"/>
            <wp:docPr id="1553635731"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35731" name="Obrázok 155363573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73106" cy="2239527"/>
                    </a:xfrm>
                    <a:prstGeom prst="rect">
                      <a:avLst/>
                    </a:prstGeom>
                  </pic:spPr>
                </pic:pic>
              </a:graphicData>
            </a:graphic>
          </wp:inline>
        </w:drawing>
      </w:r>
    </w:p>
    <w:p w14:paraId="7495F5D8" w14:textId="07F786B7" w:rsidR="00975773" w:rsidRDefault="00975773" w:rsidP="00975773">
      <w:pPr>
        <w:pStyle w:val="Caption"/>
        <w:jc w:val="center"/>
      </w:pPr>
      <w:r>
        <w:t xml:space="preserve">Obrázok </w:t>
      </w:r>
      <w:fldSimple w:instr=" SEQ Obrázok \* ARABIC ">
        <w:r w:rsidR="00AE4168">
          <w:rPr>
            <w:noProof/>
          </w:rPr>
          <w:t>5</w:t>
        </w:r>
      </w:fldSimple>
      <w:r>
        <w:t xml:space="preserve"> Box na batérie </w:t>
      </w:r>
      <w:r w:rsidR="001F172F">
        <w:t xml:space="preserve">(7.5V) </w:t>
      </w:r>
      <w:r>
        <w:t>spolu s</w:t>
      </w:r>
      <w:r w:rsidR="005820A0">
        <w:t> </w:t>
      </w:r>
      <w:r>
        <w:t>vypínačom</w:t>
      </w:r>
    </w:p>
    <w:p w14:paraId="7FE715D3" w14:textId="14F81C78" w:rsidR="005820A0" w:rsidRPr="005820A0" w:rsidRDefault="005820A0" w:rsidP="005820A0">
      <w:r>
        <w:t>Box na AA batérie, upravený tak aby držal 5 batérií s napätím 7,5V (5 x 1.5V = 7.V).</w:t>
      </w:r>
    </w:p>
    <w:p w14:paraId="12060A64" w14:textId="62A71EFE" w:rsidR="00CC2743" w:rsidRDefault="00CC2743" w:rsidP="00CC2743">
      <w:pPr>
        <w:pStyle w:val="ListParagraph"/>
        <w:numPr>
          <w:ilvl w:val="0"/>
          <w:numId w:val="24"/>
        </w:numPr>
      </w:pPr>
      <w:r>
        <w:t xml:space="preserve">Kábel uzemnenia (-), zapojený do spoločného bodu uzemnenia, z ktorého ide samostatný kábel priamo do GND </w:t>
      </w:r>
      <w:proofErr w:type="spellStart"/>
      <w:r>
        <w:t>pinu</w:t>
      </w:r>
      <w:proofErr w:type="spellEnd"/>
      <w:r>
        <w:t xml:space="preserve"> </w:t>
      </w:r>
      <w:proofErr w:type="spellStart"/>
      <w:r>
        <w:t>Arduina</w:t>
      </w:r>
      <w:proofErr w:type="spellEnd"/>
    </w:p>
    <w:p w14:paraId="0F70D9EE" w14:textId="6C5E321C" w:rsidR="00CC2743" w:rsidRDefault="00CC2743" w:rsidP="00CC2743">
      <w:pPr>
        <w:pStyle w:val="ListParagraph"/>
        <w:numPr>
          <w:ilvl w:val="0"/>
          <w:numId w:val="24"/>
        </w:numPr>
      </w:pPr>
      <w:r>
        <w:t>Kábel prúdu (+), zapojený do vypínača</w:t>
      </w:r>
    </w:p>
    <w:p w14:paraId="6BB42B7C" w14:textId="4E2DE63F" w:rsidR="00CC2743" w:rsidRDefault="00CC2743" w:rsidP="00CC2743">
      <w:pPr>
        <w:pStyle w:val="ListParagraph"/>
        <w:numPr>
          <w:ilvl w:val="0"/>
          <w:numId w:val="24"/>
        </w:numPr>
      </w:pPr>
      <w:r>
        <w:t>Hlavný vypínač ktorým je možné vypnúť/zapnúť celý obvod</w:t>
      </w:r>
    </w:p>
    <w:p w14:paraId="20574645" w14:textId="60FDA1D9" w:rsidR="00CC2743" w:rsidRPr="00CC2743" w:rsidRDefault="001F172F" w:rsidP="00CC2743">
      <w:pPr>
        <w:pStyle w:val="ListParagraph"/>
        <w:numPr>
          <w:ilvl w:val="0"/>
          <w:numId w:val="24"/>
        </w:numPr>
      </w:pPr>
      <w:r>
        <w:t>Kábel prúdu z vypínača, zapojený do spoločného bodu napätia 7.5V</w:t>
      </w:r>
    </w:p>
    <w:p w14:paraId="793E57DF" w14:textId="4A790B40" w:rsidR="00975773" w:rsidRDefault="00CC2743" w:rsidP="00975773">
      <w:pPr>
        <w:keepNext/>
        <w:jc w:val="center"/>
      </w:pPr>
      <w:r>
        <w:rPr>
          <w:noProof/>
        </w:rPr>
        <mc:AlternateContent>
          <mc:Choice Requires="wpi">
            <w:drawing>
              <wp:anchor distT="0" distB="0" distL="114300" distR="114300" simplePos="0" relativeHeight="251782144" behindDoc="0" locked="0" layoutInCell="1" allowOverlap="1" wp14:anchorId="20B16EAB" wp14:editId="6DBA1676">
                <wp:simplePos x="0" y="0"/>
                <wp:positionH relativeFrom="column">
                  <wp:posOffset>2580540</wp:posOffset>
                </wp:positionH>
                <wp:positionV relativeFrom="paragraph">
                  <wp:posOffset>1303184</wp:posOffset>
                </wp:positionV>
                <wp:extent cx="35640" cy="60120"/>
                <wp:effectExtent l="38100" t="38100" r="40640" b="35560"/>
                <wp:wrapNone/>
                <wp:docPr id="1025663586" name="Písanie rukou 131"/>
                <wp:cNvGraphicFramePr/>
                <a:graphic xmlns:a="http://schemas.openxmlformats.org/drawingml/2006/main">
                  <a:graphicData uri="http://schemas.microsoft.com/office/word/2010/wordprocessingInk">
                    <w14:contentPart bwMode="auto" r:id="rId77">
                      <w14:nvContentPartPr>
                        <w14:cNvContentPartPr/>
                      </w14:nvContentPartPr>
                      <w14:xfrm>
                        <a:off x="0" y="0"/>
                        <a:ext cx="35640" cy="60120"/>
                      </w14:xfrm>
                    </w14:contentPart>
                  </a:graphicData>
                </a:graphic>
              </wp:anchor>
            </w:drawing>
          </mc:Choice>
          <mc:Fallback>
            <w:pict>
              <v:shape w14:anchorId="2E44DEFB" id="Písanie rukou 131" o:spid="_x0000_s1026" type="#_x0000_t75" style="position:absolute;margin-left:202.7pt;margin-top:102.1pt;width:3.75pt;height:5.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">
                <v:imagedata r:id="rId78" o:title=""/>
              </v:shape>
            </w:pict>
          </mc:Fallback>
        </mc:AlternateContent>
      </w:r>
      <w:r>
        <w:rPr>
          <w:noProof/>
        </w:rPr>
        <mc:AlternateContent>
          <mc:Choice Requires="wpi">
            <w:drawing>
              <wp:anchor distT="0" distB="0" distL="114300" distR="114300" simplePos="0" relativeHeight="251781120" behindDoc="0" locked="0" layoutInCell="1" allowOverlap="1" wp14:anchorId="2A9F629C" wp14:editId="5AA47549">
                <wp:simplePos x="0" y="0"/>
                <wp:positionH relativeFrom="column">
                  <wp:posOffset>2426335</wp:posOffset>
                </wp:positionH>
                <wp:positionV relativeFrom="paragraph">
                  <wp:posOffset>1186180</wp:posOffset>
                </wp:positionV>
                <wp:extent cx="423030" cy="273075"/>
                <wp:effectExtent l="38100" t="38100" r="15240" b="50800"/>
                <wp:wrapNone/>
                <wp:docPr id="176768943" name="Písanie rukou 128"/>
                <wp:cNvGraphicFramePr/>
                <a:graphic xmlns:a="http://schemas.openxmlformats.org/drawingml/2006/main">
                  <a:graphicData uri="http://schemas.microsoft.com/office/word/2010/wordprocessingInk">
                    <w14:contentPart bwMode="auto" r:id="rId79">
                      <w14:nvContentPartPr>
                        <w14:cNvContentPartPr/>
                      </w14:nvContentPartPr>
                      <w14:xfrm>
                        <a:off x="0" y="0"/>
                        <a:ext cx="423030" cy="273075"/>
                      </w14:xfrm>
                    </w14:contentPart>
                  </a:graphicData>
                </a:graphic>
              </wp:anchor>
            </w:drawing>
          </mc:Choice>
          <mc:Fallback>
            <w:pict>
              <v:shape w14:anchorId="76C29E0E" id="Písanie rukou 128" o:spid="_x0000_s1026" type="#_x0000_t75" style="position:absolute;margin-left:190.55pt;margin-top:92.9pt;width:34.25pt;height:22.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">
                <v:imagedata r:id="rId80" o:title=""/>
              </v:shape>
            </w:pict>
          </mc:Fallback>
        </mc:AlternateContent>
      </w:r>
      <w:r>
        <w:rPr>
          <w:noProof/>
        </w:rPr>
        <mc:AlternateContent>
          <mc:Choice Requires="wpi">
            <w:drawing>
              <wp:anchor distT="0" distB="0" distL="114300" distR="114300" simplePos="0" relativeHeight="251699200" behindDoc="0" locked="0" layoutInCell="1" allowOverlap="1" wp14:anchorId="12812126" wp14:editId="63E78ECB">
                <wp:simplePos x="0" y="0"/>
                <wp:positionH relativeFrom="column">
                  <wp:posOffset>2427605</wp:posOffset>
                </wp:positionH>
                <wp:positionV relativeFrom="paragraph">
                  <wp:posOffset>1271905</wp:posOffset>
                </wp:positionV>
                <wp:extent cx="438850" cy="260985"/>
                <wp:effectExtent l="38100" t="38100" r="37465" b="43815"/>
                <wp:wrapNone/>
                <wp:docPr id="595687716" name="Písanie rukou 44"/>
                <wp:cNvGraphicFramePr/>
                <a:graphic xmlns:a="http://schemas.openxmlformats.org/drawingml/2006/main">
                  <a:graphicData uri="http://schemas.microsoft.com/office/word/2010/wordprocessingInk">
                    <w14:contentPart bwMode="auto" r:id="rId81">
                      <w14:nvContentPartPr>
                        <w14:cNvContentPartPr/>
                      </w14:nvContentPartPr>
                      <w14:xfrm>
                        <a:off x="0" y="0"/>
                        <a:ext cx="438850" cy="260985"/>
                      </w14:xfrm>
                    </w14:contentPart>
                  </a:graphicData>
                </a:graphic>
              </wp:anchor>
            </w:drawing>
          </mc:Choice>
          <mc:Fallback>
            <w:pict>
              <v:shape w14:anchorId="2CBF0C36" id="Písanie rukou 44" o:spid="_x0000_s1026" type="#_x0000_t75" style="position:absolute;margin-left:190.65pt;margin-top:99.65pt;width:35.5pt;height: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">
                <v:imagedata r:id="rId82" o:title=""/>
              </v:shape>
            </w:pict>
          </mc:Fallback>
        </mc:AlternateContent>
      </w:r>
      <w:r w:rsidR="005B3B68">
        <w:rPr>
          <w:noProof/>
        </w:rPr>
        <w:br/>
      </w:r>
      <w:r w:rsidR="005B3B68">
        <w:rPr>
          <w:noProof/>
        </w:rPr>
        <w:drawing>
          <wp:inline distT="0" distB="0" distL="0" distR="0" wp14:anchorId="126B2CE1" wp14:editId="48560845">
            <wp:extent cx="1381276" cy="2072360"/>
            <wp:effectExtent l="0" t="2540" r="6985" b="6985"/>
            <wp:docPr id="875633370"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3370" name="Obrázok 875633370"/>
                    <pic:cNvPicPr/>
                  </pic:nvPicPr>
                  <pic:blipFill rotWithShape="1">
                    <a:blip r:embed="rId83" cstate="print">
                      <a:extLst>
                        <a:ext uri="{28A0092B-C50C-407E-A947-70E740481C1C}">
                          <a14:useLocalDpi xmlns:a14="http://schemas.microsoft.com/office/drawing/2010/main" val="0"/>
                        </a:ext>
                      </a:extLst>
                    </a:blip>
                    <a:srcRect l="23493" t="24008" r="17498" b="26149"/>
                    <a:stretch/>
                  </pic:blipFill>
                  <pic:spPr bwMode="auto">
                    <a:xfrm rot="16200000">
                      <a:off x="0" y="0"/>
                      <a:ext cx="1388452" cy="2083126"/>
                    </a:xfrm>
                    <a:prstGeom prst="rect">
                      <a:avLst/>
                    </a:prstGeom>
                    <a:ln>
                      <a:noFill/>
                    </a:ln>
                    <a:extLst>
                      <a:ext uri="{53640926-AAD7-44D8-BBD7-CCE9431645EC}">
                        <a14:shadowObscured xmlns:a14="http://schemas.microsoft.com/office/drawing/2010/main"/>
                      </a:ext>
                    </a:extLst>
                  </pic:spPr>
                </pic:pic>
              </a:graphicData>
            </a:graphic>
          </wp:inline>
        </w:drawing>
      </w:r>
    </w:p>
    <w:p w14:paraId="3FF4C17F" w14:textId="59D66080" w:rsidR="005B3B68" w:rsidRDefault="00975773" w:rsidP="00975773">
      <w:pPr>
        <w:pStyle w:val="Caption"/>
        <w:jc w:val="center"/>
      </w:pPr>
      <w:r>
        <w:t xml:space="preserve">Obrázok </w:t>
      </w:r>
      <w:fldSimple w:instr=" SEQ Obrázok \* ARABIC ">
        <w:r w:rsidR="00AE4168">
          <w:rPr>
            <w:noProof/>
          </w:rPr>
          <w:t>6</w:t>
        </w:r>
      </w:fldSimple>
      <w:r>
        <w:t xml:space="preserve"> Ultrazvukový HC senzor na meranie vzdialenosti</w:t>
      </w:r>
    </w:p>
    <w:p w14:paraId="724905FB" w14:textId="1DD978E9" w:rsidR="000E1AB5" w:rsidRDefault="000E1AB5" w:rsidP="000E1AB5">
      <w:pPr>
        <w:pStyle w:val="ListParagraph"/>
        <w:numPr>
          <w:ilvl w:val="0"/>
          <w:numId w:val="25"/>
        </w:numPr>
      </w:pPr>
      <w:r>
        <w:t xml:space="preserve">VCC </w:t>
      </w:r>
      <w:proofErr w:type="spellStart"/>
      <w:r>
        <w:t>pin</w:t>
      </w:r>
      <w:proofErr w:type="spellEnd"/>
      <w:r>
        <w:t xml:space="preserve">, zapojený do spoločného bodu napätia 5V, z ktorého ide samostatný kábel priamo do 5V </w:t>
      </w:r>
      <w:proofErr w:type="spellStart"/>
      <w:r>
        <w:t>pinu</w:t>
      </w:r>
      <w:proofErr w:type="spellEnd"/>
      <w:r>
        <w:t xml:space="preserve"> </w:t>
      </w:r>
      <w:proofErr w:type="spellStart"/>
      <w:r>
        <w:t>Arduina</w:t>
      </w:r>
      <w:proofErr w:type="spellEnd"/>
    </w:p>
    <w:p w14:paraId="14765A6D" w14:textId="185A0D15" w:rsidR="000E1AB5" w:rsidRDefault="000E1AB5" w:rsidP="000E1AB5">
      <w:pPr>
        <w:pStyle w:val="ListParagraph"/>
        <w:numPr>
          <w:ilvl w:val="0"/>
          <w:numId w:val="25"/>
        </w:numPr>
      </w:pPr>
      <w:proofErr w:type="spellStart"/>
      <w:r>
        <w:t>Trig</w:t>
      </w:r>
      <w:proofErr w:type="spellEnd"/>
      <w:r>
        <w:t xml:space="preserve"> </w:t>
      </w:r>
      <w:proofErr w:type="spellStart"/>
      <w:r>
        <w:t>pin</w:t>
      </w:r>
      <w:proofErr w:type="spellEnd"/>
      <w:r>
        <w:t xml:space="preserve">, zapojený do digitálneho </w:t>
      </w:r>
      <w:proofErr w:type="spellStart"/>
      <w:r>
        <w:t>pinu</w:t>
      </w:r>
      <w:proofErr w:type="spellEnd"/>
      <w:r>
        <w:t xml:space="preserve"> 3</w:t>
      </w:r>
    </w:p>
    <w:p w14:paraId="1A1907AB" w14:textId="7F6E4883" w:rsidR="000E1AB5" w:rsidRDefault="000E1AB5" w:rsidP="000E1AB5">
      <w:pPr>
        <w:pStyle w:val="ListParagraph"/>
        <w:numPr>
          <w:ilvl w:val="0"/>
          <w:numId w:val="25"/>
        </w:numPr>
      </w:pPr>
      <w:r>
        <w:t xml:space="preserve">Echo </w:t>
      </w:r>
      <w:proofErr w:type="spellStart"/>
      <w:r>
        <w:t>pin</w:t>
      </w:r>
      <w:proofErr w:type="spellEnd"/>
      <w:r>
        <w:t xml:space="preserve">, zapojený do digitálneho </w:t>
      </w:r>
      <w:proofErr w:type="spellStart"/>
      <w:r>
        <w:t>pinu</w:t>
      </w:r>
      <w:proofErr w:type="spellEnd"/>
      <w:r>
        <w:t xml:space="preserve"> 2</w:t>
      </w:r>
    </w:p>
    <w:p w14:paraId="005C4F0B" w14:textId="789D6C3D" w:rsidR="000E1AB5" w:rsidRPr="000E1AB5" w:rsidRDefault="000E1AB5" w:rsidP="000E1AB5">
      <w:pPr>
        <w:pStyle w:val="ListParagraph"/>
        <w:numPr>
          <w:ilvl w:val="0"/>
          <w:numId w:val="25"/>
        </w:numPr>
      </w:pPr>
      <w:r>
        <w:t xml:space="preserve">GND </w:t>
      </w:r>
      <w:proofErr w:type="spellStart"/>
      <w:r>
        <w:t>pin</w:t>
      </w:r>
      <w:proofErr w:type="spellEnd"/>
      <w:r>
        <w:t>, zapojený do spoločného bodu uzemnenia</w:t>
      </w:r>
    </w:p>
    <w:p w14:paraId="2857FD11" w14:textId="77777777" w:rsidR="005B3B68" w:rsidRDefault="005B3B68" w:rsidP="005B3B68">
      <w:pPr>
        <w:jc w:val="center"/>
        <w:rPr>
          <w:noProof/>
        </w:rPr>
      </w:pPr>
    </w:p>
    <w:p w14:paraId="720FC9E4" w14:textId="3AE6658F" w:rsidR="00975773" w:rsidRDefault="00CC2743" w:rsidP="00975773">
      <w:pPr>
        <w:keepNext/>
        <w:jc w:val="center"/>
      </w:pPr>
      <w:r>
        <w:rPr>
          <w:noProof/>
        </w:rPr>
        <w:lastRenderedPageBreak/>
        <mc:AlternateContent>
          <mc:Choice Requires="wpi">
            <w:drawing>
              <wp:anchor distT="0" distB="0" distL="114300" distR="114300" simplePos="0" relativeHeight="251767808" behindDoc="0" locked="0" layoutInCell="1" allowOverlap="1" wp14:anchorId="729C5EC5" wp14:editId="12732178">
                <wp:simplePos x="0" y="0"/>
                <wp:positionH relativeFrom="column">
                  <wp:posOffset>2733675</wp:posOffset>
                </wp:positionH>
                <wp:positionV relativeFrom="paragraph">
                  <wp:posOffset>1845945</wp:posOffset>
                </wp:positionV>
                <wp:extent cx="55245" cy="121920"/>
                <wp:effectExtent l="38100" t="38100" r="40005" b="49530"/>
                <wp:wrapNone/>
                <wp:docPr id="2034810343" name="Písanie rukou 115"/>
                <wp:cNvGraphicFramePr/>
                <a:graphic xmlns:a="http://schemas.openxmlformats.org/drawingml/2006/main">
                  <a:graphicData uri="http://schemas.microsoft.com/office/word/2010/wordprocessingInk">
                    <w14:contentPart bwMode="auto" r:id="rId84">
                      <w14:nvContentPartPr>
                        <w14:cNvContentPartPr/>
                      </w14:nvContentPartPr>
                      <w14:xfrm>
                        <a:off x="0" y="0"/>
                        <a:ext cx="55245" cy="121920"/>
                      </w14:xfrm>
                    </w14:contentPart>
                  </a:graphicData>
                </a:graphic>
              </wp:anchor>
            </w:drawing>
          </mc:Choice>
          <mc:Fallback>
            <w:pict>
              <v:shape w14:anchorId="66896F1B" id="Písanie rukou 115" o:spid="_x0000_s1026" type="#_x0000_t75" style="position:absolute;margin-left:214.75pt;margin-top:144.85pt;width:5.3pt;height:10.5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">
                <v:imagedata r:id="rId85" o:title=""/>
              </v:shape>
            </w:pict>
          </mc:Fallback>
        </mc:AlternateContent>
      </w:r>
      <w:r>
        <w:rPr>
          <w:noProof/>
        </w:rPr>
        <mc:AlternateContent>
          <mc:Choice Requires="wpi">
            <w:drawing>
              <wp:anchor distT="0" distB="0" distL="114300" distR="114300" simplePos="0" relativeHeight="251764736" behindDoc="0" locked="0" layoutInCell="1" allowOverlap="1" wp14:anchorId="5258FA37" wp14:editId="67EF243B">
                <wp:simplePos x="0" y="0"/>
                <wp:positionH relativeFrom="column">
                  <wp:posOffset>2399030</wp:posOffset>
                </wp:positionH>
                <wp:positionV relativeFrom="paragraph">
                  <wp:posOffset>1951990</wp:posOffset>
                </wp:positionV>
                <wp:extent cx="62230" cy="137160"/>
                <wp:effectExtent l="38100" t="38100" r="52070" b="34290"/>
                <wp:wrapNone/>
                <wp:docPr id="1953592102" name="Písanie rukou 112"/>
                <wp:cNvGraphicFramePr/>
                <a:graphic xmlns:a="http://schemas.openxmlformats.org/drawingml/2006/main">
                  <a:graphicData uri="http://schemas.microsoft.com/office/word/2010/wordprocessingInk">
                    <w14:contentPart bwMode="auto" r:id="rId86">
                      <w14:nvContentPartPr>
                        <w14:cNvContentPartPr/>
                      </w14:nvContentPartPr>
                      <w14:xfrm>
                        <a:off x="0" y="0"/>
                        <a:ext cx="62230" cy="137160"/>
                      </w14:xfrm>
                    </w14:contentPart>
                  </a:graphicData>
                </a:graphic>
              </wp:anchor>
            </w:drawing>
          </mc:Choice>
          <mc:Fallback>
            <w:pict>
              <v:shape w14:anchorId="23C4AF90" id="Písanie rukou 112" o:spid="_x0000_s1026" type="#_x0000_t75" style="position:absolute;margin-left:188.4pt;margin-top:153.2pt;width:5.85pt;height:11.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">
                <v:imagedata r:id="rId87" o:title=""/>
              </v:shape>
            </w:pict>
          </mc:Fallback>
        </mc:AlternateContent>
      </w:r>
      <w:r>
        <w:rPr>
          <w:noProof/>
        </w:rPr>
        <mc:AlternateContent>
          <mc:Choice Requires="wpi">
            <w:drawing>
              <wp:anchor distT="0" distB="0" distL="114300" distR="114300" simplePos="0" relativeHeight="251701248" behindDoc="0" locked="0" layoutInCell="1" allowOverlap="1" wp14:anchorId="76EF4D44" wp14:editId="1B089312">
                <wp:simplePos x="0" y="0"/>
                <wp:positionH relativeFrom="column">
                  <wp:posOffset>2813158</wp:posOffset>
                </wp:positionH>
                <wp:positionV relativeFrom="paragraph">
                  <wp:posOffset>1918754</wp:posOffset>
                </wp:positionV>
                <wp:extent cx="113040" cy="161640"/>
                <wp:effectExtent l="38100" t="38100" r="39370" b="48260"/>
                <wp:wrapNone/>
                <wp:docPr id="1663764482" name="Písanie rukou 47"/>
                <wp:cNvGraphicFramePr/>
                <a:graphic xmlns:a="http://schemas.openxmlformats.org/drawingml/2006/main">
                  <a:graphicData uri="http://schemas.microsoft.com/office/word/2010/wordprocessingInk">
                    <w14:contentPart bwMode="auto" r:id="rId88">
                      <w14:nvContentPartPr>
                        <w14:cNvContentPartPr/>
                      </w14:nvContentPartPr>
                      <w14:xfrm>
                        <a:off x="0" y="0"/>
                        <a:ext cx="113040" cy="161640"/>
                      </w14:xfrm>
                    </w14:contentPart>
                  </a:graphicData>
                </a:graphic>
              </wp:anchor>
            </w:drawing>
          </mc:Choice>
          <mc:Fallback>
            <w:pict>
              <v:shape w14:anchorId="3383698E" id="Písanie rukou 47" o:spid="_x0000_s1026" type="#_x0000_t75" style="position:absolute;margin-left:221pt;margin-top:150.6pt;width:9.85pt;height:1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">
                <v:imagedata r:id="rId89" o:title=""/>
              </v:shape>
            </w:pict>
          </mc:Fallback>
        </mc:AlternateContent>
      </w:r>
      <w:r>
        <w:rPr>
          <w:noProof/>
        </w:rPr>
        <mc:AlternateContent>
          <mc:Choice Requires="wpi">
            <w:drawing>
              <wp:anchor distT="0" distB="0" distL="114300" distR="114300" simplePos="0" relativeHeight="251700224" behindDoc="0" locked="0" layoutInCell="1" allowOverlap="1" wp14:anchorId="1CCC7836" wp14:editId="0913942E">
                <wp:simplePos x="0" y="0"/>
                <wp:positionH relativeFrom="column">
                  <wp:posOffset>2250118</wp:posOffset>
                </wp:positionH>
                <wp:positionV relativeFrom="paragraph">
                  <wp:posOffset>1991114</wp:posOffset>
                </wp:positionV>
                <wp:extent cx="92160" cy="208440"/>
                <wp:effectExtent l="38100" t="38100" r="41275" b="39370"/>
                <wp:wrapNone/>
                <wp:docPr id="563124982" name="Písanie rukou 45"/>
                <wp:cNvGraphicFramePr/>
                <a:graphic xmlns:a="http://schemas.openxmlformats.org/drawingml/2006/main">
                  <a:graphicData uri="http://schemas.microsoft.com/office/word/2010/wordprocessingInk">
                    <w14:contentPart bwMode="auto" r:id="rId90">
                      <w14:nvContentPartPr>
                        <w14:cNvContentPartPr/>
                      </w14:nvContentPartPr>
                      <w14:xfrm>
                        <a:off x="0" y="0"/>
                        <a:ext cx="92160" cy="208440"/>
                      </w14:xfrm>
                    </w14:contentPart>
                  </a:graphicData>
                </a:graphic>
              </wp:anchor>
            </w:drawing>
          </mc:Choice>
          <mc:Fallback>
            <w:pict>
              <v:shape w14:anchorId="29AA037C" id="Písanie rukou 45" o:spid="_x0000_s1026" type="#_x0000_t75" style="position:absolute;margin-left:176.65pt;margin-top:156.3pt;width:8.2pt;height:17.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">
                <v:imagedata r:id="rId91" o:title=""/>
              </v:shape>
            </w:pict>
          </mc:Fallback>
        </mc:AlternateContent>
      </w:r>
      <w:r w:rsidR="00605D7C">
        <w:rPr>
          <w:noProof/>
        </w:rPr>
        <w:drawing>
          <wp:inline distT="0" distB="0" distL="0" distR="0" wp14:anchorId="06333A5F" wp14:editId="6A57E989">
            <wp:extent cx="2507618" cy="2307589"/>
            <wp:effectExtent l="5080" t="0" r="0" b="0"/>
            <wp:docPr id="1583888634"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8634" name="Obrázok 1583888634"/>
                    <pic:cNvPicPr/>
                  </pic:nvPicPr>
                  <pic:blipFill rotWithShape="1">
                    <a:blip r:embed="rId92" cstate="print">
                      <a:extLst>
                        <a:ext uri="{28A0092B-C50C-407E-A947-70E740481C1C}">
                          <a14:useLocalDpi xmlns:a14="http://schemas.microsoft.com/office/drawing/2010/main" val="0"/>
                        </a:ext>
                      </a:extLst>
                    </a:blip>
                    <a:srcRect l="23657" t="27715" r="28799" b="28534"/>
                    <a:stretch/>
                  </pic:blipFill>
                  <pic:spPr bwMode="auto">
                    <a:xfrm rot="5400000">
                      <a:off x="0" y="0"/>
                      <a:ext cx="2507618" cy="2307589"/>
                    </a:xfrm>
                    <a:prstGeom prst="rect">
                      <a:avLst/>
                    </a:prstGeom>
                    <a:ln>
                      <a:noFill/>
                    </a:ln>
                    <a:extLst>
                      <a:ext uri="{53640926-AAD7-44D8-BBD7-CCE9431645EC}">
                        <a14:shadowObscured xmlns:a14="http://schemas.microsoft.com/office/drawing/2010/main"/>
                      </a:ext>
                    </a:extLst>
                  </pic:spPr>
                </pic:pic>
              </a:graphicData>
            </a:graphic>
          </wp:inline>
        </w:drawing>
      </w:r>
    </w:p>
    <w:p w14:paraId="00F0995D" w14:textId="12E64F25" w:rsidR="005B3B68" w:rsidRDefault="00975773" w:rsidP="00975773">
      <w:pPr>
        <w:pStyle w:val="Caption"/>
        <w:jc w:val="center"/>
      </w:pPr>
      <w:r>
        <w:t xml:space="preserve">Obrázok </w:t>
      </w:r>
      <w:fldSimple w:instr=" SEQ Obrázok \* ARABIC ">
        <w:r w:rsidR="00AE4168">
          <w:rPr>
            <w:noProof/>
          </w:rPr>
          <w:t>7</w:t>
        </w:r>
      </w:fldSimple>
      <w:r>
        <w:t xml:space="preserve"> </w:t>
      </w:r>
      <w:proofErr w:type="spellStart"/>
      <w:r>
        <w:t>Piezzo</w:t>
      </w:r>
      <w:proofErr w:type="spellEnd"/>
      <w:r>
        <w:t xml:space="preserve"> speaker (</w:t>
      </w:r>
      <w:proofErr w:type="spellStart"/>
      <w:r>
        <w:t>buzzer</w:t>
      </w:r>
      <w:proofErr w:type="spellEnd"/>
      <w:r>
        <w:t>)</w:t>
      </w:r>
    </w:p>
    <w:p w14:paraId="085A12C9" w14:textId="48ED7B07" w:rsidR="00FF65E1" w:rsidRPr="00FF65E1" w:rsidRDefault="00FF65E1" w:rsidP="00FF65E1">
      <w:r>
        <w:t>Jednoduchý reproduktor na 5V napätie, ktorým budeme signalizovať prebiehajúce hasenie.</w:t>
      </w:r>
    </w:p>
    <w:p w14:paraId="01E9F96A" w14:textId="430182C9" w:rsidR="000E1AB5" w:rsidRDefault="000E1AB5" w:rsidP="000E1AB5">
      <w:pPr>
        <w:pStyle w:val="ListParagraph"/>
        <w:numPr>
          <w:ilvl w:val="0"/>
          <w:numId w:val="26"/>
        </w:numPr>
      </w:pPr>
      <w:r>
        <w:t xml:space="preserve">Dlhšia nožička reproduktora, zapojená do analógového </w:t>
      </w:r>
      <w:proofErr w:type="spellStart"/>
      <w:r>
        <w:t>pinu</w:t>
      </w:r>
      <w:proofErr w:type="spellEnd"/>
      <w:r>
        <w:t xml:space="preserve"> A0</w:t>
      </w:r>
    </w:p>
    <w:p w14:paraId="3D1872D8" w14:textId="0405A387" w:rsidR="000E1AB5" w:rsidRPr="000E1AB5" w:rsidRDefault="000E1AB5" w:rsidP="000E1AB5">
      <w:pPr>
        <w:pStyle w:val="ListParagraph"/>
        <w:numPr>
          <w:ilvl w:val="0"/>
          <w:numId w:val="26"/>
        </w:numPr>
      </w:pPr>
      <w:r>
        <w:t>Kratšia nožička reproduktora , zapojená do spoločného bodu uzemnenia</w:t>
      </w:r>
    </w:p>
    <w:p w14:paraId="1C818067" w14:textId="60A21312" w:rsidR="00975773" w:rsidRDefault="00CC2743" w:rsidP="00975773">
      <w:pPr>
        <w:keepNext/>
        <w:jc w:val="center"/>
      </w:pPr>
      <w:r>
        <w:rPr>
          <w:noProof/>
        </w:rPr>
        <mc:AlternateContent>
          <mc:Choice Requires="wpi">
            <w:drawing>
              <wp:anchor distT="0" distB="0" distL="114300" distR="114300" simplePos="0" relativeHeight="251761664" behindDoc="0" locked="0" layoutInCell="1" allowOverlap="1" wp14:anchorId="3EA850AB" wp14:editId="280E3421">
                <wp:simplePos x="0" y="0"/>
                <wp:positionH relativeFrom="column">
                  <wp:posOffset>3406775</wp:posOffset>
                </wp:positionH>
                <wp:positionV relativeFrom="paragraph">
                  <wp:posOffset>1087755</wp:posOffset>
                </wp:positionV>
                <wp:extent cx="103505" cy="174805"/>
                <wp:effectExtent l="38100" t="38100" r="48895" b="34925"/>
                <wp:wrapNone/>
                <wp:docPr id="129716911" name="Písanie rukou 109"/>
                <wp:cNvGraphicFramePr/>
                <a:graphic xmlns:a="http://schemas.openxmlformats.org/drawingml/2006/main">
                  <a:graphicData uri="http://schemas.microsoft.com/office/word/2010/wordprocessingInk">
                    <w14:contentPart bwMode="auto" r:id="rId93">
                      <w14:nvContentPartPr>
                        <w14:cNvContentPartPr/>
                      </w14:nvContentPartPr>
                      <w14:xfrm>
                        <a:off x="0" y="0"/>
                        <a:ext cx="103505" cy="174805"/>
                      </w14:xfrm>
                    </w14:contentPart>
                  </a:graphicData>
                </a:graphic>
              </wp:anchor>
            </w:drawing>
          </mc:Choice>
          <mc:Fallback>
            <w:pict>
              <v:shape w14:anchorId="3C012EA3" id="Písanie rukou 109" o:spid="_x0000_s1026" type="#_x0000_t75" style="position:absolute;margin-left:267.75pt;margin-top:85.15pt;width:9.1pt;height:14.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">
                <v:imagedata r:id="rId94" o:title=""/>
              </v:shape>
            </w:pict>
          </mc:Fallback>
        </mc:AlternateContent>
      </w:r>
      <w:r>
        <w:rPr>
          <w:noProof/>
        </w:rPr>
        <mc:AlternateContent>
          <mc:Choice Requires="wpi">
            <w:drawing>
              <wp:anchor distT="0" distB="0" distL="114300" distR="114300" simplePos="0" relativeHeight="251758592" behindDoc="0" locked="0" layoutInCell="1" allowOverlap="1" wp14:anchorId="3C815301" wp14:editId="482F200D">
                <wp:simplePos x="0" y="0"/>
                <wp:positionH relativeFrom="column">
                  <wp:posOffset>2281555</wp:posOffset>
                </wp:positionH>
                <wp:positionV relativeFrom="paragraph">
                  <wp:posOffset>1228725</wp:posOffset>
                </wp:positionV>
                <wp:extent cx="137795" cy="116585"/>
                <wp:effectExtent l="38100" t="38100" r="52705" b="36195"/>
                <wp:wrapNone/>
                <wp:docPr id="1853889302" name="Písanie rukou 106"/>
                <wp:cNvGraphicFramePr/>
                <a:graphic xmlns:a="http://schemas.openxmlformats.org/drawingml/2006/main">
                  <a:graphicData uri="http://schemas.microsoft.com/office/word/2010/wordprocessingInk">
                    <w14:contentPart bwMode="auto" r:id="rId95">
                      <w14:nvContentPartPr>
                        <w14:cNvContentPartPr/>
                      </w14:nvContentPartPr>
                      <w14:xfrm>
                        <a:off x="0" y="0"/>
                        <a:ext cx="137795" cy="116585"/>
                      </w14:xfrm>
                    </w14:contentPart>
                  </a:graphicData>
                </a:graphic>
              </wp:anchor>
            </w:drawing>
          </mc:Choice>
          <mc:Fallback>
            <w:pict>
              <v:shape w14:anchorId="2F4A65CE" id="Písanie rukou 106" o:spid="_x0000_s1026" type="#_x0000_t75" style="position:absolute;margin-left:179.15pt;margin-top:96.25pt;width:11.8pt;height:10.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">
                <v:imagedata r:id="rId96" o:title=""/>
              </v:shape>
            </w:pict>
          </mc:Fallback>
        </mc:AlternateContent>
      </w:r>
      <w:r>
        <w:rPr>
          <w:noProof/>
        </w:rPr>
        <mc:AlternateContent>
          <mc:Choice Requires="wpi">
            <w:drawing>
              <wp:anchor distT="0" distB="0" distL="114300" distR="114300" simplePos="0" relativeHeight="251755520" behindDoc="0" locked="0" layoutInCell="1" allowOverlap="1" wp14:anchorId="003B56E9" wp14:editId="3A4B1DE8">
                <wp:simplePos x="0" y="0"/>
                <wp:positionH relativeFrom="column">
                  <wp:posOffset>1759585</wp:posOffset>
                </wp:positionH>
                <wp:positionV relativeFrom="paragraph">
                  <wp:posOffset>1310005</wp:posOffset>
                </wp:positionV>
                <wp:extent cx="51840" cy="68875"/>
                <wp:effectExtent l="38100" t="38100" r="43815" b="45720"/>
                <wp:wrapNone/>
                <wp:docPr id="159679831" name="Písanie rukou 103"/>
                <wp:cNvGraphicFramePr/>
                <a:graphic xmlns:a="http://schemas.openxmlformats.org/drawingml/2006/main">
                  <a:graphicData uri="http://schemas.microsoft.com/office/word/2010/wordprocessingInk">
                    <w14:contentPart bwMode="auto" r:id="rId97">
                      <w14:nvContentPartPr>
                        <w14:cNvContentPartPr/>
                      </w14:nvContentPartPr>
                      <w14:xfrm>
                        <a:off x="0" y="0"/>
                        <a:ext cx="51840" cy="68875"/>
                      </w14:xfrm>
                    </w14:contentPart>
                  </a:graphicData>
                </a:graphic>
              </wp:anchor>
            </w:drawing>
          </mc:Choice>
          <mc:Fallback>
            <w:pict>
              <v:shape w14:anchorId="106B8478" id="Písanie rukou 103" o:spid="_x0000_s1026" type="#_x0000_t75" style="position:absolute;margin-left:138.05pt;margin-top:102.65pt;width:5.1pt;height:6.4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">
                <v:imagedata r:id="rId98" o:title=""/>
              </v:shape>
            </w:pict>
          </mc:Fallback>
        </mc:AlternateContent>
      </w:r>
      <w:r>
        <w:rPr>
          <w:noProof/>
        </w:rPr>
        <mc:AlternateContent>
          <mc:Choice Requires="wpi">
            <w:drawing>
              <wp:anchor distT="0" distB="0" distL="114300" distR="114300" simplePos="0" relativeHeight="251752448" behindDoc="0" locked="0" layoutInCell="1" allowOverlap="1" wp14:anchorId="69E6C566" wp14:editId="0FC7D484">
                <wp:simplePos x="0" y="0"/>
                <wp:positionH relativeFrom="column">
                  <wp:posOffset>1464945</wp:posOffset>
                </wp:positionH>
                <wp:positionV relativeFrom="paragraph">
                  <wp:posOffset>1319530</wp:posOffset>
                </wp:positionV>
                <wp:extent cx="37800" cy="59055"/>
                <wp:effectExtent l="38100" t="38100" r="38735" b="36195"/>
                <wp:wrapNone/>
                <wp:docPr id="609735146" name="Písanie rukou 100"/>
                <wp:cNvGraphicFramePr/>
                <a:graphic xmlns:a="http://schemas.openxmlformats.org/drawingml/2006/main">
                  <a:graphicData uri="http://schemas.microsoft.com/office/word/2010/wordprocessingInk">
                    <w14:contentPart bwMode="auto" r:id="rId99">
                      <w14:nvContentPartPr>
                        <w14:cNvContentPartPr/>
                      </w14:nvContentPartPr>
                      <w14:xfrm>
                        <a:off x="0" y="0"/>
                        <a:ext cx="37800" cy="59055"/>
                      </w14:xfrm>
                    </w14:contentPart>
                  </a:graphicData>
                </a:graphic>
              </wp:anchor>
            </w:drawing>
          </mc:Choice>
          <mc:Fallback>
            <w:pict>
              <v:shape w14:anchorId="06AC0036" id="Písanie rukou 100" o:spid="_x0000_s1026" type="#_x0000_t75" style="position:absolute;margin-left:114.85pt;margin-top:103.4pt;width:4pt;height:5.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">
                <v:imagedata r:id="rId100" o:title=""/>
              </v:shape>
            </w:pict>
          </mc:Fallback>
        </mc:AlternateContent>
      </w:r>
      <w:r>
        <w:rPr>
          <w:noProof/>
        </w:rPr>
        <mc:AlternateContent>
          <mc:Choice Requires="wpi">
            <w:drawing>
              <wp:anchor distT="0" distB="0" distL="114300" distR="114300" simplePos="0" relativeHeight="251705344" behindDoc="0" locked="0" layoutInCell="1" allowOverlap="1" wp14:anchorId="7D883AF1" wp14:editId="480ACC51">
                <wp:simplePos x="0" y="0"/>
                <wp:positionH relativeFrom="column">
                  <wp:posOffset>1461358</wp:posOffset>
                </wp:positionH>
                <wp:positionV relativeFrom="paragraph">
                  <wp:posOffset>1424825</wp:posOffset>
                </wp:positionV>
                <wp:extent cx="108720" cy="323640"/>
                <wp:effectExtent l="38100" t="38100" r="5715" b="38735"/>
                <wp:wrapNone/>
                <wp:docPr id="2107564016" name="Písanie rukou 51"/>
                <wp:cNvGraphicFramePr/>
                <a:graphic xmlns:a="http://schemas.openxmlformats.org/drawingml/2006/main">
                  <a:graphicData uri="http://schemas.microsoft.com/office/word/2010/wordprocessingInk">
                    <w14:contentPart bwMode="auto" r:id="rId101">
                      <w14:nvContentPartPr>
                        <w14:cNvContentPartPr/>
                      </w14:nvContentPartPr>
                      <w14:xfrm>
                        <a:off x="0" y="0"/>
                        <a:ext cx="108720" cy="323640"/>
                      </w14:xfrm>
                    </w14:contentPart>
                  </a:graphicData>
                </a:graphic>
              </wp:anchor>
            </w:drawing>
          </mc:Choice>
          <mc:Fallback>
            <w:pict>
              <v:shape w14:anchorId="0370F81C" id="Písanie rukou 51" o:spid="_x0000_s1026" type="#_x0000_t75" style="position:absolute;margin-left:114.55pt;margin-top:111.7pt;width:9.5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">
                <v:imagedata r:id="rId102" o:title=""/>
              </v:shape>
            </w:pict>
          </mc:Fallback>
        </mc:AlternateContent>
      </w:r>
      <w:r>
        <w:rPr>
          <w:noProof/>
        </w:rPr>
        <mc:AlternateContent>
          <mc:Choice Requires="wpi">
            <w:drawing>
              <wp:anchor distT="0" distB="0" distL="114300" distR="114300" simplePos="0" relativeHeight="251704320" behindDoc="0" locked="0" layoutInCell="1" allowOverlap="1" wp14:anchorId="033F64A8" wp14:editId="4319D9DD">
                <wp:simplePos x="0" y="0"/>
                <wp:positionH relativeFrom="column">
                  <wp:posOffset>1686718</wp:posOffset>
                </wp:positionH>
                <wp:positionV relativeFrom="paragraph">
                  <wp:posOffset>1061945</wp:posOffset>
                </wp:positionV>
                <wp:extent cx="105480" cy="221760"/>
                <wp:effectExtent l="38100" t="38100" r="46990" b="45085"/>
                <wp:wrapNone/>
                <wp:docPr id="1142343794" name="Písanie rukou 50"/>
                <wp:cNvGraphicFramePr/>
                <a:graphic xmlns:a="http://schemas.openxmlformats.org/drawingml/2006/main">
                  <a:graphicData uri="http://schemas.microsoft.com/office/word/2010/wordprocessingInk">
                    <w14:contentPart bwMode="auto" r:id="rId103">
                      <w14:nvContentPartPr>
                        <w14:cNvContentPartPr/>
                      </w14:nvContentPartPr>
                      <w14:xfrm>
                        <a:off x="0" y="0"/>
                        <a:ext cx="105480" cy="221760"/>
                      </w14:xfrm>
                    </w14:contentPart>
                  </a:graphicData>
                </a:graphic>
              </wp:anchor>
            </w:drawing>
          </mc:Choice>
          <mc:Fallback>
            <w:pict>
              <v:shape w14:anchorId="146859E7" id="Písanie rukou 50" o:spid="_x0000_s1026" type="#_x0000_t75" style="position:absolute;margin-left:132.3pt;margin-top:83.1pt;width:9.25pt;height:18.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">
                <v:imagedata r:id="rId104" o:title=""/>
              </v:shape>
            </w:pict>
          </mc:Fallback>
        </mc:AlternateContent>
      </w:r>
      <w:r>
        <w:rPr>
          <w:noProof/>
        </w:rPr>
        <mc:AlternateContent>
          <mc:Choice Requires="wpi">
            <w:drawing>
              <wp:anchor distT="0" distB="0" distL="114300" distR="114300" simplePos="0" relativeHeight="251703296" behindDoc="0" locked="0" layoutInCell="1" allowOverlap="1" wp14:anchorId="37E78D28" wp14:editId="5153E2C0">
                <wp:simplePos x="0" y="0"/>
                <wp:positionH relativeFrom="column">
                  <wp:posOffset>2466478</wp:posOffset>
                </wp:positionH>
                <wp:positionV relativeFrom="paragraph">
                  <wp:posOffset>1064465</wp:posOffset>
                </wp:positionV>
                <wp:extent cx="138960" cy="214920"/>
                <wp:effectExtent l="38100" t="38100" r="52070" b="52070"/>
                <wp:wrapNone/>
                <wp:docPr id="319654508" name="Písanie rukou 49"/>
                <wp:cNvGraphicFramePr/>
                <a:graphic xmlns:a="http://schemas.openxmlformats.org/drawingml/2006/main">
                  <a:graphicData uri="http://schemas.microsoft.com/office/word/2010/wordprocessingInk">
                    <w14:contentPart bwMode="auto" r:id="rId105">
                      <w14:nvContentPartPr>
                        <w14:cNvContentPartPr/>
                      </w14:nvContentPartPr>
                      <w14:xfrm>
                        <a:off x="0" y="0"/>
                        <a:ext cx="138960" cy="214920"/>
                      </w14:xfrm>
                    </w14:contentPart>
                  </a:graphicData>
                </a:graphic>
              </wp:anchor>
            </w:drawing>
          </mc:Choice>
          <mc:Fallback>
            <w:pict>
              <v:shape w14:anchorId="22C9C915" id="Písanie rukou 49" o:spid="_x0000_s1026" type="#_x0000_t75" style="position:absolute;margin-left:193.7pt;margin-top:83.3pt;width:11.95pt;height:17.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">
                <v:imagedata r:id="rId106" o:title=""/>
              </v:shape>
            </w:pict>
          </mc:Fallback>
        </mc:AlternateContent>
      </w:r>
      <w:r>
        <w:rPr>
          <w:noProof/>
        </w:rPr>
        <mc:AlternateContent>
          <mc:Choice Requires="wpi">
            <w:drawing>
              <wp:anchor distT="0" distB="0" distL="114300" distR="114300" simplePos="0" relativeHeight="251702272" behindDoc="0" locked="0" layoutInCell="1" allowOverlap="1" wp14:anchorId="78D3369A" wp14:editId="6F394B5D">
                <wp:simplePos x="0" y="0"/>
                <wp:positionH relativeFrom="column">
                  <wp:posOffset>3333358</wp:posOffset>
                </wp:positionH>
                <wp:positionV relativeFrom="paragraph">
                  <wp:posOffset>751265</wp:posOffset>
                </wp:positionV>
                <wp:extent cx="104400" cy="279000"/>
                <wp:effectExtent l="38100" t="38100" r="48260" b="45085"/>
                <wp:wrapNone/>
                <wp:docPr id="1194074520" name="Písanie rukou 48"/>
                <wp:cNvGraphicFramePr/>
                <a:graphic xmlns:a="http://schemas.openxmlformats.org/drawingml/2006/main">
                  <a:graphicData uri="http://schemas.microsoft.com/office/word/2010/wordprocessingInk">
                    <w14:contentPart bwMode="auto" r:id="rId107">
                      <w14:nvContentPartPr>
                        <w14:cNvContentPartPr/>
                      </w14:nvContentPartPr>
                      <w14:xfrm>
                        <a:off x="0" y="0"/>
                        <a:ext cx="104400" cy="279000"/>
                      </w14:xfrm>
                    </w14:contentPart>
                  </a:graphicData>
                </a:graphic>
              </wp:anchor>
            </w:drawing>
          </mc:Choice>
          <mc:Fallback>
            <w:pict>
              <v:shape w14:anchorId="3ECCFF0D" id="Písanie rukou 48" o:spid="_x0000_s1026" type="#_x0000_t75" style="position:absolute;margin-left:261.95pt;margin-top:58.65pt;width:9.2pt;height:22.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">
                <v:imagedata r:id="rId108" o:title=""/>
              </v:shape>
            </w:pict>
          </mc:Fallback>
        </mc:AlternateContent>
      </w:r>
      <w:r w:rsidR="005B3B68">
        <w:rPr>
          <w:noProof/>
        </w:rPr>
        <w:drawing>
          <wp:inline distT="0" distB="0" distL="0" distR="0" wp14:anchorId="2E36BE88" wp14:editId="2A76D1EB">
            <wp:extent cx="3064510" cy="3064510"/>
            <wp:effectExtent l="0" t="0" r="2540" b="2540"/>
            <wp:docPr id="674066464"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66464" name="Obrázok 674066464"/>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064510" cy="3064510"/>
                    </a:xfrm>
                    <a:prstGeom prst="rect">
                      <a:avLst/>
                    </a:prstGeom>
                  </pic:spPr>
                </pic:pic>
              </a:graphicData>
            </a:graphic>
          </wp:inline>
        </w:drawing>
      </w:r>
    </w:p>
    <w:p w14:paraId="3A019BEA" w14:textId="1ED986DA" w:rsidR="00605D7C" w:rsidRDefault="00975773" w:rsidP="00975773">
      <w:pPr>
        <w:pStyle w:val="Caption"/>
        <w:jc w:val="center"/>
      </w:pPr>
      <w:r>
        <w:t xml:space="preserve">Obrázok </w:t>
      </w:r>
      <w:fldSimple w:instr=" SEQ Obrázok \* ARABIC ">
        <w:r w:rsidR="00AE4168">
          <w:rPr>
            <w:noProof/>
          </w:rPr>
          <w:t>8</w:t>
        </w:r>
      </w:fldSimple>
      <w:r>
        <w:t xml:space="preserve"> Motor spolu s plastovo-</w:t>
      </w:r>
      <w:proofErr w:type="spellStart"/>
      <w:r>
        <w:t>gumenným</w:t>
      </w:r>
      <w:proofErr w:type="spellEnd"/>
      <w:r>
        <w:t xml:space="preserve"> kolesom</w:t>
      </w:r>
    </w:p>
    <w:p w14:paraId="41764ECC" w14:textId="6B99BE50" w:rsidR="00FF65E1" w:rsidRPr="00FF65E1" w:rsidRDefault="00FF65E1" w:rsidP="00FF65E1">
      <w:r>
        <w:t>V projekte máme 4 takéto zostavy.</w:t>
      </w:r>
    </w:p>
    <w:p w14:paraId="46B6A1EE" w14:textId="45299C77" w:rsidR="000E1AB5" w:rsidRDefault="000E1AB5" w:rsidP="000E1AB5">
      <w:pPr>
        <w:pStyle w:val="ListParagraph"/>
        <w:numPr>
          <w:ilvl w:val="0"/>
          <w:numId w:val="28"/>
        </w:numPr>
      </w:pPr>
      <w:r>
        <w:t>Plastové koleso s pogumovaným obvodom pre lepší záber</w:t>
      </w:r>
    </w:p>
    <w:p w14:paraId="6D097314" w14:textId="6690BCC9" w:rsidR="000E1AB5" w:rsidRDefault="000E1AB5" w:rsidP="000E1AB5">
      <w:pPr>
        <w:pStyle w:val="ListParagraph"/>
        <w:numPr>
          <w:ilvl w:val="0"/>
          <w:numId w:val="28"/>
        </w:numPr>
      </w:pPr>
      <w:r>
        <w:t xml:space="preserve">DC 6V </w:t>
      </w:r>
      <w:r w:rsidR="00FF65E1">
        <w:t xml:space="preserve">100 RPM </w:t>
      </w:r>
      <w:r>
        <w:t>motorček</w:t>
      </w:r>
    </w:p>
    <w:p w14:paraId="70746457" w14:textId="7222FC5D" w:rsidR="000E1AB5" w:rsidRDefault="000E1AB5" w:rsidP="005D6002">
      <w:pPr>
        <w:pStyle w:val="ListParagraph"/>
        <w:numPr>
          <w:ilvl w:val="0"/>
          <w:numId w:val="28"/>
        </w:numPr>
      </w:pPr>
      <w:r>
        <w:t xml:space="preserve">Kábel uzemnenia (-) zapojený do </w:t>
      </w:r>
      <w:r w:rsidR="005D6002">
        <w:t xml:space="preserve">príslušného </w:t>
      </w:r>
      <w:proofErr w:type="spellStart"/>
      <w:r w:rsidR="005D6002">
        <w:t>pinu</w:t>
      </w:r>
      <w:proofErr w:type="spellEnd"/>
      <w:r w:rsidR="005D6002">
        <w:t xml:space="preserve"> </w:t>
      </w:r>
      <w:hyperlink w:anchor="Driver" w:history="1">
        <w:proofErr w:type="spellStart"/>
        <w:r w:rsidR="005D6002" w:rsidRPr="000E1AB5">
          <w:rPr>
            <w:rStyle w:val="Hyperlink"/>
          </w:rPr>
          <w:t>driveru</w:t>
        </w:r>
        <w:proofErr w:type="spellEnd"/>
      </w:hyperlink>
      <w:r w:rsidR="005D6002">
        <w:t xml:space="preserve"> (2 alebo 4)</w:t>
      </w:r>
    </w:p>
    <w:p w14:paraId="0C0024A8" w14:textId="6960E600" w:rsidR="000E1AB5" w:rsidRPr="000E1AB5" w:rsidRDefault="000E1AB5" w:rsidP="000E1AB5">
      <w:pPr>
        <w:pStyle w:val="ListParagraph"/>
        <w:numPr>
          <w:ilvl w:val="0"/>
          <w:numId w:val="28"/>
        </w:numPr>
      </w:pPr>
      <w:r>
        <w:t xml:space="preserve">Kábel napätia (+) zapojený do príslušného </w:t>
      </w:r>
      <w:proofErr w:type="spellStart"/>
      <w:r>
        <w:t>pinu</w:t>
      </w:r>
      <w:proofErr w:type="spellEnd"/>
      <w:r>
        <w:t xml:space="preserve"> </w:t>
      </w:r>
      <w:hyperlink w:anchor="Driver" w:history="1">
        <w:proofErr w:type="spellStart"/>
        <w:r w:rsidRPr="000E1AB5">
          <w:rPr>
            <w:rStyle w:val="Hyperlink"/>
          </w:rPr>
          <w:t>driveru</w:t>
        </w:r>
        <w:proofErr w:type="spellEnd"/>
      </w:hyperlink>
      <w:r>
        <w:t xml:space="preserve"> (1</w:t>
      </w:r>
      <w:r w:rsidR="005D6002">
        <w:t xml:space="preserve"> alebo 3</w:t>
      </w:r>
      <w:r>
        <w:t>)</w:t>
      </w:r>
    </w:p>
    <w:p w14:paraId="4E404367" w14:textId="77777777" w:rsidR="00605D7C" w:rsidRDefault="00605D7C" w:rsidP="00605D7C">
      <w:pPr>
        <w:jc w:val="center"/>
      </w:pPr>
    </w:p>
    <w:p w14:paraId="0FD31886" w14:textId="12699A15" w:rsidR="00975773" w:rsidRDefault="00CC2743" w:rsidP="00975773">
      <w:pPr>
        <w:keepNext/>
        <w:jc w:val="center"/>
      </w:pPr>
      <w:r>
        <w:rPr>
          <w:noProof/>
        </w:rPr>
        <mc:AlternateContent>
          <mc:Choice Requires="wpi">
            <w:drawing>
              <wp:anchor distT="0" distB="0" distL="114300" distR="114300" simplePos="0" relativeHeight="251958272" behindDoc="0" locked="0" layoutInCell="1" allowOverlap="1" wp14:anchorId="5CBB65CC" wp14:editId="0C9E9826">
                <wp:simplePos x="0" y="0"/>
                <wp:positionH relativeFrom="column">
                  <wp:posOffset>2802255</wp:posOffset>
                </wp:positionH>
                <wp:positionV relativeFrom="paragraph">
                  <wp:posOffset>2700655</wp:posOffset>
                </wp:positionV>
                <wp:extent cx="67130" cy="44350"/>
                <wp:effectExtent l="38100" t="38100" r="47625" b="51435"/>
                <wp:wrapNone/>
                <wp:docPr id="1940026383" name="Písanie rukou 343"/>
                <wp:cNvGraphicFramePr/>
                <a:graphic xmlns:a="http://schemas.openxmlformats.org/drawingml/2006/main">
                  <a:graphicData uri="http://schemas.microsoft.com/office/word/2010/wordprocessingInk">
                    <w14:contentPart bwMode="auto" r:id="rId110">
                      <w14:nvContentPartPr>
                        <w14:cNvContentPartPr/>
                      </w14:nvContentPartPr>
                      <w14:xfrm>
                        <a:off x="0" y="0"/>
                        <a:ext cx="67130" cy="44350"/>
                      </w14:xfrm>
                    </w14:contentPart>
                  </a:graphicData>
                </a:graphic>
              </wp:anchor>
            </w:drawing>
          </mc:Choice>
          <mc:Fallback>
            <w:pict>
              <v:shape w14:anchorId="0DDC2AAB" id="Písanie rukou 343" o:spid="_x0000_s1026" type="#_x0000_t75" style="position:absolute;margin-left:220.15pt;margin-top:212.15pt;width:6.3pt;height:4.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">
                <v:imagedata r:id="rId111" o:title=""/>
              </v:shape>
            </w:pict>
          </mc:Fallback>
        </mc:AlternateContent>
      </w:r>
      <w:r>
        <w:rPr>
          <w:noProof/>
        </w:rPr>
        <mc:AlternateContent>
          <mc:Choice Requires="wpi">
            <w:drawing>
              <wp:anchor distT="0" distB="0" distL="114300" distR="114300" simplePos="0" relativeHeight="251749376" behindDoc="0" locked="0" layoutInCell="1" allowOverlap="1" wp14:anchorId="3C3BDA50" wp14:editId="4EA69067">
                <wp:simplePos x="0" y="0"/>
                <wp:positionH relativeFrom="column">
                  <wp:posOffset>2345055</wp:posOffset>
                </wp:positionH>
                <wp:positionV relativeFrom="paragraph">
                  <wp:posOffset>747395</wp:posOffset>
                </wp:positionV>
                <wp:extent cx="132080" cy="113085"/>
                <wp:effectExtent l="38100" t="38100" r="39370" b="39370"/>
                <wp:wrapNone/>
                <wp:docPr id="1732476382" name="Písanie rukou 97"/>
                <wp:cNvGraphicFramePr/>
                <a:graphic xmlns:a="http://schemas.openxmlformats.org/drawingml/2006/main">
                  <a:graphicData uri="http://schemas.microsoft.com/office/word/2010/wordprocessingInk">
                    <w14:contentPart bwMode="auto" r:id="rId112">
                      <w14:nvContentPartPr>
                        <w14:cNvContentPartPr/>
                      </w14:nvContentPartPr>
                      <w14:xfrm>
                        <a:off x="0" y="0"/>
                        <a:ext cx="132080" cy="113085"/>
                      </w14:xfrm>
                    </w14:contentPart>
                  </a:graphicData>
                </a:graphic>
              </wp:anchor>
            </w:drawing>
          </mc:Choice>
          <mc:Fallback>
            <w:pict>
              <v:shape w14:anchorId="19F615F2" id="Písanie rukou 97" o:spid="_x0000_s1026" type="#_x0000_t75" style="position:absolute;margin-left:184.15pt;margin-top:58.35pt;width:11.35pt;height:9.8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">
                <v:imagedata r:id="rId113" o:title=""/>
              </v:shape>
            </w:pict>
          </mc:Fallback>
        </mc:AlternateContent>
      </w:r>
      <w:r>
        <w:rPr>
          <w:noProof/>
        </w:rPr>
        <mc:AlternateContent>
          <mc:Choice Requires="wps">
            <w:drawing>
              <wp:anchor distT="0" distB="0" distL="114300" distR="114300" simplePos="0" relativeHeight="251746304" behindDoc="0" locked="0" layoutInCell="1" allowOverlap="1" wp14:anchorId="4606E7F1" wp14:editId="5B19CEB1">
                <wp:simplePos x="0" y="0"/>
                <wp:positionH relativeFrom="column">
                  <wp:posOffset>2390808</wp:posOffset>
                </wp:positionH>
                <wp:positionV relativeFrom="paragraph">
                  <wp:posOffset>811018</wp:posOffset>
                </wp:positionV>
                <wp:extent cx="0" cy="0"/>
                <wp:effectExtent l="0" t="0" r="0" b="0"/>
                <wp:wrapNone/>
                <wp:docPr id="1141715864" name="Šípka: nadol 94"/>
                <wp:cNvGraphicFramePr/>
                <a:graphic xmlns:a="http://schemas.openxmlformats.org/drawingml/2006/main">
                  <a:graphicData uri="http://schemas.microsoft.com/office/word/2010/wordprocessingShape">
                    <wps:wsp>
                      <wps:cNvSpPr/>
                      <wps:spPr>
                        <a:xfrm rot="1563600">
                          <a:off x="0" y="0"/>
                          <a:ext cx="0" cy="0"/>
                        </a:xfrm>
                        <a:prstGeom prst="downArrow">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384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Šípka: nadol 94" o:spid="_x0000_s1026" type="#_x0000_t67" style="position:absolute;margin-left:188.25pt;margin-top:63.85pt;width:0;height:0;rotation:1707868fd;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" adj="-2147483648" fillcolor="#e71224" strokecolor="#e71224" strokeweight=".35mm">
                <v:fill opacity="3341f"/>
              </v:shape>
            </w:pict>
          </mc:Fallback>
        </mc:AlternateContent>
      </w:r>
      <w:r>
        <w:rPr>
          <w:noProof/>
        </w:rPr>
        <mc:AlternateContent>
          <mc:Choice Requires="wps">
            <w:drawing>
              <wp:anchor distT="0" distB="0" distL="114300" distR="114300" simplePos="0" relativeHeight="251742208" behindDoc="0" locked="0" layoutInCell="1" allowOverlap="1" wp14:anchorId="66D60C6E" wp14:editId="7619D70A">
                <wp:simplePos x="0" y="0"/>
                <wp:positionH relativeFrom="column">
                  <wp:posOffset>2810415</wp:posOffset>
                </wp:positionH>
                <wp:positionV relativeFrom="paragraph">
                  <wp:posOffset>2698735</wp:posOffset>
                </wp:positionV>
                <wp:extent cx="0" cy="0"/>
                <wp:effectExtent l="0" t="0" r="0" b="0"/>
                <wp:wrapNone/>
                <wp:docPr id="1604462431" name="Šípka: doprava 90"/>
                <wp:cNvGraphicFramePr/>
                <a:graphic xmlns:a="http://schemas.openxmlformats.org/drawingml/2006/main">
                  <a:graphicData uri="http://schemas.microsoft.com/office/word/2010/wordprocessingShape">
                    <wps:wsp>
                      <wps:cNvSpPr/>
                      <wps:spPr>
                        <a:xfrm rot="-2286600">
                          <a:off x="0" y="0"/>
                          <a:ext cx="0" cy="0"/>
                        </a:xfrm>
                        <a:prstGeom prst="rightArrow">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8065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90" o:spid="_x0000_s1026" type="#_x0000_t13" style="position:absolute;margin-left:221.3pt;margin-top:212.5pt;width:0;height:0;rotation:-2497577fd;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" adj="-2147483648" fillcolor="#e71224" strokecolor="#e71224" strokeweight=".35mm">
                <v:fill opacity="3341f"/>
              </v:shape>
            </w:pict>
          </mc:Fallback>
        </mc:AlternateContent>
      </w:r>
      <w:r>
        <w:rPr>
          <w:noProof/>
        </w:rPr>
        <mc:AlternateContent>
          <mc:Choice Requires="wpi">
            <w:drawing>
              <wp:anchor distT="0" distB="0" distL="114300" distR="114300" simplePos="0" relativeHeight="251741184" behindDoc="0" locked="0" layoutInCell="1" allowOverlap="1" wp14:anchorId="6C03DFFE" wp14:editId="4CAB28B3">
                <wp:simplePos x="0" y="0"/>
                <wp:positionH relativeFrom="column">
                  <wp:posOffset>2825170</wp:posOffset>
                </wp:positionH>
                <wp:positionV relativeFrom="paragraph">
                  <wp:posOffset>2724605</wp:posOffset>
                </wp:positionV>
                <wp:extent cx="21960" cy="10440"/>
                <wp:effectExtent l="38100" t="38100" r="35560" b="46990"/>
                <wp:wrapNone/>
                <wp:docPr id="1376065646" name="Písanie rukou 89"/>
                <wp:cNvGraphicFramePr/>
                <a:graphic xmlns:a="http://schemas.openxmlformats.org/drawingml/2006/main">
                  <a:graphicData uri="http://schemas.microsoft.com/office/word/2010/wordprocessingInk">
                    <w14:contentPart bwMode="auto" r:id="rId114">
                      <w14:nvContentPartPr>
                        <w14:cNvContentPartPr/>
                      </w14:nvContentPartPr>
                      <w14:xfrm>
                        <a:off x="0" y="0"/>
                        <a:ext cx="21960" cy="10440"/>
                      </w14:xfrm>
                    </w14:contentPart>
                  </a:graphicData>
                </a:graphic>
                <wp14:sizeRelH relativeFrom="margin">
                  <wp14:pctWidth>0</wp14:pctWidth>
                </wp14:sizeRelH>
                <wp14:sizeRelV relativeFrom="margin">
                  <wp14:pctHeight>0</wp14:pctHeight>
                </wp14:sizeRelV>
              </wp:anchor>
            </w:drawing>
          </mc:Choice>
          <mc:Fallback>
            <w:pict>
              <v:shape w14:anchorId="4C663499" id="Písanie rukou 89" o:spid="_x0000_s1026" type="#_x0000_t75" style="position:absolute;margin-left:221.95pt;margin-top:214.05pt;width:2.7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">
                <v:imagedata r:id="rId115" o:title=""/>
              </v:shape>
            </w:pict>
          </mc:Fallback>
        </mc:AlternateContent>
      </w:r>
      <w:r>
        <w:rPr>
          <w:noProof/>
        </w:rPr>
        <mc:AlternateContent>
          <mc:Choice Requires="wpi">
            <w:drawing>
              <wp:anchor distT="0" distB="0" distL="114300" distR="114300" simplePos="0" relativeHeight="251738112" behindDoc="0" locked="0" layoutInCell="1" allowOverlap="1" wp14:anchorId="5C5AE943" wp14:editId="5940BF1F">
                <wp:simplePos x="0" y="0"/>
                <wp:positionH relativeFrom="column">
                  <wp:posOffset>2921000</wp:posOffset>
                </wp:positionH>
                <wp:positionV relativeFrom="paragraph">
                  <wp:posOffset>2216785</wp:posOffset>
                </wp:positionV>
                <wp:extent cx="269240" cy="262255"/>
                <wp:effectExtent l="38100" t="38100" r="35560" b="42545"/>
                <wp:wrapNone/>
                <wp:docPr id="1334386498" name="Písanie rukou 86"/>
                <wp:cNvGraphicFramePr/>
                <a:graphic xmlns:a="http://schemas.openxmlformats.org/drawingml/2006/main">
                  <a:graphicData uri="http://schemas.microsoft.com/office/word/2010/wordprocessingInk">
                    <w14:contentPart bwMode="auto" r:id="rId116">
                      <w14:nvContentPartPr>
                        <w14:cNvContentPartPr/>
                      </w14:nvContentPartPr>
                      <w14:xfrm>
                        <a:off x="0" y="0"/>
                        <a:ext cx="269240" cy="262255"/>
                      </w14:xfrm>
                    </w14:contentPart>
                  </a:graphicData>
                </a:graphic>
              </wp:anchor>
            </w:drawing>
          </mc:Choice>
          <mc:Fallback>
            <w:pict>
              <v:shape w14:anchorId="51A36443" id="Písanie rukou 86" o:spid="_x0000_s1026" type="#_x0000_t75" style="position:absolute;margin-left:229.5pt;margin-top:174.05pt;width:22.15pt;height:21.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">
                <v:imagedata r:id="rId117" o:title=""/>
              </v:shape>
            </w:pict>
          </mc:Fallback>
        </mc:AlternateContent>
      </w:r>
      <w:r>
        <w:rPr>
          <w:noProof/>
        </w:rPr>
        <mc:AlternateContent>
          <mc:Choice Requires="wpi">
            <w:drawing>
              <wp:anchor distT="0" distB="0" distL="114300" distR="114300" simplePos="0" relativeHeight="251731968" behindDoc="0" locked="0" layoutInCell="1" allowOverlap="1" wp14:anchorId="6B961F68" wp14:editId="6BD8AC05">
                <wp:simplePos x="0" y="0"/>
                <wp:positionH relativeFrom="column">
                  <wp:posOffset>3543300</wp:posOffset>
                </wp:positionH>
                <wp:positionV relativeFrom="paragraph">
                  <wp:posOffset>2182495</wp:posOffset>
                </wp:positionV>
                <wp:extent cx="99695" cy="64755"/>
                <wp:effectExtent l="38100" t="38100" r="52705" b="50165"/>
                <wp:wrapNone/>
                <wp:docPr id="2048464989" name="Písanie rukou 80"/>
                <wp:cNvGraphicFramePr/>
                <a:graphic xmlns:a="http://schemas.openxmlformats.org/drawingml/2006/main">
                  <a:graphicData uri="http://schemas.microsoft.com/office/word/2010/wordprocessingInk">
                    <w14:contentPart bwMode="auto" r:id="rId118">
                      <w14:nvContentPartPr>
                        <w14:cNvContentPartPr/>
                      </w14:nvContentPartPr>
                      <w14:xfrm>
                        <a:off x="0" y="0"/>
                        <a:ext cx="99695" cy="64755"/>
                      </w14:xfrm>
                    </w14:contentPart>
                  </a:graphicData>
                </a:graphic>
              </wp:anchor>
            </w:drawing>
          </mc:Choice>
          <mc:Fallback>
            <w:pict>
              <v:shape w14:anchorId="0E7EB6CF" id="Písanie rukou 80" o:spid="_x0000_s1026" type="#_x0000_t75" style="position:absolute;margin-left:278.5pt;margin-top:171.35pt;width:8.8pt;height:6.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">
                <v:imagedata r:id="rId119" o:title=""/>
              </v:shape>
            </w:pict>
          </mc:Fallback>
        </mc:AlternateContent>
      </w:r>
      <w:r>
        <w:rPr>
          <w:noProof/>
        </w:rPr>
        <mc:AlternateContent>
          <mc:Choice Requires="wpi">
            <w:drawing>
              <wp:anchor distT="0" distB="0" distL="114300" distR="114300" simplePos="0" relativeHeight="251728896" behindDoc="0" locked="0" layoutInCell="1" allowOverlap="1" wp14:anchorId="036CA748" wp14:editId="531D9A2A">
                <wp:simplePos x="0" y="0"/>
                <wp:positionH relativeFrom="column">
                  <wp:posOffset>3394710</wp:posOffset>
                </wp:positionH>
                <wp:positionV relativeFrom="paragraph">
                  <wp:posOffset>1244600</wp:posOffset>
                </wp:positionV>
                <wp:extent cx="217170" cy="153195"/>
                <wp:effectExtent l="38100" t="38100" r="30480" b="37465"/>
                <wp:wrapNone/>
                <wp:docPr id="161729340" name="Písanie rukou 77"/>
                <wp:cNvGraphicFramePr/>
                <a:graphic xmlns:a="http://schemas.openxmlformats.org/drawingml/2006/main">
                  <a:graphicData uri="http://schemas.microsoft.com/office/word/2010/wordprocessingInk">
                    <w14:contentPart bwMode="auto" r:id="rId120">
                      <w14:nvContentPartPr>
                        <w14:cNvContentPartPr/>
                      </w14:nvContentPartPr>
                      <w14:xfrm>
                        <a:off x="0" y="0"/>
                        <a:ext cx="217170" cy="153195"/>
                      </w14:xfrm>
                    </w14:contentPart>
                  </a:graphicData>
                </a:graphic>
              </wp:anchor>
            </w:drawing>
          </mc:Choice>
          <mc:Fallback>
            <w:pict>
              <v:shape w14:anchorId="30D09E62" id="Písanie rukou 77" o:spid="_x0000_s1026" type="#_x0000_t75" style="position:absolute;margin-left:266.8pt;margin-top:97.5pt;width:18.05pt;height:13.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">
                <v:imagedata r:id="rId121" o:title=""/>
              </v:shape>
            </w:pict>
          </mc:Fallback>
        </mc:AlternateContent>
      </w:r>
      <w:r>
        <w:rPr>
          <w:noProof/>
        </w:rPr>
        <mc:AlternateContent>
          <mc:Choice Requires="wpi">
            <w:drawing>
              <wp:anchor distT="0" distB="0" distL="114300" distR="114300" simplePos="0" relativeHeight="251721728" behindDoc="0" locked="0" layoutInCell="1" allowOverlap="1" wp14:anchorId="241D3037" wp14:editId="5C190BD0">
                <wp:simplePos x="0" y="0"/>
                <wp:positionH relativeFrom="column">
                  <wp:posOffset>3419475</wp:posOffset>
                </wp:positionH>
                <wp:positionV relativeFrom="paragraph">
                  <wp:posOffset>1120140</wp:posOffset>
                </wp:positionV>
                <wp:extent cx="309245" cy="236855"/>
                <wp:effectExtent l="38100" t="38100" r="33655" b="48895"/>
                <wp:wrapNone/>
                <wp:docPr id="754006089" name="Písanie rukou 68"/>
                <wp:cNvGraphicFramePr/>
                <a:graphic xmlns:a="http://schemas.openxmlformats.org/drawingml/2006/main">
                  <a:graphicData uri="http://schemas.microsoft.com/office/word/2010/wordprocessingInk">
                    <w14:contentPart bwMode="auto" r:id="rId122">
                      <w14:nvContentPartPr>
                        <w14:cNvContentPartPr/>
                      </w14:nvContentPartPr>
                      <w14:xfrm>
                        <a:off x="0" y="0"/>
                        <a:ext cx="309245" cy="236855"/>
                      </w14:xfrm>
                    </w14:contentPart>
                  </a:graphicData>
                </a:graphic>
              </wp:anchor>
            </w:drawing>
          </mc:Choice>
          <mc:Fallback>
            <w:pict>
              <v:shape w14:anchorId="550E5B53" id="Písanie rukou 68" o:spid="_x0000_s1026" type="#_x0000_t75" style="position:absolute;margin-left:268.75pt;margin-top:87.7pt;width:25.3pt;height:19.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">
                <v:imagedata r:id="rId123" o:title=""/>
              </v:shape>
            </w:pict>
          </mc:Fallback>
        </mc:AlternateContent>
      </w:r>
      <w:r>
        <w:rPr>
          <w:noProof/>
        </w:rPr>
        <mc:AlternateContent>
          <mc:Choice Requires="wpi">
            <w:drawing>
              <wp:anchor distT="0" distB="0" distL="114300" distR="114300" simplePos="0" relativeHeight="251714560" behindDoc="0" locked="0" layoutInCell="1" allowOverlap="1" wp14:anchorId="76FEAD95" wp14:editId="5BB923FC">
                <wp:simplePos x="0" y="0"/>
                <wp:positionH relativeFrom="column">
                  <wp:posOffset>3663118</wp:posOffset>
                </wp:positionH>
                <wp:positionV relativeFrom="paragraph">
                  <wp:posOffset>2017563</wp:posOffset>
                </wp:positionV>
                <wp:extent cx="108720" cy="152280"/>
                <wp:effectExtent l="38100" t="38100" r="43815" b="38735"/>
                <wp:wrapNone/>
                <wp:docPr id="920019469" name="Písanie rukou 61"/>
                <wp:cNvGraphicFramePr/>
                <a:graphic xmlns:a="http://schemas.openxmlformats.org/drawingml/2006/main">
                  <a:graphicData uri="http://schemas.microsoft.com/office/word/2010/wordprocessingInk">
                    <w14:contentPart bwMode="auto" r:id="rId124">
                      <w14:nvContentPartPr>
                        <w14:cNvContentPartPr/>
                      </w14:nvContentPartPr>
                      <w14:xfrm>
                        <a:off x="0" y="0"/>
                        <a:ext cx="108720" cy="152280"/>
                      </w14:xfrm>
                    </w14:contentPart>
                  </a:graphicData>
                </a:graphic>
              </wp:anchor>
            </w:drawing>
          </mc:Choice>
          <mc:Fallback>
            <w:pict>
              <v:shape w14:anchorId="5987B721" id="Písanie rukou 61" o:spid="_x0000_s1026" type="#_x0000_t75" style="position:absolute;margin-left:287.95pt;margin-top:158.35pt;width:9.5pt;height:1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">
                <v:imagedata r:id="rId125" o:title=""/>
              </v:shape>
            </w:pict>
          </mc:Fallback>
        </mc:AlternateContent>
      </w:r>
      <w:r>
        <w:rPr>
          <w:noProof/>
        </w:rPr>
        <mc:AlternateContent>
          <mc:Choice Requires="wpi">
            <w:drawing>
              <wp:anchor distT="0" distB="0" distL="114300" distR="114300" simplePos="0" relativeHeight="251713536" behindDoc="0" locked="0" layoutInCell="1" allowOverlap="1" wp14:anchorId="0B86C857" wp14:editId="77DFB70F">
                <wp:simplePos x="0" y="0"/>
                <wp:positionH relativeFrom="column">
                  <wp:posOffset>2841625</wp:posOffset>
                </wp:positionH>
                <wp:positionV relativeFrom="paragraph">
                  <wp:posOffset>2407285</wp:posOffset>
                </wp:positionV>
                <wp:extent cx="404785" cy="407670"/>
                <wp:effectExtent l="38100" t="38100" r="0" b="49530"/>
                <wp:wrapNone/>
                <wp:docPr id="491394235" name="Písanie rukou 60"/>
                <wp:cNvGraphicFramePr/>
                <a:graphic xmlns:a="http://schemas.openxmlformats.org/drawingml/2006/main">
                  <a:graphicData uri="http://schemas.microsoft.com/office/word/2010/wordprocessingInk">
                    <w14:contentPart bwMode="auto" r:id="rId126">
                      <w14:nvContentPartPr>
                        <w14:cNvContentPartPr/>
                      </w14:nvContentPartPr>
                      <w14:xfrm>
                        <a:off x="0" y="0"/>
                        <a:ext cx="404785" cy="407670"/>
                      </w14:xfrm>
                    </w14:contentPart>
                  </a:graphicData>
                </a:graphic>
              </wp:anchor>
            </w:drawing>
          </mc:Choice>
          <mc:Fallback>
            <w:pict>
              <v:shape w14:anchorId="1B673175" id="Písanie rukou 60" o:spid="_x0000_s1026" type="#_x0000_t75" style="position:absolute;margin-left:223.25pt;margin-top:189.05pt;width:32.85pt;height:33.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">
                <v:imagedata r:id="rId127" o:title=""/>
              </v:shape>
            </w:pict>
          </mc:Fallback>
        </mc:AlternateContent>
      </w:r>
      <w:r>
        <w:rPr>
          <w:noProof/>
        </w:rPr>
        <mc:AlternateContent>
          <mc:Choice Requires="wpi">
            <w:drawing>
              <wp:anchor distT="0" distB="0" distL="114300" distR="114300" simplePos="0" relativeHeight="251707392" behindDoc="0" locked="0" layoutInCell="1" allowOverlap="1" wp14:anchorId="5ED1A537" wp14:editId="7FE33BCA">
                <wp:simplePos x="0" y="0"/>
                <wp:positionH relativeFrom="column">
                  <wp:posOffset>3242278</wp:posOffset>
                </wp:positionH>
                <wp:positionV relativeFrom="paragraph">
                  <wp:posOffset>874203</wp:posOffset>
                </wp:positionV>
                <wp:extent cx="173160" cy="182520"/>
                <wp:effectExtent l="38100" t="38100" r="36830" b="46355"/>
                <wp:wrapNone/>
                <wp:docPr id="946811175" name="Písanie rukou 54"/>
                <wp:cNvGraphicFramePr/>
                <a:graphic xmlns:a="http://schemas.openxmlformats.org/drawingml/2006/main">
                  <a:graphicData uri="http://schemas.microsoft.com/office/word/2010/wordprocessingInk">
                    <w14:contentPart bwMode="auto" r:id="rId128">
                      <w14:nvContentPartPr>
                        <w14:cNvContentPartPr/>
                      </w14:nvContentPartPr>
                      <w14:xfrm>
                        <a:off x="0" y="0"/>
                        <a:ext cx="173160" cy="182520"/>
                      </w14:xfrm>
                    </w14:contentPart>
                  </a:graphicData>
                </a:graphic>
              </wp:anchor>
            </w:drawing>
          </mc:Choice>
          <mc:Fallback>
            <w:pict>
              <v:shape w14:anchorId="27F056A8" id="Písanie rukou 54" o:spid="_x0000_s1026" type="#_x0000_t75" style="position:absolute;margin-left:254.8pt;margin-top:68.35pt;width:14.65pt;height:15.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">
                <v:imagedata r:id="rId129" o:title=""/>
              </v:shape>
            </w:pict>
          </mc:Fallback>
        </mc:AlternateContent>
      </w:r>
      <w:r>
        <w:rPr>
          <w:noProof/>
        </w:rPr>
        <mc:AlternateContent>
          <mc:Choice Requires="wpi">
            <w:drawing>
              <wp:anchor distT="0" distB="0" distL="114300" distR="114300" simplePos="0" relativeHeight="251706368" behindDoc="0" locked="0" layoutInCell="1" allowOverlap="1" wp14:anchorId="21D81053" wp14:editId="209387AA">
                <wp:simplePos x="0" y="0"/>
                <wp:positionH relativeFrom="column">
                  <wp:posOffset>2388718</wp:posOffset>
                </wp:positionH>
                <wp:positionV relativeFrom="paragraph">
                  <wp:posOffset>471003</wp:posOffset>
                </wp:positionV>
                <wp:extent cx="139320" cy="221400"/>
                <wp:effectExtent l="38100" t="38100" r="51435" b="45720"/>
                <wp:wrapNone/>
                <wp:docPr id="1943757083" name="Písanie rukou 52"/>
                <wp:cNvGraphicFramePr/>
                <a:graphic xmlns:a="http://schemas.openxmlformats.org/drawingml/2006/main">
                  <a:graphicData uri="http://schemas.microsoft.com/office/word/2010/wordprocessingInk">
                    <w14:contentPart bwMode="auto" r:id="rId130">
                      <w14:nvContentPartPr>
                        <w14:cNvContentPartPr/>
                      </w14:nvContentPartPr>
                      <w14:xfrm>
                        <a:off x="0" y="0"/>
                        <a:ext cx="139320" cy="221400"/>
                      </w14:xfrm>
                    </w14:contentPart>
                  </a:graphicData>
                </a:graphic>
              </wp:anchor>
            </w:drawing>
          </mc:Choice>
          <mc:Fallback>
            <w:pict>
              <v:shape w14:anchorId="2E80CCBA" id="Písanie rukou 52" o:spid="_x0000_s1026" type="#_x0000_t75" style="position:absolute;margin-left:187.6pt;margin-top:36.6pt;width:11.95pt;height:1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">
                <v:imagedata r:id="rId131" o:title=""/>
              </v:shape>
            </w:pict>
          </mc:Fallback>
        </mc:AlternateContent>
      </w:r>
      <w:r w:rsidR="005B3B68">
        <w:rPr>
          <w:noProof/>
        </w:rPr>
        <w:drawing>
          <wp:inline distT="0" distB="0" distL="0" distR="0" wp14:anchorId="77B9A9BE" wp14:editId="10410C05">
            <wp:extent cx="2835910" cy="2835910"/>
            <wp:effectExtent l="0" t="0" r="2540" b="2540"/>
            <wp:docPr id="193531639"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639" name="Obrázok 193531639"/>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835910" cy="2835910"/>
                    </a:xfrm>
                    <a:prstGeom prst="rect">
                      <a:avLst/>
                    </a:prstGeom>
                  </pic:spPr>
                </pic:pic>
              </a:graphicData>
            </a:graphic>
          </wp:inline>
        </w:drawing>
      </w:r>
    </w:p>
    <w:p w14:paraId="762BA0B6" w14:textId="44DE3837" w:rsidR="00605D7C" w:rsidRDefault="00975773" w:rsidP="00975773">
      <w:pPr>
        <w:pStyle w:val="Caption"/>
        <w:jc w:val="center"/>
        <w:rPr>
          <w:noProof/>
        </w:rPr>
      </w:pPr>
      <w:r>
        <w:t xml:space="preserve">Obrázok </w:t>
      </w:r>
      <w:fldSimple w:instr=" SEQ Obrázok \* ARABIC ">
        <w:r w:rsidR="00AE4168">
          <w:rPr>
            <w:noProof/>
          </w:rPr>
          <w:t>9</w:t>
        </w:r>
      </w:fldSimple>
      <w:r>
        <w:t xml:space="preserve"> Krokový motor spolu so svojou riadiacou doskou</w:t>
      </w:r>
      <w:r>
        <w:rPr>
          <w:noProof/>
        </w:rPr>
        <w:t xml:space="preserve"> </w:t>
      </w:r>
    </w:p>
    <w:p w14:paraId="04CF5225" w14:textId="13D43A3F" w:rsidR="00FF65E1" w:rsidRPr="00FF65E1" w:rsidRDefault="00FF65E1" w:rsidP="00FF65E1">
      <w:r>
        <w:t>Motor s riadiacou doskou, ktorý použijeme na kyvadlový pohyb trysky zo strany na stranu.</w:t>
      </w:r>
    </w:p>
    <w:p w14:paraId="3DAAD203" w14:textId="2AD71F19" w:rsidR="000E1AB5" w:rsidRDefault="000E1AB5" w:rsidP="000E1AB5">
      <w:pPr>
        <w:pStyle w:val="ListParagraph"/>
        <w:numPr>
          <w:ilvl w:val="0"/>
          <w:numId w:val="29"/>
        </w:numPr>
      </w:pPr>
      <w:r>
        <w:t>Krokový motor s 5-pin káblom a JST konektorom na zapojenie do dosky</w:t>
      </w:r>
    </w:p>
    <w:p w14:paraId="7BD12711" w14:textId="30DA29D1" w:rsidR="000E1AB5" w:rsidRDefault="000E1AB5" w:rsidP="000E1AB5">
      <w:pPr>
        <w:pStyle w:val="ListParagraph"/>
        <w:numPr>
          <w:ilvl w:val="0"/>
          <w:numId w:val="29"/>
        </w:numPr>
      </w:pPr>
      <w:r>
        <w:t>Riadiaca doska pre krokový motor s JST konektorom</w:t>
      </w:r>
    </w:p>
    <w:p w14:paraId="086C804E" w14:textId="0DCC373B" w:rsidR="000E1AB5" w:rsidRDefault="000E1AB5" w:rsidP="000E1AB5">
      <w:pPr>
        <w:pStyle w:val="ListParagraph"/>
        <w:numPr>
          <w:ilvl w:val="0"/>
          <w:numId w:val="29"/>
        </w:numPr>
      </w:pPr>
      <w:r>
        <w:t xml:space="preserve">Riadiaci kábel IN1 zapojený do analógového </w:t>
      </w:r>
      <w:proofErr w:type="spellStart"/>
      <w:r>
        <w:t>pinu</w:t>
      </w:r>
      <w:proofErr w:type="spellEnd"/>
      <w:r>
        <w:t xml:space="preserve"> A2 </w:t>
      </w:r>
      <w:proofErr w:type="spellStart"/>
      <w:r>
        <w:t>arduina</w:t>
      </w:r>
      <w:proofErr w:type="spellEnd"/>
    </w:p>
    <w:p w14:paraId="4FFA3EAD" w14:textId="1BC2CEA9" w:rsidR="000E1AB5" w:rsidRPr="000E1AB5" w:rsidRDefault="000E1AB5" w:rsidP="000E1AB5">
      <w:pPr>
        <w:pStyle w:val="ListParagraph"/>
        <w:numPr>
          <w:ilvl w:val="0"/>
          <w:numId w:val="29"/>
        </w:numPr>
      </w:pPr>
      <w:r>
        <w:t xml:space="preserve">Riadiaci kábel IN2 zapojený do analógového </w:t>
      </w:r>
      <w:proofErr w:type="spellStart"/>
      <w:r>
        <w:t>pinu</w:t>
      </w:r>
      <w:proofErr w:type="spellEnd"/>
      <w:r>
        <w:t xml:space="preserve"> A3 </w:t>
      </w:r>
      <w:proofErr w:type="spellStart"/>
      <w:r>
        <w:t>arduina</w:t>
      </w:r>
      <w:proofErr w:type="spellEnd"/>
    </w:p>
    <w:p w14:paraId="59DDC184" w14:textId="6C2E7137" w:rsidR="000E1AB5" w:rsidRPr="000E1AB5" w:rsidRDefault="000E1AB5" w:rsidP="000E1AB5">
      <w:pPr>
        <w:pStyle w:val="ListParagraph"/>
        <w:numPr>
          <w:ilvl w:val="0"/>
          <w:numId w:val="29"/>
        </w:numPr>
      </w:pPr>
      <w:r>
        <w:t xml:space="preserve">Riadiaci kábel IN3 zapojený do analógového </w:t>
      </w:r>
      <w:proofErr w:type="spellStart"/>
      <w:r>
        <w:t>pinu</w:t>
      </w:r>
      <w:proofErr w:type="spellEnd"/>
      <w:r>
        <w:t xml:space="preserve"> A4 </w:t>
      </w:r>
      <w:proofErr w:type="spellStart"/>
      <w:r>
        <w:t>arduina</w:t>
      </w:r>
      <w:proofErr w:type="spellEnd"/>
    </w:p>
    <w:p w14:paraId="666F1EB7" w14:textId="225616A6" w:rsidR="000E1AB5" w:rsidRDefault="000E1AB5" w:rsidP="000E1AB5">
      <w:pPr>
        <w:pStyle w:val="ListParagraph"/>
        <w:numPr>
          <w:ilvl w:val="0"/>
          <w:numId w:val="29"/>
        </w:numPr>
      </w:pPr>
      <w:r>
        <w:t xml:space="preserve">Riadiaci kábel IN4 zapojený do analógového </w:t>
      </w:r>
      <w:proofErr w:type="spellStart"/>
      <w:r>
        <w:t>pinu</w:t>
      </w:r>
      <w:proofErr w:type="spellEnd"/>
      <w:r>
        <w:t xml:space="preserve"> A5 </w:t>
      </w:r>
      <w:proofErr w:type="spellStart"/>
      <w:r>
        <w:t>arduina</w:t>
      </w:r>
      <w:proofErr w:type="spellEnd"/>
    </w:p>
    <w:p w14:paraId="73134A54" w14:textId="71E5FF9A" w:rsidR="00773C14" w:rsidRDefault="00773C14" w:rsidP="000E1AB5">
      <w:pPr>
        <w:pStyle w:val="ListParagraph"/>
        <w:numPr>
          <w:ilvl w:val="0"/>
          <w:numId w:val="29"/>
        </w:numPr>
      </w:pPr>
      <w:r>
        <w:t>Kábel napätia (+) zapojený do spoločného bodu 5V napätia</w:t>
      </w:r>
    </w:p>
    <w:p w14:paraId="4CDE8B7C" w14:textId="04D8C236" w:rsidR="00773C14" w:rsidRPr="000E1AB5" w:rsidRDefault="00773C14" w:rsidP="000E1AB5">
      <w:pPr>
        <w:pStyle w:val="ListParagraph"/>
        <w:numPr>
          <w:ilvl w:val="0"/>
          <w:numId w:val="29"/>
        </w:numPr>
      </w:pPr>
      <w:r>
        <w:t>Kábel uzemnenia (-) zapojený do spoločného bodu uzemnenia</w:t>
      </w:r>
    </w:p>
    <w:p w14:paraId="2926F885" w14:textId="77777777" w:rsidR="00605D7C" w:rsidRDefault="00605D7C" w:rsidP="00605D7C">
      <w:pPr>
        <w:jc w:val="center"/>
      </w:pPr>
    </w:p>
    <w:p w14:paraId="2316556F" w14:textId="07A7C682" w:rsidR="00975773" w:rsidRDefault="00CC2743" w:rsidP="00975773">
      <w:pPr>
        <w:keepNext/>
        <w:jc w:val="center"/>
      </w:pPr>
      <w:r>
        <w:rPr>
          <w:noProof/>
        </w:rPr>
        <mc:AlternateContent>
          <mc:Choice Requires="wpi">
            <w:drawing>
              <wp:anchor distT="0" distB="0" distL="114300" distR="114300" simplePos="0" relativeHeight="251955200" behindDoc="0" locked="0" layoutInCell="1" allowOverlap="1" wp14:anchorId="38CB50BE" wp14:editId="52BA973A">
                <wp:simplePos x="0" y="0"/>
                <wp:positionH relativeFrom="column">
                  <wp:posOffset>3501390</wp:posOffset>
                </wp:positionH>
                <wp:positionV relativeFrom="paragraph">
                  <wp:posOffset>485140</wp:posOffset>
                </wp:positionV>
                <wp:extent cx="88265" cy="51480"/>
                <wp:effectExtent l="38100" t="38100" r="6985" b="43815"/>
                <wp:wrapNone/>
                <wp:docPr id="2068710432" name="Písanie rukou 340"/>
                <wp:cNvGraphicFramePr/>
                <a:graphic xmlns:a="http://schemas.openxmlformats.org/drawingml/2006/main">
                  <a:graphicData uri="http://schemas.microsoft.com/office/word/2010/wordprocessingInk">
                    <w14:contentPart bwMode="auto" r:id="rId133">
                      <w14:nvContentPartPr>
                        <w14:cNvContentPartPr/>
                      </w14:nvContentPartPr>
                      <w14:xfrm>
                        <a:off x="0" y="0"/>
                        <a:ext cx="88265" cy="51480"/>
                      </w14:xfrm>
                    </w14:contentPart>
                  </a:graphicData>
                </a:graphic>
              </wp:anchor>
            </w:drawing>
          </mc:Choice>
          <mc:Fallback>
            <w:pict>
              <v:shape w14:anchorId="608A6CF9" id="Písanie rukou 340" o:spid="_x0000_s1026" type="#_x0000_t75" style="position:absolute;margin-left:275.2pt;margin-top:37.7pt;width:7.9pt;height: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">
                <v:imagedata r:id="rId134" o:title=""/>
              </v:shape>
            </w:pict>
          </mc:Fallback>
        </mc:AlternateContent>
      </w:r>
      <w:r>
        <w:rPr>
          <w:noProof/>
        </w:rPr>
        <mc:AlternateContent>
          <mc:Choice Requires="wpi">
            <w:drawing>
              <wp:anchor distT="0" distB="0" distL="114300" distR="114300" simplePos="0" relativeHeight="251952128" behindDoc="0" locked="0" layoutInCell="1" allowOverlap="1" wp14:anchorId="7821AFE3" wp14:editId="43359A59">
                <wp:simplePos x="0" y="0"/>
                <wp:positionH relativeFrom="column">
                  <wp:posOffset>3378200</wp:posOffset>
                </wp:positionH>
                <wp:positionV relativeFrom="paragraph">
                  <wp:posOffset>657860</wp:posOffset>
                </wp:positionV>
                <wp:extent cx="81915" cy="91440"/>
                <wp:effectExtent l="38100" t="38100" r="51435" b="41910"/>
                <wp:wrapNone/>
                <wp:docPr id="1412971527" name="Písanie rukou 337"/>
                <wp:cNvGraphicFramePr/>
                <a:graphic xmlns:a="http://schemas.openxmlformats.org/drawingml/2006/main">
                  <a:graphicData uri="http://schemas.microsoft.com/office/word/2010/wordprocessingInk">
                    <w14:contentPart bwMode="auto" r:id="rId135">
                      <w14:nvContentPartPr>
                        <w14:cNvContentPartPr/>
                      </w14:nvContentPartPr>
                      <w14:xfrm>
                        <a:off x="0" y="0"/>
                        <a:ext cx="81915" cy="91440"/>
                      </w14:xfrm>
                    </w14:contentPart>
                  </a:graphicData>
                </a:graphic>
              </wp:anchor>
            </w:drawing>
          </mc:Choice>
          <mc:Fallback>
            <w:pict>
              <v:shape w14:anchorId="46C56D00" id="Písanie rukou 337" o:spid="_x0000_s1026" type="#_x0000_t75" style="position:absolute;margin-left:265.5pt;margin-top:51.3pt;width:7.4pt;height:8.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">
                <v:imagedata r:id="rId136" o:title=""/>
              </v:shape>
            </w:pict>
          </mc:Fallback>
        </mc:AlternateContent>
      </w:r>
      <w:r>
        <w:rPr>
          <w:noProof/>
        </w:rPr>
        <mc:AlternateContent>
          <mc:Choice Requires="wpi">
            <w:drawing>
              <wp:anchor distT="0" distB="0" distL="114300" distR="114300" simplePos="0" relativeHeight="251949056" behindDoc="0" locked="0" layoutInCell="1" allowOverlap="1" wp14:anchorId="6788EA40" wp14:editId="3DD6B9BD">
                <wp:simplePos x="0" y="0"/>
                <wp:positionH relativeFrom="column">
                  <wp:posOffset>3346450</wp:posOffset>
                </wp:positionH>
                <wp:positionV relativeFrom="paragraph">
                  <wp:posOffset>255905</wp:posOffset>
                </wp:positionV>
                <wp:extent cx="146050" cy="96670"/>
                <wp:effectExtent l="38100" t="38100" r="44450" b="36830"/>
                <wp:wrapNone/>
                <wp:docPr id="2047098109" name="Písanie rukou 334"/>
                <wp:cNvGraphicFramePr/>
                <a:graphic xmlns:a="http://schemas.openxmlformats.org/drawingml/2006/main">
                  <a:graphicData uri="http://schemas.microsoft.com/office/word/2010/wordprocessingInk">
                    <w14:contentPart bwMode="auto" r:id="rId137">
                      <w14:nvContentPartPr>
                        <w14:cNvContentPartPr/>
                      </w14:nvContentPartPr>
                      <w14:xfrm>
                        <a:off x="0" y="0"/>
                        <a:ext cx="146050" cy="96670"/>
                      </w14:xfrm>
                    </w14:contentPart>
                  </a:graphicData>
                </a:graphic>
              </wp:anchor>
            </w:drawing>
          </mc:Choice>
          <mc:Fallback>
            <w:pict>
              <v:shape w14:anchorId="124CF21E" id="Písanie rukou 334" o:spid="_x0000_s1026" type="#_x0000_t75" style="position:absolute;margin-left:263pt;margin-top:19.65pt;width:12.45pt;height:8.5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">
                <v:imagedata r:id="rId138" o:title=""/>
              </v:shape>
            </w:pict>
          </mc:Fallback>
        </mc:AlternateContent>
      </w:r>
      <w:r>
        <w:rPr>
          <w:noProof/>
        </w:rPr>
        <mc:AlternateContent>
          <mc:Choice Requires="wpi">
            <w:drawing>
              <wp:anchor distT="0" distB="0" distL="114300" distR="114300" simplePos="0" relativeHeight="251802624" behindDoc="0" locked="0" layoutInCell="1" allowOverlap="1" wp14:anchorId="08F66A4A" wp14:editId="2C240F30">
                <wp:simplePos x="0" y="0"/>
                <wp:positionH relativeFrom="column">
                  <wp:posOffset>3468300</wp:posOffset>
                </wp:positionH>
                <wp:positionV relativeFrom="paragraph">
                  <wp:posOffset>643226</wp:posOffset>
                </wp:positionV>
                <wp:extent cx="112320" cy="163440"/>
                <wp:effectExtent l="38100" t="38100" r="40640" b="46355"/>
                <wp:wrapNone/>
                <wp:docPr id="899189768" name="Písanie rukou 151"/>
                <wp:cNvGraphicFramePr/>
                <a:graphic xmlns:a="http://schemas.openxmlformats.org/drawingml/2006/main">
                  <a:graphicData uri="http://schemas.microsoft.com/office/word/2010/wordprocessingInk">
                    <w14:contentPart bwMode="auto" r:id="rId139">
                      <w14:nvContentPartPr>
                        <w14:cNvContentPartPr/>
                      </w14:nvContentPartPr>
                      <w14:xfrm>
                        <a:off x="0" y="0"/>
                        <a:ext cx="112320" cy="163440"/>
                      </w14:xfrm>
                    </w14:contentPart>
                  </a:graphicData>
                </a:graphic>
              </wp:anchor>
            </w:drawing>
          </mc:Choice>
          <mc:Fallback>
            <w:pict>
              <v:shape w14:anchorId="2F747377" id="Písanie rukou 151" o:spid="_x0000_s1026" type="#_x0000_t75" style="position:absolute;margin-left:272.6pt;margin-top:50.15pt;width:9.85pt;height:13.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">
                <v:imagedata r:id="rId140" o:title=""/>
              </v:shape>
            </w:pict>
          </mc:Fallback>
        </mc:AlternateContent>
      </w:r>
      <w:r>
        <w:rPr>
          <w:noProof/>
        </w:rPr>
        <mc:AlternateContent>
          <mc:Choice Requires="wpi">
            <w:drawing>
              <wp:anchor distT="0" distB="0" distL="114300" distR="114300" simplePos="0" relativeHeight="251801600" behindDoc="0" locked="0" layoutInCell="1" allowOverlap="1" wp14:anchorId="115A711E" wp14:editId="50B5FC51">
                <wp:simplePos x="0" y="0"/>
                <wp:positionH relativeFrom="column">
                  <wp:posOffset>3499485</wp:posOffset>
                </wp:positionH>
                <wp:positionV relativeFrom="paragraph">
                  <wp:posOffset>283845</wp:posOffset>
                </wp:positionV>
                <wp:extent cx="145910" cy="236595"/>
                <wp:effectExtent l="38100" t="38100" r="45085" b="49530"/>
                <wp:wrapNone/>
                <wp:docPr id="1163837680" name="Písanie rukou 150"/>
                <wp:cNvGraphicFramePr/>
                <a:graphic xmlns:a="http://schemas.openxmlformats.org/drawingml/2006/main">
                  <a:graphicData uri="http://schemas.microsoft.com/office/word/2010/wordprocessingInk">
                    <w14:contentPart bwMode="auto" r:id="rId141">
                      <w14:nvContentPartPr>
                        <w14:cNvContentPartPr/>
                      </w14:nvContentPartPr>
                      <w14:xfrm>
                        <a:off x="0" y="0"/>
                        <a:ext cx="145910" cy="236595"/>
                      </w14:xfrm>
                    </w14:contentPart>
                  </a:graphicData>
                </a:graphic>
              </wp:anchor>
            </w:drawing>
          </mc:Choice>
          <mc:Fallback>
            <w:pict>
              <v:shape w14:anchorId="27891891" id="Písanie rukou 150" o:spid="_x0000_s1026" type="#_x0000_t75" style="position:absolute;margin-left:275.05pt;margin-top:21.85pt;width:12.5pt;height:19.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">
                <v:imagedata r:id="rId142" o:title=""/>
              </v:shape>
            </w:pict>
          </mc:Fallback>
        </mc:AlternateContent>
      </w:r>
      <w:r w:rsidR="00605D7C">
        <w:rPr>
          <w:noProof/>
        </w:rPr>
        <w:drawing>
          <wp:inline distT="0" distB="0" distL="0" distR="0" wp14:anchorId="5EBC397A" wp14:editId="75F5EB3D">
            <wp:extent cx="2495550" cy="1047750"/>
            <wp:effectExtent l="0" t="0" r="0" b="0"/>
            <wp:docPr id="88041073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0731" name="Obrázok 880410731"/>
                    <pic:cNvPicPr/>
                  </pic:nvPicPr>
                  <pic:blipFill rotWithShape="1">
                    <a:blip r:embed="rId143" cstate="print">
                      <a:extLst>
                        <a:ext uri="{28A0092B-C50C-407E-A947-70E740481C1C}">
                          <a14:useLocalDpi xmlns:a14="http://schemas.microsoft.com/office/drawing/2010/main" val="0"/>
                        </a:ext>
                      </a:extLst>
                    </a:blip>
                    <a:srcRect l="19219" t="17791" r="16227" b="21052"/>
                    <a:stretch/>
                  </pic:blipFill>
                  <pic:spPr bwMode="auto">
                    <a:xfrm>
                      <a:off x="0" y="0"/>
                      <a:ext cx="2505853" cy="1052076"/>
                    </a:xfrm>
                    <a:prstGeom prst="rect">
                      <a:avLst/>
                    </a:prstGeom>
                    <a:ln>
                      <a:noFill/>
                    </a:ln>
                    <a:extLst>
                      <a:ext uri="{53640926-AAD7-44D8-BBD7-CCE9431645EC}">
                        <a14:shadowObscured xmlns:a14="http://schemas.microsoft.com/office/drawing/2010/main"/>
                      </a:ext>
                    </a:extLst>
                  </pic:spPr>
                </pic:pic>
              </a:graphicData>
            </a:graphic>
          </wp:inline>
        </w:drawing>
      </w:r>
    </w:p>
    <w:p w14:paraId="6DA1AFA0" w14:textId="3311A75E" w:rsidR="00605D7C" w:rsidRDefault="00975773" w:rsidP="00975773">
      <w:pPr>
        <w:pStyle w:val="Caption"/>
        <w:jc w:val="center"/>
      </w:pPr>
      <w:r>
        <w:t xml:space="preserve">Obrázok </w:t>
      </w:r>
      <w:fldSimple w:instr=" SEQ Obrázok \* ARABIC ">
        <w:r w:rsidR="00AE4168">
          <w:rPr>
            <w:noProof/>
          </w:rPr>
          <w:t>10</w:t>
        </w:r>
      </w:fldSimple>
      <w:r>
        <w:t xml:space="preserve"> Digitálny IR senzor plameňa</w:t>
      </w:r>
    </w:p>
    <w:p w14:paraId="43F6C82E" w14:textId="0B24404B" w:rsidR="00FF65E1" w:rsidRPr="00FF65E1" w:rsidRDefault="00FF65E1" w:rsidP="00FF65E1">
      <w:r>
        <w:t>Digitálny IR senzor s nastaviteľnou citlivosťou, v projekte máme 2 takéto senzory.</w:t>
      </w:r>
    </w:p>
    <w:p w14:paraId="1953109A" w14:textId="7AEF59E8" w:rsidR="00773C14" w:rsidRDefault="00773C14" w:rsidP="00773C14">
      <w:pPr>
        <w:pStyle w:val="ListParagraph"/>
        <w:numPr>
          <w:ilvl w:val="0"/>
          <w:numId w:val="31"/>
        </w:numPr>
      </w:pPr>
      <w:r>
        <w:t xml:space="preserve">VCC </w:t>
      </w:r>
      <w:proofErr w:type="spellStart"/>
      <w:r>
        <w:t>pin</w:t>
      </w:r>
      <w:proofErr w:type="spellEnd"/>
      <w:r>
        <w:t>, zapojený do spoločného bodu 5V napätia</w:t>
      </w:r>
    </w:p>
    <w:p w14:paraId="3C9DD03A" w14:textId="70B29EA8" w:rsidR="00773C14" w:rsidRDefault="00773C14" w:rsidP="00773C14">
      <w:pPr>
        <w:pStyle w:val="ListParagraph"/>
        <w:numPr>
          <w:ilvl w:val="0"/>
          <w:numId w:val="31"/>
        </w:numPr>
      </w:pPr>
      <w:r>
        <w:t xml:space="preserve">GND </w:t>
      </w:r>
      <w:proofErr w:type="spellStart"/>
      <w:r>
        <w:t>pin</w:t>
      </w:r>
      <w:proofErr w:type="spellEnd"/>
      <w:r>
        <w:t>, zapojený do spoločného bodu uzemnenia</w:t>
      </w:r>
    </w:p>
    <w:p w14:paraId="07E7CC3B" w14:textId="4946569B" w:rsidR="00773C14" w:rsidRPr="00773C14" w:rsidRDefault="00773C14" w:rsidP="00773C14">
      <w:pPr>
        <w:pStyle w:val="ListParagraph"/>
        <w:numPr>
          <w:ilvl w:val="0"/>
          <w:numId w:val="31"/>
        </w:numPr>
      </w:pPr>
      <w:r>
        <w:t xml:space="preserve">DO </w:t>
      </w:r>
      <w:proofErr w:type="spellStart"/>
      <w:r>
        <w:t>pin</w:t>
      </w:r>
      <w:proofErr w:type="spellEnd"/>
      <w:r>
        <w:t xml:space="preserve">, signálový </w:t>
      </w:r>
      <w:proofErr w:type="spellStart"/>
      <w:r>
        <w:t>pin</w:t>
      </w:r>
      <w:proofErr w:type="spellEnd"/>
      <w:r>
        <w:t xml:space="preserve"> zapojený do digitálneho </w:t>
      </w:r>
      <w:proofErr w:type="spellStart"/>
      <w:r>
        <w:t>pinu</w:t>
      </w:r>
      <w:proofErr w:type="spellEnd"/>
      <w:r>
        <w:t xml:space="preserve"> 4/5 </w:t>
      </w:r>
      <w:proofErr w:type="spellStart"/>
      <w:r>
        <w:t>Arduina</w:t>
      </w:r>
      <w:proofErr w:type="spellEnd"/>
    </w:p>
    <w:p w14:paraId="4A1F16A5" w14:textId="409431E5" w:rsidR="00975773" w:rsidRDefault="00CC2743" w:rsidP="00975773">
      <w:pPr>
        <w:keepNext/>
        <w:jc w:val="center"/>
      </w:pPr>
      <w:r>
        <w:rPr>
          <w:noProof/>
        </w:rPr>
        <w:lastRenderedPageBreak/>
        <mc:AlternateContent>
          <mc:Choice Requires="wpi">
            <w:drawing>
              <wp:anchor distT="0" distB="0" distL="114300" distR="114300" simplePos="0" relativeHeight="251945984" behindDoc="0" locked="0" layoutInCell="1" allowOverlap="1" wp14:anchorId="2E106466" wp14:editId="15D67B42">
                <wp:simplePos x="0" y="0"/>
                <wp:positionH relativeFrom="column">
                  <wp:posOffset>2622550</wp:posOffset>
                </wp:positionH>
                <wp:positionV relativeFrom="paragraph">
                  <wp:posOffset>716280</wp:posOffset>
                </wp:positionV>
                <wp:extent cx="163180" cy="64440"/>
                <wp:effectExtent l="38100" t="38100" r="27940" b="50165"/>
                <wp:wrapNone/>
                <wp:docPr id="670498860" name="Písanie rukou 331"/>
                <wp:cNvGraphicFramePr/>
                <a:graphic xmlns:a="http://schemas.openxmlformats.org/drawingml/2006/main">
                  <a:graphicData uri="http://schemas.microsoft.com/office/word/2010/wordprocessingInk">
                    <w14:contentPart bwMode="auto" r:id="rId144">
                      <w14:nvContentPartPr>
                        <w14:cNvContentPartPr/>
                      </w14:nvContentPartPr>
                      <w14:xfrm>
                        <a:off x="0" y="0"/>
                        <a:ext cx="163180" cy="64440"/>
                      </w14:xfrm>
                    </w14:contentPart>
                  </a:graphicData>
                </a:graphic>
              </wp:anchor>
            </w:drawing>
          </mc:Choice>
          <mc:Fallback>
            <w:pict>
              <v:shape w14:anchorId="498AA592" id="Písanie rukou 331" o:spid="_x0000_s1026" type="#_x0000_t75" style="position:absolute;margin-left:206pt;margin-top:55.9pt;width:13.85pt;height:6.0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">
                <v:imagedata r:id="rId145" o:title=""/>
              </v:shape>
            </w:pict>
          </mc:Fallback>
        </mc:AlternateContent>
      </w:r>
      <w:r>
        <w:rPr>
          <w:noProof/>
        </w:rPr>
        <mc:AlternateContent>
          <mc:Choice Requires="wpi">
            <w:drawing>
              <wp:anchor distT="0" distB="0" distL="114300" distR="114300" simplePos="0" relativeHeight="251942912" behindDoc="0" locked="0" layoutInCell="1" allowOverlap="1" wp14:anchorId="7EC41822" wp14:editId="714D91BF">
                <wp:simplePos x="0" y="0"/>
                <wp:positionH relativeFrom="column">
                  <wp:posOffset>2807335</wp:posOffset>
                </wp:positionH>
                <wp:positionV relativeFrom="paragraph">
                  <wp:posOffset>1409065</wp:posOffset>
                </wp:positionV>
                <wp:extent cx="422425" cy="73800"/>
                <wp:effectExtent l="38100" t="38100" r="34925" b="40640"/>
                <wp:wrapNone/>
                <wp:docPr id="1607386510" name="Písanie rukou 327"/>
                <wp:cNvGraphicFramePr/>
                <a:graphic xmlns:a="http://schemas.openxmlformats.org/drawingml/2006/main">
                  <a:graphicData uri="http://schemas.microsoft.com/office/word/2010/wordprocessingInk">
                    <w14:contentPart bwMode="auto" r:id="rId146">
                      <w14:nvContentPartPr>
                        <w14:cNvContentPartPr/>
                      </w14:nvContentPartPr>
                      <w14:xfrm>
                        <a:off x="0" y="0"/>
                        <a:ext cx="422425" cy="73800"/>
                      </w14:xfrm>
                    </w14:contentPart>
                  </a:graphicData>
                </a:graphic>
              </wp:anchor>
            </w:drawing>
          </mc:Choice>
          <mc:Fallback>
            <w:pict>
              <v:shape w14:anchorId="6B3BBD02" id="Písanie rukou 327" o:spid="_x0000_s1026" type="#_x0000_t75" style="position:absolute;margin-left:220.55pt;margin-top:110.45pt;width:34.25pt;height:6.7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">
                <v:imagedata r:id="rId147" o:title=""/>
              </v:shape>
            </w:pict>
          </mc:Fallback>
        </mc:AlternateContent>
      </w:r>
      <w:r>
        <w:rPr>
          <w:noProof/>
        </w:rPr>
        <mc:AlternateContent>
          <mc:Choice Requires="wpi">
            <w:drawing>
              <wp:anchor distT="0" distB="0" distL="114300" distR="114300" simplePos="0" relativeHeight="251939840" behindDoc="0" locked="0" layoutInCell="1" allowOverlap="1" wp14:anchorId="1A99B864" wp14:editId="290D8F1F">
                <wp:simplePos x="0" y="0"/>
                <wp:positionH relativeFrom="column">
                  <wp:posOffset>2183765</wp:posOffset>
                </wp:positionH>
                <wp:positionV relativeFrom="paragraph">
                  <wp:posOffset>1392555</wp:posOffset>
                </wp:positionV>
                <wp:extent cx="448945" cy="65435"/>
                <wp:effectExtent l="38100" t="38100" r="46355" b="48895"/>
                <wp:wrapNone/>
                <wp:docPr id="873699743" name="Písanie rukou 324"/>
                <wp:cNvGraphicFramePr/>
                <a:graphic xmlns:a="http://schemas.openxmlformats.org/drawingml/2006/main">
                  <a:graphicData uri="http://schemas.microsoft.com/office/word/2010/wordprocessingInk">
                    <w14:contentPart bwMode="auto" r:id="rId148">
                      <w14:nvContentPartPr>
                        <w14:cNvContentPartPr/>
                      </w14:nvContentPartPr>
                      <w14:xfrm>
                        <a:off x="0" y="0"/>
                        <a:ext cx="448945" cy="65435"/>
                      </w14:xfrm>
                    </w14:contentPart>
                  </a:graphicData>
                </a:graphic>
              </wp:anchor>
            </w:drawing>
          </mc:Choice>
          <mc:Fallback>
            <w:pict>
              <v:shape w14:anchorId="73FCD8BD" id="Písanie rukou 324" o:spid="_x0000_s1026" type="#_x0000_t75" style="position:absolute;margin-left:171.45pt;margin-top:109.15pt;width:36.3pt;height:6.1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">
                <v:imagedata r:id="rId149" o:title=""/>
              </v:shape>
            </w:pict>
          </mc:Fallback>
        </mc:AlternateContent>
      </w:r>
      <w:r>
        <w:rPr>
          <w:noProof/>
        </w:rPr>
        <mc:AlternateContent>
          <mc:Choice Requires="wpi">
            <w:drawing>
              <wp:anchor distT="0" distB="0" distL="114300" distR="114300" simplePos="0" relativeHeight="251936768" behindDoc="0" locked="0" layoutInCell="1" allowOverlap="1" wp14:anchorId="3FAA7B36" wp14:editId="48635DF7">
                <wp:simplePos x="0" y="0"/>
                <wp:positionH relativeFrom="column">
                  <wp:posOffset>3566160</wp:posOffset>
                </wp:positionH>
                <wp:positionV relativeFrom="paragraph">
                  <wp:posOffset>1184275</wp:posOffset>
                </wp:positionV>
                <wp:extent cx="102870" cy="72360"/>
                <wp:effectExtent l="19050" t="38100" r="11430" b="42545"/>
                <wp:wrapNone/>
                <wp:docPr id="1084452738" name="Písanie rukou 321"/>
                <wp:cNvGraphicFramePr/>
                <a:graphic xmlns:a="http://schemas.openxmlformats.org/drawingml/2006/main">
                  <a:graphicData uri="http://schemas.microsoft.com/office/word/2010/wordprocessingInk">
                    <w14:contentPart bwMode="auto" r:id="rId150">
                      <w14:nvContentPartPr>
                        <w14:cNvContentPartPr/>
                      </w14:nvContentPartPr>
                      <w14:xfrm>
                        <a:off x="0" y="0"/>
                        <a:ext cx="102870" cy="72360"/>
                      </w14:xfrm>
                    </w14:contentPart>
                  </a:graphicData>
                </a:graphic>
              </wp:anchor>
            </w:drawing>
          </mc:Choice>
          <mc:Fallback>
            <w:pict>
              <v:shape w14:anchorId="22BEC934" id="Písanie rukou 321" o:spid="_x0000_s1026" type="#_x0000_t75" style="position:absolute;margin-left:280.3pt;margin-top:92.75pt;width:9.05pt;height:6.7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">
                <v:imagedata r:id="rId151" o:title=""/>
              </v:shape>
            </w:pict>
          </mc:Fallback>
        </mc:AlternateContent>
      </w:r>
      <w:r>
        <w:rPr>
          <w:noProof/>
        </w:rPr>
        <mc:AlternateContent>
          <mc:Choice Requires="wpi">
            <w:drawing>
              <wp:anchor distT="0" distB="0" distL="114300" distR="114300" simplePos="0" relativeHeight="251805696" behindDoc="0" locked="0" layoutInCell="1" allowOverlap="1" wp14:anchorId="370C85AF" wp14:editId="54E9F87D">
                <wp:simplePos x="0" y="0"/>
                <wp:positionH relativeFrom="column">
                  <wp:posOffset>2543820</wp:posOffset>
                </wp:positionH>
                <wp:positionV relativeFrom="paragraph">
                  <wp:posOffset>1295284</wp:posOffset>
                </wp:positionV>
                <wp:extent cx="244800" cy="237240"/>
                <wp:effectExtent l="38100" t="38100" r="41275" b="48895"/>
                <wp:wrapNone/>
                <wp:docPr id="2086206185" name="Písanie rukou 154"/>
                <wp:cNvGraphicFramePr/>
                <a:graphic xmlns:a="http://schemas.openxmlformats.org/drawingml/2006/main">
                  <a:graphicData uri="http://schemas.microsoft.com/office/word/2010/wordprocessingInk">
                    <w14:contentPart bwMode="auto" r:id="rId152">
                      <w14:nvContentPartPr>
                        <w14:cNvContentPartPr/>
                      </w14:nvContentPartPr>
                      <w14:xfrm>
                        <a:off x="0" y="0"/>
                        <a:ext cx="244800" cy="237240"/>
                      </w14:xfrm>
                    </w14:contentPart>
                  </a:graphicData>
                </a:graphic>
              </wp:anchor>
            </w:drawing>
          </mc:Choice>
          <mc:Fallback>
            <w:pict>
              <v:shape w14:anchorId="3AF6F645" id="Písanie rukou 154" o:spid="_x0000_s1026" type="#_x0000_t75" style="position:absolute;margin-left:199.8pt;margin-top:101.5pt;width:20.3pt;height:19.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">
                <v:imagedata r:id="rId153" o:title=""/>
              </v:shape>
            </w:pict>
          </mc:Fallback>
        </mc:AlternateContent>
      </w:r>
      <w:r>
        <w:rPr>
          <w:noProof/>
        </w:rPr>
        <mc:AlternateContent>
          <mc:Choice Requires="wpi">
            <w:drawing>
              <wp:anchor distT="0" distB="0" distL="114300" distR="114300" simplePos="0" relativeHeight="251804672" behindDoc="0" locked="0" layoutInCell="1" allowOverlap="1" wp14:anchorId="72E1FB8D" wp14:editId="308BA05C">
                <wp:simplePos x="0" y="0"/>
                <wp:positionH relativeFrom="column">
                  <wp:posOffset>3608700</wp:posOffset>
                </wp:positionH>
                <wp:positionV relativeFrom="paragraph">
                  <wp:posOffset>995044</wp:posOffset>
                </wp:positionV>
                <wp:extent cx="118800" cy="150480"/>
                <wp:effectExtent l="38100" t="38100" r="52705" b="40640"/>
                <wp:wrapNone/>
                <wp:docPr id="1732897508" name="Písanie rukou 153"/>
                <wp:cNvGraphicFramePr/>
                <a:graphic xmlns:a="http://schemas.openxmlformats.org/drawingml/2006/main">
                  <a:graphicData uri="http://schemas.microsoft.com/office/word/2010/wordprocessingInk">
                    <w14:contentPart bwMode="auto" r:id="rId154">
                      <w14:nvContentPartPr>
                        <w14:cNvContentPartPr/>
                      </w14:nvContentPartPr>
                      <w14:xfrm>
                        <a:off x="0" y="0"/>
                        <a:ext cx="118800" cy="150480"/>
                      </w14:xfrm>
                    </w14:contentPart>
                  </a:graphicData>
                </a:graphic>
              </wp:anchor>
            </w:drawing>
          </mc:Choice>
          <mc:Fallback>
            <w:pict>
              <v:shape w14:anchorId="2621FA79" id="Písanie rukou 153" o:spid="_x0000_s1026" type="#_x0000_t75" style="position:absolute;margin-left:283.65pt;margin-top:77.85pt;width:10.3pt;height:12.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">
                <v:imagedata r:id="rId155" o:title=""/>
              </v:shape>
            </w:pict>
          </mc:Fallback>
        </mc:AlternateContent>
      </w:r>
      <w:r>
        <w:rPr>
          <w:noProof/>
        </w:rPr>
        <mc:AlternateContent>
          <mc:Choice Requires="wpi">
            <w:drawing>
              <wp:anchor distT="0" distB="0" distL="114300" distR="114300" simplePos="0" relativeHeight="251803648" behindDoc="0" locked="0" layoutInCell="1" allowOverlap="1" wp14:anchorId="4D1271A2" wp14:editId="24168942">
                <wp:simplePos x="0" y="0"/>
                <wp:positionH relativeFrom="column">
                  <wp:posOffset>2440500</wp:posOffset>
                </wp:positionH>
                <wp:positionV relativeFrom="paragraph">
                  <wp:posOffset>601204</wp:posOffset>
                </wp:positionV>
                <wp:extent cx="116280" cy="195120"/>
                <wp:effectExtent l="38100" t="38100" r="36195" b="52705"/>
                <wp:wrapNone/>
                <wp:docPr id="140379257" name="Písanie rukou 152"/>
                <wp:cNvGraphicFramePr/>
                <a:graphic xmlns:a="http://schemas.openxmlformats.org/drawingml/2006/main">
                  <a:graphicData uri="http://schemas.microsoft.com/office/word/2010/wordprocessingInk">
                    <w14:contentPart bwMode="auto" r:id="rId156">
                      <w14:nvContentPartPr>
                        <w14:cNvContentPartPr/>
                      </w14:nvContentPartPr>
                      <w14:xfrm>
                        <a:off x="0" y="0"/>
                        <a:ext cx="116280" cy="195120"/>
                      </w14:xfrm>
                    </w14:contentPart>
                  </a:graphicData>
                </a:graphic>
              </wp:anchor>
            </w:drawing>
          </mc:Choice>
          <mc:Fallback>
            <w:pict>
              <v:shape w14:anchorId="0A7CB5B8" id="Písanie rukou 152" o:spid="_x0000_s1026" type="#_x0000_t75" style="position:absolute;margin-left:191.65pt;margin-top:46.85pt;width:10.1pt;height:16.3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">
                <v:imagedata r:id="rId157" o:title=""/>
              </v:shape>
            </w:pict>
          </mc:Fallback>
        </mc:AlternateContent>
      </w:r>
      <w:r w:rsidR="005B3B68">
        <w:rPr>
          <w:noProof/>
        </w:rPr>
        <w:drawing>
          <wp:inline distT="0" distB="0" distL="0" distR="0" wp14:anchorId="3AF95A24" wp14:editId="6E0DAE99">
            <wp:extent cx="2781300" cy="2782640"/>
            <wp:effectExtent l="0" t="0" r="0" b="0"/>
            <wp:docPr id="887756633"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6633" name="Obrázok 887756633"/>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2792664" cy="2794009"/>
                    </a:xfrm>
                    <a:prstGeom prst="rect">
                      <a:avLst/>
                    </a:prstGeom>
                  </pic:spPr>
                </pic:pic>
              </a:graphicData>
            </a:graphic>
          </wp:inline>
        </w:drawing>
      </w:r>
    </w:p>
    <w:p w14:paraId="7850BB42" w14:textId="2490A0D4" w:rsidR="00605D7C" w:rsidRDefault="00975773" w:rsidP="00975773">
      <w:pPr>
        <w:pStyle w:val="Caption"/>
        <w:jc w:val="center"/>
      </w:pPr>
      <w:r>
        <w:t xml:space="preserve">Obrázok </w:t>
      </w:r>
      <w:fldSimple w:instr=" SEQ Obrázok \* ARABIC ">
        <w:r w:rsidR="00AE4168">
          <w:rPr>
            <w:noProof/>
          </w:rPr>
          <w:t>11</w:t>
        </w:r>
      </w:fldSimple>
      <w:r>
        <w:t xml:space="preserve"> Vrchný kryt (strecha) </w:t>
      </w:r>
    </w:p>
    <w:p w14:paraId="45E3454D" w14:textId="6672F41C" w:rsidR="00A25475" w:rsidRPr="00A25475" w:rsidRDefault="00A25475" w:rsidP="00A25475">
      <w:r>
        <w:t>Na streche autíčka máme prípravu na uchytenie konkrétneho krokového motora, dieru na hadičku pre trysku a kábel krokového motora, dve modré LED diódy.</w:t>
      </w:r>
    </w:p>
    <w:p w14:paraId="711136A8" w14:textId="4ADF8439" w:rsidR="00773C14" w:rsidRDefault="00773C14" w:rsidP="00773C14">
      <w:pPr>
        <w:pStyle w:val="ListParagraph"/>
        <w:numPr>
          <w:ilvl w:val="0"/>
          <w:numId w:val="32"/>
        </w:numPr>
      </w:pPr>
      <w:r>
        <w:t>Pripravený držiak na krokový motor</w:t>
      </w:r>
    </w:p>
    <w:p w14:paraId="6AF66A68" w14:textId="40C34DAF" w:rsidR="00773C14" w:rsidRDefault="00773C14" w:rsidP="00773C14">
      <w:pPr>
        <w:pStyle w:val="ListParagraph"/>
        <w:numPr>
          <w:ilvl w:val="0"/>
          <w:numId w:val="32"/>
        </w:numPr>
      </w:pPr>
      <w:r>
        <w:t>Diera na hadičku na vodu pre trysku a kábel z krokového motora</w:t>
      </w:r>
    </w:p>
    <w:p w14:paraId="3EB06E71" w14:textId="4383A59D" w:rsidR="00773C14" w:rsidRPr="00773C14" w:rsidRDefault="00773C14" w:rsidP="00773C14">
      <w:pPr>
        <w:pStyle w:val="ListParagraph"/>
        <w:numPr>
          <w:ilvl w:val="0"/>
          <w:numId w:val="32"/>
        </w:numPr>
      </w:pPr>
      <w:r>
        <w:t xml:space="preserve">Modré LED diódy </w:t>
      </w:r>
      <w:r w:rsidR="00295E10">
        <w:t>na indikáciu hasiaceho procesu</w:t>
      </w:r>
    </w:p>
    <w:p w14:paraId="6AAF0B7F" w14:textId="77777777" w:rsidR="00605D7C" w:rsidRDefault="00605D7C" w:rsidP="00605D7C">
      <w:pPr>
        <w:jc w:val="center"/>
      </w:pPr>
    </w:p>
    <w:p w14:paraId="270378AE" w14:textId="3D8CF7CD" w:rsidR="00975773" w:rsidRDefault="00295E10" w:rsidP="00975773">
      <w:pPr>
        <w:keepNext/>
        <w:jc w:val="center"/>
      </w:pPr>
      <w:r>
        <w:rPr>
          <w:noProof/>
        </w:rPr>
        <mc:AlternateContent>
          <mc:Choice Requires="wpi">
            <w:drawing>
              <wp:anchor distT="0" distB="0" distL="114300" distR="114300" simplePos="0" relativeHeight="251972608" behindDoc="0" locked="0" layoutInCell="1" allowOverlap="1" wp14:anchorId="38812BBD" wp14:editId="2E47BBB2">
                <wp:simplePos x="0" y="0"/>
                <wp:positionH relativeFrom="column">
                  <wp:posOffset>2239010</wp:posOffset>
                </wp:positionH>
                <wp:positionV relativeFrom="paragraph">
                  <wp:posOffset>925195</wp:posOffset>
                </wp:positionV>
                <wp:extent cx="296545" cy="100965"/>
                <wp:effectExtent l="38100" t="38100" r="46355" b="51435"/>
                <wp:wrapNone/>
                <wp:docPr id="349705240" name="Písanie rukou 358"/>
                <wp:cNvGraphicFramePr/>
                <a:graphic xmlns:a="http://schemas.openxmlformats.org/drawingml/2006/main">
                  <a:graphicData uri="http://schemas.microsoft.com/office/word/2010/wordprocessingInk">
                    <w14:contentPart bwMode="auto" r:id="rId159">
                      <w14:nvContentPartPr>
                        <w14:cNvContentPartPr/>
                      </w14:nvContentPartPr>
                      <w14:xfrm>
                        <a:off x="0" y="0"/>
                        <a:ext cx="296545" cy="100965"/>
                      </w14:xfrm>
                    </w14:contentPart>
                  </a:graphicData>
                </a:graphic>
              </wp:anchor>
            </w:drawing>
          </mc:Choice>
          <mc:Fallback>
            <w:pict>
              <v:shape w14:anchorId="2D224D28" id="Písanie rukou 358" o:spid="_x0000_s1026" type="#_x0000_t75" style="position:absolute;margin-left:175.8pt;margin-top:72.35pt;width:24.3pt;height:8.9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&#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">
                <v:imagedata r:id="rId160" o:title=""/>
              </v:shape>
            </w:pict>
          </mc:Fallback>
        </mc:AlternateContent>
      </w:r>
      <w:r>
        <w:rPr>
          <w:noProof/>
        </w:rPr>
        <mc:AlternateContent>
          <mc:Choice Requires="wpi">
            <w:drawing>
              <wp:anchor distT="0" distB="0" distL="114300" distR="114300" simplePos="0" relativeHeight="251967488" behindDoc="0" locked="0" layoutInCell="1" allowOverlap="1" wp14:anchorId="15EE2F96" wp14:editId="4655BD30">
                <wp:simplePos x="0" y="0"/>
                <wp:positionH relativeFrom="column">
                  <wp:posOffset>2439670</wp:posOffset>
                </wp:positionH>
                <wp:positionV relativeFrom="paragraph">
                  <wp:posOffset>285115</wp:posOffset>
                </wp:positionV>
                <wp:extent cx="500035" cy="142255"/>
                <wp:effectExtent l="38100" t="38100" r="33655" b="48260"/>
                <wp:wrapNone/>
                <wp:docPr id="1950439467" name="Písanie rukou 352"/>
                <wp:cNvGraphicFramePr/>
                <a:graphic xmlns:a="http://schemas.openxmlformats.org/drawingml/2006/main">
                  <a:graphicData uri="http://schemas.microsoft.com/office/word/2010/wordprocessingInk">
                    <w14:contentPart bwMode="auto" r:id="rId161">
                      <w14:nvContentPartPr>
                        <w14:cNvContentPartPr/>
                      </w14:nvContentPartPr>
                      <w14:xfrm>
                        <a:off x="0" y="0"/>
                        <a:ext cx="500035" cy="142255"/>
                      </w14:xfrm>
                    </w14:contentPart>
                  </a:graphicData>
                </a:graphic>
              </wp:anchor>
            </w:drawing>
          </mc:Choice>
          <mc:Fallback>
            <w:pict>
              <v:shape w14:anchorId="4415B5EE" id="Písanie rukou 352" o:spid="_x0000_s1026" type="#_x0000_t75" style="position:absolute;margin-left:191.6pt;margin-top:21.95pt;width:40.35pt;height:12.1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">
                <v:imagedata r:id="rId162" o:title=""/>
              </v:shape>
            </w:pict>
          </mc:Fallback>
        </mc:AlternateContent>
      </w:r>
      <w:r>
        <w:rPr>
          <w:noProof/>
        </w:rPr>
        <mc:AlternateContent>
          <mc:Choice Requires="wpi">
            <w:drawing>
              <wp:anchor distT="0" distB="0" distL="114300" distR="114300" simplePos="0" relativeHeight="251960320" behindDoc="0" locked="0" layoutInCell="1" allowOverlap="1" wp14:anchorId="321E65BA" wp14:editId="1ED2E702">
                <wp:simplePos x="0" y="0"/>
                <wp:positionH relativeFrom="column">
                  <wp:posOffset>2604221</wp:posOffset>
                </wp:positionH>
                <wp:positionV relativeFrom="paragraph">
                  <wp:posOffset>1638806</wp:posOffset>
                </wp:positionV>
                <wp:extent cx="85320" cy="190800"/>
                <wp:effectExtent l="57150" t="38100" r="29210" b="57150"/>
                <wp:wrapNone/>
                <wp:docPr id="380710385" name="Písanie rukou 345"/>
                <wp:cNvGraphicFramePr/>
                <a:graphic xmlns:a="http://schemas.openxmlformats.org/drawingml/2006/main">
                  <a:graphicData uri="http://schemas.microsoft.com/office/word/2010/wordprocessingInk">
                    <w14:contentPart bwMode="auto" r:id="rId163">
                      <w14:nvContentPartPr>
                        <w14:cNvContentPartPr/>
                      </w14:nvContentPartPr>
                      <w14:xfrm>
                        <a:off x="0" y="0"/>
                        <a:ext cx="85320" cy="190800"/>
                      </w14:xfrm>
                    </w14:contentPart>
                  </a:graphicData>
                </a:graphic>
              </wp:anchor>
            </w:drawing>
          </mc:Choice>
          <mc:Fallback>
            <w:pict>
              <v:shape w14:anchorId="0880214C" id="Písanie rukou 345" o:spid="_x0000_s1026" type="#_x0000_t75" style="position:absolute;margin-left:204.35pt;margin-top:128.35pt;width:8.1pt;height:16.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">
                <v:imagedata r:id="rId164" o:title=""/>
              </v:shape>
            </w:pict>
          </mc:Fallback>
        </mc:AlternateContent>
      </w:r>
      <w:r>
        <w:rPr>
          <w:noProof/>
        </w:rPr>
        <mc:AlternateContent>
          <mc:Choice Requires="wpi">
            <w:drawing>
              <wp:anchor distT="0" distB="0" distL="114300" distR="114300" simplePos="0" relativeHeight="251959296" behindDoc="0" locked="0" layoutInCell="1" allowOverlap="1" wp14:anchorId="2B84596B" wp14:editId="3E9CB381">
                <wp:simplePos x="0" y="0"/>
                <wp:positionH relativeFrom="column">
                  <wp:posOffset>2993741</wp:posOffset>
                </wp:positionH>
                <wp:positionV relativeFrom="paragraph">
                  <wp:posOffset>971366</wp:posOffset>
                </wp:positionV>
                <wp:extent cx="199440" cy="166320"/>
                <wp:effectExtent l="57150" t="57150" r="10160" b="43815"/>
                <wp:wrapNone/>
                <wp:docPr id="1413297629" name="Písanie rukou 344"/>
                <wp:cNvGraphicFramePr/>
                <a:graphic xmlns:a="http://schemas.openxmlformats.org/drawingml/2006/main">
                  <a:graphicData uri="http://schemas.microsoft.com/office/word/2010/wordprocessingInk">
                    <w14:contentPart bwMode="auto" r:id="rId165">
                      <w14:nvContentPartPr>
                        <w14:cNvContentPartPr/>
                      </w14:nvContentPartPr>
                      <w14:xfrm>
                        <a:off x="0" y="0"/>
                        <a:ext cx="199440" cy="166320"/>
                      </w14:xfrm>
                    </w14:contentPart>
                  </a:graphicData>
                </a:graphic>
              </wp:anchor>
            </w:drawing>
          </mc:Choice>
          <mc:Fallback>
            <w:pict>
              <v:shape w14:anchorId="07B562C0" id="Písanie rukou 344" o:spid="_x0000_s1026" type="#_x0000_t75" style="position:absolute;margin-left:235.05pt;margin-top:75.8pt;width:17.1pt;height:14.5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">
                <v:imagedata r:id="rId166" o:title=""/>
              </v:shape>
            </w:pict>
          </mc:Fallback>
        </mc:AlternateContent>
      </w:r>
      <w:r>
        <w:rPr>
          <w:noProof/>
        </w:rPr>
        <mc:AlternateContent>
          <mc:Choice Requires="wpi">
            <w:drawing>
              <wp:anchor distT="0" distB="0" distL="114300" distR="114300" simplePos="0" relativeHeight="251807744" behindDoc="0" locked="0" layoutInCell="1" allowOverlap="1" wp14:anchorId="609A84A7" wp14:editId="59ED0820">
                <wp:simplePos x="0" y="0"/>
                <wp:positionH relativeFrom="column">
                  <wp:posOffset>2133449</wp:posOffset>
                </wp:positionH>
                <wp:positionV relativeFrom="paragraph">
                  <wp:posOffset>724957</wp:posOffset>
                </wp:positionV>
                <wp:extent cx="168480" cy="188280"/>
                <wp:effectExtent l="38100" t="38100" r="41275" b="40640"/>
                <wp:wrapNone/>
                <wp:docPr id="214222461" name="Písanie rukou 156"/>
                <wp:cNvGraphicFramePr/>
                <a:graphic xmlns:a="http://schemas.openxmlformats.org/drawingml/2006/main">
                  <a:graphicData uri="http://schemas.microsoft.com/office/word/2010/wordprocessingInk">
                    <w14:contentPart bwMode="auto" r:id="rId167">
                      <w14:nvContentPartPr>
                        <w14:cNvContentPartPr/>
                      </w14:nvContentPartPr>
                      <w14:xfrm>
                        <a:off x="0" y="0"/>
                        <a:ext cx="168480" cy="188280"/>
                      </w14:xfrm>
                    </w14:contentPart>
                  </a:graphicData>
                </a:graphic>
              </wp:anchor>
            </w:drawing>
          </mc:Choice>
          <mc:Fallback>
            <w:pict>
              <v:shape w14:anchorId="7067D50C" id="Písanie rukou 156" o:spid="_x0000_s1026" type="#_x0000_t75" style="position:absolute;margin-left:167.5pt;margin-top:56.6pt;width:14.25pt;height:15.8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">
                <v:imagedata r:id="rId168" o:title=""/>
              </v:shape>
            </w:pict>
          </mc:Fallback>
        </mc:AlternateContent>
      </w:r>
      <w:r>
        <w:rPr>
          <w:noProof/>
        </w:rPr>
        <mc:AlternateContent>
          <mc:Choice Requires="wpi">
            <w:drawing>
              <wp:anchor distT="0" distB="0" distL="114300" distR="114300" simplePos="0" relativeHeight="251806720" behindDoc="0" locked="0" layoutInCell="1" allowOverlap="1" wp14:anchorId="6B3427D2" wp14:editId="6DD0359B">
                <wp:simplePos x="0" y="0"/>
                <wp:positionH relativeFrom="column">
                  <wp:posOffset>2672715</wp:posOffset>
                </wp:positionH>
                <wp:positionV relativeFrom="paragraph">
                  <wp:posOffset>165456</wp:posOffset>
                </wp:positionV>
                <wp:extent cx="74160" cy="155880"/>
                <wp:effectExtent l="38100" t="38100" r="40640" b="34925"/>
                <wp:wrapNone/>
                <wp:docPr id="1983403520" name="Písanie rukou 155"/>
                <wp:cNvGraphicFramePr/>
                <a:graphic xmlns:a="http://schemas.openxmlformats.org/drawingml/2006/main">
                  <a:graphicData uri="http://schemas.microsoft.com/office/word/2010/wordprocessingInk">
                    <w14:contentPart bwMode="auto" r:id="rId169">
                      <w14:nvContentPartPr>
                        <w14:cNvContentPartPr/>
                      </w14:nvContentPartPr>
                      <w14:xfrm>
                        <a:off x="0" y="0"/>
                        <a:ext cx="74160" cy="155880"/>
                      </w14:xfrm>
                    </w14:contentPart>
                  </a:graphicData>
                </a:graphic>
              </wp:anchor>
            </w:drawing>
          </mc:Choice>
          <mc:Fallback>
            <w:pict>
              <v:shape w14:anchorId="603E1F33" id="Písanie rukou 155" o:spid="_x0000_s1026" type="#_x0000_t75" style="position:absolute;margin-left:209.95pt;margin-top:12.55pt;width:6.85pt;height:13.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">
                <v:imagedata r:id="rId170" o:title=""/>
              </v:shape>
            </w:pict>
          </mc:Fallback>
        </mc:AlternateContent>
      </w:r>
      <w:r w:rsidR="00CC2743">
        <w:rPr>
          <w:noProof/>
        </w:rPr>
        <mc:AlternateContent>
          <mc:Choice Requires="wpi">
            <w:drawing>
              <wp:anchor distT="0" distB="0" distL="114300" distR="114300" simplePos="0" relativeHeight="251933696" behindDoc="0" locked="0" layoutInCell="1" allowOverlap="1" wp14:anchorId="1DFEB485" wp14:editId="321A595B">
                <wp:simplePos x="0" y="0"/>
                <wp:positionH relativeFrom="column">
                  <wp:posOffset>2746375</wp:posOffset>
                </wp:positionH>
                <wp:positionV relativeFrom="paragraph">
                  <wp:posOffset>1593850</wp:posOffset>
                </wp:positionV>
                <wp:extent cx="273695" cy="159385"/>
                <wp:effectExtent l="38100" t="38100" r="50165" b="50165"/>
                <wp:wrapNone/>
                <wp:docPr id="1042788111" name="Písanie rukou 317"/>
                <wp:cNvGraphicFramePr/>
                <a:graphic xmlns:a="http://schemas.openxmlformats.org/drawingml/2006/main">
                  <a:graphicData uri="http://schemas.microsoft.com/office/word/2010/wordprocessingInk">
                    <w14:contentPart bwMode="auto" r:id="rId171">
                      <w14:nvContentPartPr>
                        <w14:cNvContentPartPr/>
                      </w14:nvContentPartPr>
                      <w14:xfrm>
                        <a:off x="0" y="0"/>
                        <a:ext cx="273695" cy="159385"/>
                      </w14:xfrm>
                    </w14:contentPart>
                  </a:graphicData>
                </a:graphic>
              </wp:anchor>
            </w:drawing>
          </mc:Choice>
          <mc:Fallback>
            <w:pict>
              <v:shape w14:anchorId="54BBF7CD" id="Písanie rukou 317" o:spid="_x0000_s1026" type="#_x0000_t75" style="position:absolute;margin-left:215.75pt;margin-top:125pt;width:22.5pt;height:13.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">
                <v:imagedata r:id="rId172" o:title=""/>
              </v:shape>
            </w:pict>
          </mc:Fallback>
        </mc:AlternateContent>
      </w:r>
      <w:r w:rsidR="00CC2743">
        <w:rPr>
          <w:noProof/>
        </w:rPr>
        <mc:AlternateContent>
          <mc:Choice Requires="wpi">
            <w:drawing>
              <wp:anchor distT="0" distB="0" distL="114300" distR="114300" simplePos="0" relativeHeight="251930624" behindDoc="0" locked="0" layoutInCell="1" allowOverlap="1" wp14:anchorId="7C682DF0" wp14:editId="0B6A2B62">
                <wp:simplePos x="0" y="0"/>
                <wp:positionH relativeFrom="column">
                  <wp:posOffset>2163445</wp:posOffset>
                </wp:positionH>
                <wp:positionV relativeFrom="paragraph">
                  <wp:posOffset>1558290</wp:posOffset>
                </wp:positionV>
                <wp:extent cx="371475" cy="181610"/>
                <wp:effectExtent l="38100" t="38100" r="47625" b="46990"/>
                <wp:wrapNone/>
                <wp:docPr id="463573687" name="Písanie rukou 309"/>
                <wp:cNvGraphicFramePr/>
                <a:graphic xmlns:a="http://schemas.openxmlformats.org/drawingml/2006/main">
                  <a:graphicData uri="http://schemas.microsoft.com/office/word/2010/wordprocessingInk">
                    <w14:contentPart bwMode="auto" r:id="rId173">
                      <w14:nvContentPartPr>
                        <w14:cNvContentPartPr/>
                      </w14:nvContentPartPr>
                      <w14:xfrm>
                        <a:off x="0" y="0"/>
                        <a:ext cx="371475" cy="181610"/>
                      </w14:xfrm>
                    </w14:contentPart>
                  </a:graphicData>
                </a:graphic>
              </wp:anchor>
            </w:drawing>
          </mc:Choice>
          <mc:Fallback>
            <w:pict>
              <v:shape w14:anchorId="21114E2B" id="Písanie rukou 309" o:spid="_x0000_s1026" type="#_x0000_t75" style="position:absolute;margin-left:169.85pt;margin-top:122.2pt;width:30.2pt;height:15.2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">
                <v:imagedata r:id="rId174" o:title=""/>
              </v:shape>
            </w:pict>
          </mc:Fallback>
        </mc:AlternateContent>
      </w:r>
      <w:r w:rsidR="00CC2743">
        <w:rPr>
          <w:noProof/>
        </w:rPr>
        <mc:AlternateContent>
          <mc:Choice Requires="wpi">
            <w:drawing>
              <wp:anchor distT="0" distB="0" distL="114300" distR="114300" simplePos="0" relativeHeight="251910144" behindDoc="0" locked="0" layoutInCell="1" allowOverlap="1" wp14:anchorId="53DF6C0E" wp14:editId="4F6F5D27">
                <wp:simplePos x="0" y="0"/>
                <wp:positionH relativeFrom="column">
                  <wp:posOffset>2488565</wp:posOffset>
                </wp:positionH>
                <wp:positionV relativeFrom="paragraph">
                  <wp:posOffset>1188085</wp:posOffset>
                </wp:positionV>
                <wp:extent cx="525145" cy="131225"/>
                <wp:effectExtent l="38100" t="38100" r="46355" b="40640"/>
                <wp:wrapNone/>
                <wp:docPr id="828973038" name="Písanie rukou 282"/>
                <wp:cNvGraphicFramePr/>
                <a:graphic xmlns:a="http://schemas.openxmlformats.org/drawingml/2006/main">
                  <a:graphicData uri="http://schemas.microsoft.com/office/word/2010/wordprocessingInk">
                    <w14:contentPart bwMode="auto" r:id="rId175">
                      <w14:nvContentPartPr>
                        <w14:cNvContentPartPr/>
                      </w14:nvContentPartPr>
                      <w14:xfrm>
                        <a:off x="0" y="0"/>
                        <a:ext cx="525145" cy="131225"/>
                      </w14:xfrm>
                    </w14:contentPart>
                  </a:graphicData>
                </a:graphic>
              </wp:anchor>
            </w:drawing>
          </mc:Choice>
          <mc:Fallback>
            <w:pict>
              <v:shape w14:anchorId="7D2E5F46" id="Písanie rukou 282" o:spid="_x0000_s1026" type="#_x0000_t75" style="position:absolute;margin-left:195.45pt;margin-top:93.05pt;width:42.3pt;height:11.3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">
                <v:imagedata r:id="rId176" o:title=""/>
              </v:shape>
            </w:pict>
          </mc:Fallback>
        </mc:AlternateContent>
      </w:r>
      <w:r w:rsidR="00CC2743">
        <w:rPr>
          <w:noProof/>
        </w:rPr>
        <mc:AlternateContent>
          <mc:Choice Requires="wpi">
            <w:drawing>
              <wp:anchor distT="0" distB="0" distL="114300" distR="114300" simplePos="0" relativeHeight="251907072" behindDoc="0" locked="0" layoutInCell="1" allowOverlap="1" wp14:anchorId="09769817" wp14:editId="066A558B">
                <wp:simplePos x="0" y="0"/>
                <wp:positionH relativeFrom="column">
                  <wp:posOffset>2858770</wp:posOffset>
                </wp:positionH>
                <wp:positionV relativeFrom="paragraph">
                  <wp:posOffset>1198245</wp:posOffset>
                </wp:positionV>
                <wp:extent cx="157480" cy="271220"/>
                <wp:effectExtent l="38100" t="38100" r="52070" b="52705"/>
                <wp:wrapNone/>
                <wp:docPr id="1595622560" name="Písanie rukou 278"/>
                <wp:cNvGraphicFramePr/>
                <a:graphic xmlns:a="http://schemas.openxmlformats.org/drawingml/2006/main">
                  <a:graphicData uri="http://schemas.microsoft.com/office/word/2010/wordprocessingInk">
                    <w14:contentPart bwMode="auto" r:id="rId177">
                      <w14:nvContentPartPr>
                        <w14:cNvContentPartPr/>
                      </w14:nvContentPartPr>
                      <w14:xfrm>
                        <a:off x="0" y="0"/>
                        <a:ext cx="157480" cy="271220"/>
                      </w14:xfrm>
                    </w14:contentPart>
                  </a:graphicData>
                </a:graphic>
              </wp:anchor>
            </w:drawing>
          </mc:Choice>
          <mc:Fallback>
            <w:pict>
              <v:shape w14:anchorId="42D14FC3" id="Písanie rukou 278" o:spid="_x0000_s1026" type="#_x0000_t75" style="position:absolute;margin-left:224.6pt;margin-top:93.85pt;width:13.35pt;height:22.3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">
                <v:imagedata r:id="rId178" o:title=""/>
              </v:shape>
            </w:pict>
          </mc:Fallback>
        </mc:AlternateContent>
      </w:r>
      <w:r w:rsidR="005B3B68">
        <w:rPr>
          <w:noProof/>
        </w:rPr>
        <w:drawing>
          <wp:inline distT="0" distB="0" distL="0" distR="0" wp14:anchorId="09DF574C" wp14:editId="6F38B892">
            <wp:extent cx="4629150" cy="2413221"/>
            <wp:effectExtent l="0" t="0" r="0" b="6350"/>
            <wp:docPr id="194280890"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890" name="Obrázok 194280890"/>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4646778" cy="2422411"/>
                    </a:xfrm>
                    <a:prstGeom prst="rect">
                      <a:avLst/>
                    </a:prstGeom>
                  </pic:spPr>
                </pic:pic>
              </a:graphicData>
            </a:graphic>
          </wp:inline>
        </w:drawing>
      </w:r>
    </w:p>
    <w:p w14:paraId="671A2D34" w14:textId="0F9CE7C7" w:rsidR="00605D7C" w:rsidRDefault="00975773" w:rsidP="00975773">
      <w:pPr>
        <w:pStyle w:val="Caption"/>
        <w:jc w:val="center"/>
      </w:pPr>
      <w:r>
        <w:t xml:space="preserve">Obrázok </w:t>
      </w:r>
      <w:fldSimple w:instr=" SEQ Obrázok \* ARABIC ">
        <w:r w:rsidR="00AE4168">
          <w:rPr>
            <w:noProof/>
          </w:rPr>
          <w:t>12</w:t>
        </w:r>
      </w:fldSimple>
      <w:r>
        <w:t xml:space="preserve"> Zapojenie LED diód</w:t>
      </w:r>
    </w:p>
    <w:p w14:paraId="29716B77" w14:textId="5550D975" w:rsidR="00295E10" w:rsidRDefault="00295E10" w:rsidP="00295E10">
      <w:pPr>
        <w:pStyle w:val="ListParagraph"/>
        <w:numPr>
          <w:ilvl w:val="0"/>
          <w:numId w:val="33"/>
        </w:numPr>
      </w:pPr>
      <w:r>
        <w:t>Káble napätia (+), zapojen</w:t>
      </w:r>
      <w:r w:rsidR="009655AF">
        <w:t>é</w:t>
      </w:r>
      <w:r>
        <w:t xml:space="preserve"> cez vhodn</w:t>
      </w:r>
      <w:r w:rsidR="009655AF">
        <w:t>é</w:t>
      </w:r>
      <w:r>
        <w:t xml:space="preserve"> rezistor</w:t>
      </w:r>
      <w:r w:rsidR="009655AF">
        <w:t>y</w:t>
      </w:r>
      <w:r>
        <w:t xml:space="preserve"> (</w:t>
      </w:r>
      <w:r w:rsidR="009655AF">
        <w:t>3</w:t>
      </w:r>
      <w:r>
        <w:t xml:space="preserve">) do digitálneho </w:t>
      </w:r>
      <w:proofErr w:type="spellStart"/>
      <w:r>
        <w:t>pinu</w:t>
      </w:r>
      <w:proofErr w:type="spellEnd"/>
      <w:r>
        <w:t xml:space="preserve"> 0/1 </w:t>
      </w:r>
      <w:proofErr w:type="spellStart"/>
      <w:r>
        <w:t>Arduina</w:t>
      </w:r>
      <w:proofErr w:type="spellEnd"/>
    </w:p>
    <w:p w14:paraId="106B62EF" w14:textId="17AF6A6B" w:rsidR="009655AF" w:rsidRDefault="009655AF" w:rsidP="00295E10">
      <w:pPr>
        <w:pStyle w:val="ListParagraph"/>
        <w:numPr>
          <w:ilvl w:val="0"/>
          <w:numId w:val="33"/>
        </w:numPr>
      </w:pPr>
      <w:r>
        <w:t>Káble uzemnenia (-), zapojené do spoločného bodu uzemnenia</w:t>
      </w:r>
    </w:p>
    <w:p w14:paraId="6BDE466E" w14:textId="403AEFDA" w:rsidR="009655AF" w:rsidRDefault="009655AF" w:rsidP="00295E10">
      <w:pPr>
        <w:pStyle w:val="ListParagraph"/>
        <w:numPr>
          <w:ilvl w:val="0"/>
          <w:numId w:val="33"/>
        </w:numPr>
      </w:pPr>
      <w:r>
        <w:t>Rezistory pre LED diódy</w:t>
      </w:r>
    </w:p>
    <w:p w14:paraId="7F7292E7" w14:textId="0D52A7F7" w:rsidR="009655AF" w:rsidRPr="00295E10" w:rsidRDefault="009655AF" w:rsidP="00295E10">
      <w:pPr>
        <w:pStyle w:val="ListParagraph"/>
        <w:numPr>
          <w:ilvl w:val="0"/>
          <w:numId w:val="33"/>
        </w:numPr>
      </w:pPr>
      <w:r>
        <w:t>Modré LED diódy z predchádzajúceho obrázku</w:t>
      </w:r>
    </w:p>
    <w:p w14:paraId="5DA10B44" w14:textId="77777777" w:rsidR="00605D7C" w:rsidRDefault="00605D7C" w:rsidP="003E7C4C">
      <w:pPr>
        <w:jc w:val="both"/>
      </w:pPr>
    </w:p>
    <w:p w14:paraId="073C2466" w14:textId="2E6E92F4" w:rsidR="00975773" w:rsidRDefault="005D6002" w:rsidP="00975773">
      <w:pPr>
        <w:keepNext/>
        <w:jc w:val="center"/>
      </w:pPr>
      <w:r>
        <w:rPr>
          <w:noProof/>
        </w:rPr>
        <mc:AlternateContent>
          <mc:Choice Requires="wpi">
            <w:drawing>
              <wp:anchor distT="0" distB="0" distL="114300" distR="114300" simplePos="0" relativeHeight="251815936" behindDoc="0" locked="0" layoutInCell="1" allowOverlap="1" wp14:anchorId="470BA23A" wp14:editId="6E85B695">
                <wp:simplePos x="0" y="0"/>
                <wp:positionH relativeFrom="column">
                  <wp:posOffset>2719161</wp:posOffset>
                </wp:positionH>
                <wp:positionV relativeFrom="paragraph">
                  <wp:posOffset>6985</wp:posOffset>
                </wp:positionV>
                <wp:extent cx="45719" cy="667937"/>
                <wp:effectExtent l="57150" t="38100" r="50165" b="56515"/>
                <wp:wrapNone/>
                <wp:docPr id="1013849564" name="Písanie rukou 170"/>
                <wp:cNvGraphicFramePr/>
                <a:graphic xmlns:a="http://schemas.openxmlformats.org/drawingml/2006/main">
                  <a:graphicData uri="http://schemas.microsoft.com/office/word/2010/wordprocessingInk">
                    <w14:contentPart bwMode="auto" r:id="rId180">
                      <w14:nvContentPartPr>
                        <w14:cNvContentPartPr/>
                      </w14:nvContentPartPr>
                      <w14:xfrm>
                        <a:off x="0" y="0"/>
                        <a:ext cx="45719" cy="667937"/>
                      </w14:xfrm>
                    </w14:contentPart>
                  </a:graphicData>
                </a:graphic>
                <wp14:sizeRelH relativeFrom="margin">
                  <wp14:pctWidth>0</wp14:pctWidth>
                </wp14:sizeRelH>
                <wp14:sizeRelV relativeFrom="margin">
                  <wp14:pctHeight>0</wp14:pctHeight>
                </wp14:sizeRelV>
              </wp:anchor>
            </w:drawing>
          </mc:Choice>
          <mc:Fallback>
            <w:pict>
              <v:shape w14:anchorId="2DF82930" id="Písanie rukou 170" o:spid="_x0000_s1026" type="#_x0000_t75" style="position:absolute;margin-left:213.4pt;margin-top:-.15pt;width:5.05pt;height:54.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">
                <v:imagedata r:id="rId181" o:title=""/>
              </v:shape>
            </w:pict>
          </mc:Fallback>
        </mc:AlternateContent>
      </w:r>
      <w:r w:rsidR="00CC2743">
        <w:rPr>
          <w:noProof/>
        </w:rPr>
        <mc:AlternateContent>
          <mc:Choice Requires="wpi">
            <w:drawing>
              <wp:anchor distT="0" distB="0" distL="114300" distR="114300" simplePos="0" relativeHeight="251896832" behindDoc="0" locked="0" layoutInCell="1" allowOverlap="1" wp14:anchorId="5FB7414C" wp14:editId="7BD8659C">
                <wp:simplePos x="0" y="0"/>
                <wp:positionH relativeFrom="column">
                  <wp:posOffset>2875915</wp:posOffset>
                </wp:positionH>
                <wp:positionV relativeFrom="paragraph">
                  <wp:posOffset>120015</wp:posOffset>
                </wp:positionV>
                <wp:extent cx="161290" cy="124460"/>
                <wp:effectExtent l="38100" t="38100" r="48260" b="46990"/>
                <wp:wrapNone/>
                <wp:docPr id="1031159945" name="Písanie rukou 258"/>
                <wp:cNvGraphicFramePr/>
                <a:graphic xmlns:a="http://schemas.openxmlformats.org/drawingml/2006/main">
                  <a:graphicData uri="http://schemas.microsoft.com/office/word/2010/wordprocessingInk">
                    <w14:contentPart bwMode="auto" r:id="rId182">
                      <w14:nvContentPartPr>
                        <w14:cNvContentPartPr/>
                      </w14:nvContentPartPr>
                      <w14:xfrm>
                        <a:off x="0" y="0"/>
                        <a:ext cx="161290" cy="124460"/>
                      </w14:xfrm>
                    </w14:contentPart>
                  </a:graphicData>
                </a:graphic>
              </wp:anchor>
            </w:drawing>
          </mc:Choice>
          <mc:Fallback>
            <w:pict>
              <v:shape w14:anchorId="04BE38A5" id="Písanie rukou 258" o:spid="_x0000_s1026" type="#_x0000_t75" style="position:absolute;margin-left:225.95pt;margin-top:8.95pt;width:13.65pt;height:10.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">
                <v:imagedata r:id="rId183" o:title=""/>
              </v:shape>
            </w:pict>
          </mc:Fallback>
        </mc:AlternateContent>
      </w:r>
      <w:r w:rsidR="00CC2743">
        <w:rPr>
          <w:noProof/>
        </w:rPr>
        <mc:AlternateContent>
          <mc:Choice Requires="wpi">
            <w:drawing>
              <wp:anchor distT="0" distB="0" distL="114300" distR="114300" simplePos="0" relativeHeight="251893760" behindDoc="0" locked="0" layoutInCell="1" allowOverlap="1" wp14:anchorId="66BD9347" wp14:editId="0412FCB9">
                <wp:simplePos x="0" y="0"/>
                <wp:positionH relativeFrom="column">
                  <wp:posOffset>2455545</wp:posOffset>
                </wp:positionH>
                <wp:positionV relativeFrom="paragraph">
                  <wp:posOffset>572770</wp:posOffset>
                </wp:positionV>
                <wp:extent cx="170290" cy="128755"/>
                <wp:effectExtent l="38100" t="38100" r="20320" b="43180"/>
                <wp:wrapNone/>
                <wp:docPr id="1373219604" name="Písanie rukou 255"/>
                <wp:cNvGraphicFramePr/>
                <a:graphic xmlns:a="http://schemas.openxmlformats.org/drawingml/2006/main">
                  <a:graphicData uri="http://schemas.microsoft.com/office/word/2010/wordprocessingInk">
                    <w14:contentPart bwMode="auto" r:id="rId184">
                      <w14:nvContentPartPr>
                        <w14:cNvContentPartPr/>
                      </w14:nvContentPartPr>
                      <w14:xfrm>
                        <a:off x="0" y="0"/>
                        <a:ext cx="170290" cy="128755"/>
                      </w14:xfrm>
                    </w14:contentPart>
                  </a:graphicData>
                </a:graphic>
              </wp:anchor>
            </w:drawing>
          </mc:Choice>
          <mc:Fallback>
            <w:pict>
              <v:shape w14:anchorId="2F5B0E5D" id="Písanie rukou 255" o:spid="_x0000_s1026" type="#_x0000_t75" style="position:absolute;margin-left:192.85pt;margin-top:44.6pt;width:14.35pt;height:11.1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">
                <v:imagedata r:id="rId185" o:title=""/>
              </v:shape>
            </w:pict>
          </mc:Fallback>
        </mc:AlternateContent>
      </w:r>
      <w:r w:rsidR="00CC2743">
        <w:rPr>
          <w:noProof/>
        </w:rPr>
        <mc:AlternateContent>
          <mc:Choice Requires="wpi">
            <w:drawing>
              <wp:anchor distT="0" distB="0" distL="114300" distR="114300" simplePos="0" relativeHeight="251817984" behindDoc="0" locked="0" layoutInCell="1" allowOverlap="1" wp14:anchorId="248C70BD" wp14:editId="3AE27D20">
                <wp:simplePos x="0" y="0"/>
                <wp:positionH relativeFrom="column">
                  <wp:posOffset>2367060</wp:posOffset>
                </wp:positionH>
                <wp:positionV relativeFrom="paragraph">
                  <wp:posOffset>313720</wp:posOffset>
                </wp:positionV>
                <wp:extent cx="163440" cy="199800"/>
                <wp:effectExtent l="38100" t="38100" r="27305" b="48260"/>
                <wp:wrapNone/>
                <wp:docPr id="355159356" name="Písanie rukou 176"/>
                <wp:cNvGraphicFramePr/>
                <a:graphic xmlns:a="http://schemas.openxmlformats.org/drawingml/2006/main">
                  <a:graphicData uri="http://schemas.microsoft.com/office/word/2010/wordprocessingInk">
                    <w14:contentPart bwMode="auto" r:id="rId186">
                      <w14:nvContentPartPr>
                        <w14:cNvContentPartPr/>
                      </w14:nvContentPartPr>
                      <w14:xfrm>
                        <a:off x="0" y="0"/>
                        <a:ext cx="163440" cy="199800"/>
                      </w14:xfrm>
                    </w14:contentPart>
                  </a:graphicData>
                </a:graphic>
              </wp:anchor>
            </w:drawing>
          </mc:Choice>
          <mc:Fallback>
            <w:pict>
              <v:shape w14:anchorId="32B72D9E" id="Písanie rukou 176" o:spid="_x0000_s1026" type="#_x0000_t75" style="position:absolute;margin-left:185.9pt;margin-top:24.2pt;width:13.85pt;height:16.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">
                <v:imagedata r:id="rId187" o:title=""/>
              </v:shape>
            </w:pict>
          </mc:Fallback>
        </mc:AlternateContent>
      </w:r>
      <w:r w:rsidR="00CC2743">
        <w:rPr>
          <w:noProof/>
        </w:rPr>
        <mc:AlternateContent>
          <mc:Choice Requires="wpi">
            <w:drawing>
              <wp:anchor distT="0" distB="0" distL="114300" distR="114300" simplePos="0" relativeHeight="251816960" behindDoc="0" locked="0" layoutInCell="1" allowOverlap="1" wp14:anchorId="6335234F" wp14:editId="277A5326">
                <wp:simplePos x="0" y="0"/>
                <wp:positionH relativeFrom="column">
                  <wp:posOffset>2947740</wp:posOffset>
                </wp:positionH>
                <wp:positionV relativeFrom="paragraph">
                  <wp:posOffset>288160</wp:posOffset>
                </wp:positionV>
                <wp:extent cx="95040" cy="208080"/>
                <wp:effectExtent l="38100" t="38100" r="38735" b="40005"/>
                <wp:wrapNone/>
                <wp:docPr id="1320525433" name="Písanie rukou 175"/>
                <wp:cNvGraphicFramePr/>
                <a:graphic xmlns:a="http://schemas.openxmlformats.org/drawingml/2006/main">
                  <a:graphicData uri="http://schemas.microsoft.com/office/word/2010/wordprocessingInk">
                    <w14:contentPart bwMode="auto" r:id="rId188">
                      <w14:nvContentPartPr>
                        <w14:cNvContentPartPr/>
                      </w14:nvContentPartPr>
                      <w14:xfrm>
                        <a:off x="0" y="0"/>
                        <a:ext cx="95040" cy="208080"/>
                      </w14:xfrm>
                    </w14:contentPart>
                  </a:graphicData>
                </a:graphic>
              </wp:anchor>
            </w:drawing>
          </mc:Choice>
          <mc:Fallback>
            <w:pict>
              <v:shape w14:anchorId="4DA35F9A" id="Písanie rukou 175" o:spid="_x0000_s1026" type="#_x0000_t75" style="position:absolute;margin-left:231.6pt;margin-top:22.2pt;width:8.5pt;height:17.4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">
                <v:imagedata r:id="rId189" o:title=""/>
              </v:shape>
            </w:pict>
          </mc:Fallback>
        </mc:AlternateContent>
      </w:r>
      <w:bookmarkStart w:id="12" w:name="Pump"/>
      <w:r w:rsidR="005B3B68">
        <w:rPr>
          <w:noProof/>
        </w:rPr>
        <w:drawing>
          <wp:inline distT="0" distB="0" distL="0" distR="0" wp14:anchorId="33A72FA1" wp14:editId="45647374">
            <wp:extent cx="2399639" cy="2399639"/>
            <wp:effectExtent l="0" t="0" r="1270" b="1270"/>
            <wp:docPr id="345894286"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94286" name="Obrázok 345894286"/>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2404976" cy="2404976"/>
                    </a:xfrm>
                    <a:prstGeom prst="rect">
                      <a:avLst/>
                    </a:prstGeom>
                  </pic:spPr>
                </pic:pic>
              </a:graphicData>
            </a:graphic>
          </wp:inline>
        </w:drawing>
      </w:r>
      <w:bookmarkEnd w:id="12"/>
    </w:p>
    <w:p w14:paraId="7D13D994" w14:textId="0A66C9C2" w:rsidR="00605D7C" w:rsidRDefault="00975773" w:rsidP="00975773">
      <w:pPr>
        <w:pStyle w:val="Caption"/>
        <w:jc w:val="center"/>
      </w:pPr>
      <w:r>
        <w:t xml:space="preserve">Obrázok </w:t>
      </w:r>
      <w:fldSimple w:instr=" SEQ Obrázok \* ARABIC ">
        <w:r w:rsidR="00AE4168">
          <w:rPr>
            <w:noProof/>
          </w:rPr>
          <w:t>13</w:t>
        </w:r>
      </w:fldSimple>
      <w:r>
        <w:t xml:space="preserve"> Ponorná vodná pumpa</w:t>
      </w:r>
    </w:p>
    <w:p w14:paraId="3CA61902" w14:textId="109FCCBE" w:rsidR="005D6002" w:rsidRDefault="005D6002" w:rsidP="005D6002">
      <w:pPr>
        <w:pStyle w:val="ListParagraph"/>
        <w:numPr>
          <w:ilvl w:val="0"/>
          <w:numId w:val="34"/>
        </w:numPr>
      </w:pPr>
      <w:r>
        <w:t>Kábel uzemnenia (-), zapojený do spoločného bodu uzemnenia</w:t>
      </w:r>
    </w:p>
    <w:p w14:paraId="54679D5D" w14:textId="0A1F97F0" w:rsidR="005D6002" w:rsidRPr="005D6002" w:rsidRDefault="005D6002" w:rsidP="005D6002">
      <w:pPr>
        <w:pStyle w:val="ListParagraph"/>
        <w:numPr>
          <w:ilvl w:val="0"/>
          <w:numId w:val="34"/>
        </w:numPr>
      </w:pPr>
      <w:r>
        <w:t xml:space="preserve">Kábel napätia (+) zapojený do </w:t>
      </w:r>
      <w:hyperlink w:anchor="Relay" w:history="1">
        <w:proofErr w:type="spellStart"/>
        <w:r w:rsidRPr="005D6002">
          <w:rPr>
            <w:rStyle w:val="Hyperlink"/>
          </w:rPr>
          <w:t>pinu</w:t>
        </w:r>
        <w:proofErr w:type="spellEnd"/>
        <w:r w:rsidRPr="005D6002">
          <w:rPr>
            <w:rStyle w:val="Hyperlink"/>
          </w:rPr>
          <w:t xml:space="preserve"> 1 na relé komponente</w:t>
        </w:r>
      </w:hyperlink>
    </w:p>
    <w:p w14:paraId="6EDF9EF7" w14:textId="77777777" w:rsidR="00605D7C" w:rsidRDefault="00605D7C" w:rsidP="00605D7C">
      <w:pPr>
        <w:jc w:val="center"/>
      </w:pPr>
    </w:p>
    <w:p w14:paraId="6E1B6F7C" w14:textId="44A809E6" w:rsidR="00975773" w:rsidRDefault="00CC2743" w:rsidP="00975773">
      <w:pPr>
        <w:keepNext/>
        <w:jc w:val="center"/>
      </w:pPr>
      <w:r>
        <w:rPr>
          <w:noProof/>
        </w:rPr>
        <mc:AlternateContent>
          <mc:Choice Requires="wpi">
            <w:drawing>
              <wp:anchor distT="0" distB="0" distL="114300" distR="114300" simplePos="0" relativeHeight="251890688" behindDoc="0" locked="0" layoutInCell="1" allowOverlap="1" wp14:anchorId="565F296F" wp14:editId="402AD2AC">
                <wp:simplePos x="0" y="0"/>
                <wp:positionH relativeFrom="column">
                  <wp:posOffset>1871980</wp:posOffset>
                </wp:positionH>
                <wp:positionV relativeFrom="paragraph">
                  <wp:posOffset>3002915</wp:posOffset>
                </wp:positionV>
                <wp:extent cx="133460" cy="54000"/>
                <wp:effectExtent l="0" t="38100" r="38100" b="41275"/>
                <wp:wrapNone/>
                <wp:docPr id="1419345143" name="Písanie rukou 252"/>
                <wp:cNvGraphicFramePr/>
                <a:graphic xmlns:a="http://schemas.openxmlformats.org/drawingml/2006/main">
                  <a:graphicData uri="http://schemas.microsoft.com/office/word/2010/wordprocessingInk">
                    <w14:contentPart bwMode="auto" r:id="rId191">
                      <w14:nvContentPartPr>
                        <w14:cNvContentPartPr/>
                      </w14:nvContentPartPr>
                      <w14:xfrm>
                        <a:off x="0" y="0"/>
                        <a:ext cx="133460" cy="54000"/>
                      </w14:xfrm>
                    </w14:contentPart>
                  </a:graphicData>
                </a:graphic>
              </wp:anchor>
            </w:drawing>
          </mc:Choice>
          <mc:Fallback>
            <w:pict>
              <v:shape w14:anchorId="5D202498" id="Písanie rukou 252" o:spid="_x0000_s1026" type="#_x0000_t75" style="position:absolute;margin-left:146.9pt;margin-top:235.95pt;width:11.45pt;height:5.2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">
                <v:imagedata r:id="rId192" o:title=""/>
              </v:shape>
            </w:pict>
          </mc:Fallback>
        </mc:AlternateContent>
      </w:r>
      <w:r>
        <w:rPr>
          <w:noProof/>
        </w:rPr>
        <mc:AlternateContent>
          <mc:Choice Requires="wpi">
            <w:drawing>
              <wp:anchor distT="0" distB="0" distL="114300" distR="114300" simplePos="0" relativeHeight="251887616" behindDoc="0" locked="0" layoutInCell="1" allowOverlap="1" wp14:anchorId="49B63312" wp14:editId="21C2051D">
                <wp:simplePos x="0" y="0"/>
                <wp:positionH relativeFrom="column">
                  <wp:posOffset>2380615</wp:posOffset>
                </wp:positionH>
                <wp:positionV relativeFrom="paragraph">
                  <wp:posOffset>3315335</wp:posOffset>
                </wp:positionV>
                <wp:extent cx="147320" cy="128985"/>
                <wp:effectExtent l="38100" t="38100" r="43180" b="42545"/>
                <wp:wrapNone/>
                <wp:docPr id="305839121" name="Písanie rukou 249"/>
                <wp:cNvGraphicFramePr/>
                <a:graphic xmlns:a="http://schemas.openxmlformats.org/drawingml/2006/main">
                  <a:graphicData uri="http://schemas.microsoft.com/office/word/2010/wordprocessingInk">
                    <w14:contentPart bwMode="auto" r:id="rId193">
                      <w14:nvContentPartPr>
                        <w14:cNvContentPartPr/>
                      </w14:nvContentPartPr>
                      <w14:xfrm>
                        <a:off x="0" y="0"/>
                        <a:ext cx="147320" cy="128985"/>
                      </w14:xfrm>
                    </w14:contentPart>
                  </a:graphicData>
                </a:graphic>
              </wp:anchor>
            </w:drawing>
          </mc:Choice>
          <mc:Fallback>
            <w:pict>
              <v:shape w14:anchorId="172A2D25" id="Písanie rukou 249" o:spid="_x0000_s1026" type="#_x0000_t75" style="position:absolute;margin-left:186.95pt;margin-top:260.55pt;width:12.55pt;height:11.1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">
                <v:imagedata r:id="rId194" o:title=""/>
              </v:shape>
            </w:pict>
          </mc:Fallback>
        </mc:AlternateContent>
      </w:r>
      <w:r>
        <w:rPr>
          <w:noProof/>
        </w:rPr>
        <mc:AlternateContent>
          <mc:Choice Requires="wpi">
            <w:drawing>
              <wp:anchor distT="0" distB="0" distL="114300" distR="114300" simplePos="0" relativeHeight="251884544" behindDoc="0" locked="0" layoutInCell="1" allowOverlap="1" wp14:anchorId="0EA1A7A7" wp14:editId="2F7D4D79">
                <wp:simplePos x="0" y="0"/>
                <wp:positionH relativeFrom="column">
                  <wp:posOffset>2881630</wp:posOffset>
                </wp:positionH>
                <wp:positionV relativeFrom="paragraph">
                  <wp:posOffset>3103880</wp:posOffset>
                </wp:positionV>
                <wp:extent cx="188155" cy="144455"/>
                <wp:effectExtent l="38100" t="38100" r="40640" b="46355"/>
                <wp:wrapNone/>
                <wp:docPr id="2100556580" name="Písanie rukou 246"/>
                <wp:cNvGraphicFramePr/>
                <a:graphic xmlns:a="http://schemas.openxmlformats.org/drawingml/2006/main">
                  <a:graphicData uri="http://schemas.microsoft.com/office/word/2010/wordprocessingInk">
                    <w14:contentPart bwMode="auto" r:id="rId195">
                      <w14:nvContentPartPr>
                        <w14:cNvContentPartPr/>
                      </w14:nvContentPartPr>
                      <w14:xfrm>
                        <a:off x="0" y="0"/>
                        <a:ext cx="188155" cy="144455"/>
                      </w14:xfrm>
                    </w14:contentPart>
                  </a:graphicData>
                </a:graphic>
              </wp:anchor>
            </w:drawing>
          </mc:Choice>
          <mc:Fallback>
            <w:pict>
              <v:shape w14:anchorId="201B0D6E" id="Písanie rukou 246" o:spid="_x0000_s1026" type="#_x0000_t75" style="position:absolute;margin-left:226.4pt;margin-top:243.9pt;width:15.8pt;height:12.3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">
                <v:imagedata r:id="rId196" o:title=""/>
              </v:shape>
            </w:pict>
          </mc:Fallback>
        </mc:AlternateContent>
      </w:r>
      <w:r>
        <w:rPr>
          <w:noProof/>
        </w:rPr>
        <mc:AlternateContent>
          <mc:Choice Requires="wpi">
            <w:drawing>
              <wp:anchor distT="0" distB="0" distL="114300" distR="114300" simplePos="0" relativeHeight="251881472" behindDoc="0" locked="0" layoutInCell="1" allowOverlap="1" wp14:anchorId="614ED7DB" wp14:editId="26160A0E">
                <wp:simplePos x="0" y="0"/>
                <wp:positionH relativeFrom="column">
                  <wp:posOffset>3230880</wp:posOffset>
                </wp:positionH>
                <wp:positionV relativeFrom="paragraph">
                  <wp:posOffset>2905760</wp:posOffset>
                </wp:positionV>
                <wp:extent cx="104210" cy="193040"/>
                <wp:effectExtent l="38100" t="38100" r="29210" b="35560"/>
                <wp:wrapNone/>
                <wp:docPr id="791984161" name="Písanie rukou 243"/>
                <wp:cNvGraphicFramePr/>
                <a:graphic xmlns:a="http://schemas.openxmlformats.org/drawingml/2006/main">
                  <a:graphicData uri="http://schemas.microsoft.com/office/word/2010/wordprocessingInk">
                    <w14:contentPart bwMode="auto" r:id="rId197">
                      <w14:nvContentPartPr>
                        <w14:cNvContentPartPr/>
                      </w14:nvContentPartPr>
                      <w14:xfrm>
                        <a:off x="0" y="0"/>
                        <a:ext cx="104210" cy="193040"/>
                      </w14:xfrm>
                    </w14:contentPart>
                  </a:graphicData>
                </a:graphic>
              </wp:anchor>
            </w:drawing>
          </mc:Choice>
          <mc:Fallback>
            <w:pict>
              <v:shape w14:anchorId="2C5CEAB2" id="Písanie rukou 243" o:spid="_x0000_s1026" type="#_x0000_t75" style="position:absolute;margin-left:253.9pt;margin-top:228.3pt;width:9.15pt;height:16.1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">
                <v:imagedata r:id="rId198" o:title=""/>
              </v:shape>
            </w:pict>
          </mc:Fallback>
        </mc:AlternateContent>
      </w:r>
      <w:r>
        <w:rPr>
          <w:noProof/>
        </w:rPr>
        <mc:AlternateContent>
          <mc:Choice Requires="wpi">
            <w:drawing>
              <wp:anchor distT="0" distB="0" distL="114300" distR="114300" simplePos="0" relativeHeight="251878400" behindDoc="0" locked="0" layoutInCell="1" allowOverlap="1" wp14:anchorId="4E06656C" wp14:editId="148F79F9">
                <wp:simplePos x="0" y="0"/>
                <wp:positionH relativeFrom="column">
                  <wp:posOffset>3770630</wp:posOffset>
                </wp:positionH>
                <wp:positionV relativeFrom="paragraph">
                  <wp:posOffset>3058795</wp:posOffset>
                </wp:positionV>
                <wp:extent cx="140970" cy="225030"/>
                <wp:effectExtent l="38100" t="38100" r="49530" b="41910"/>
                <wp:wrapNone/>
                <wp:docPr id="1265859086" name="Písanie rukou 237"/>
                <wp:cNvGraphicFramePr/>
                <a:graphic xmlns:a="http://schemas.openxmlformats.org/drawingml/2006/main">
                  <a:graphicData uri="http://schemas.microsoft.com/office/word/2010/wordprocessingInk">
                    <w14:contentPart bwMode="auto" r:id="rId199">
                      <w14:nvContentPartPr>
                        <w14:cNvContentPartPr/>
                      </w14:nvContentPartPr>
                      <w14:xfrm>
                        <a:off x="0" y="0"/>
                        <a:ext cx="140970" cy="225030"/>
                      </w14:xfrm>
                    </w14:contentPart>
                  </a:graphicData>
                </a:graphic>
              </wp:anchor>
            </w:drawing>
          </mc:Choice>
          <mc:Fallback>
            <w:pict>
              <v:shape w14:anchorId="121E2D42" id="Písanie rukou 237" o:spid="_x0000_s1026" type="#_x0000_t75" style="position:absolute;margin-left:296.4pt;margin-top:240.35pt;width:12.05pt;height:18.7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">
                <v:imagedata r:id="rId200" o:title=""/>
              </v:shape>
            </w:pict>
          </mc:Fallback>
        </mc:AlternateContent>
      </w:r>
      <w:r>
        <w:rPr>
          <w:noProof/>
        </w:rPr>
        <mc:AlternateContent>
          <mc:Choice Requires="wpi">
            <w:drawing>
              <wp:anchor distT="0" distB="0" distL="114300" distR="114300" simplePos="0" relativeHeight="251875328" behindDoc="0" locked="0" layoutInCell="1" allowOverlap="1" wp14:anchorId="0EEEEC9D" wp14:editId="57F8E7D5">
                <wp:simplePos x="0" y="0"/>
                <wp:positionH relativeFrom="column">
                  <wp:posOffset>4075430</wp:posOffset>
                </wp:positionH>
                <wp:positionV relativeFrom="paragraph">
                  <wp:posOffset>2651125</wp:posOffset>
                </wp:positionV>
                <wp:extent cx="143510" cy="86675"/>
                <wp:effectExtent l="38100" t="38100" r="8890" b="46990"/>
                <wp:wrapNone/>
                <wp:docPr id="2121247182" name="Písanie rukou 234"/>
                <wp:cNvGraphicFramePr/>
                <a:graphic xmlns:a="http://schemas.openxmlformats.org/drawingml/2006/main">
                  <a:graphicData uri="http://schemas.microsoft.com/office/word/2010/wordprocessingInk">
                    <w14:contentPart bwMode="auto" r:id="rId201">
                      <w14:nvContentPartPr>
                        <w14:cNvContentPartPr/>
                      </w14:nvContentPartPr>
                      <w14:xfrm>
                        <a:off x="0" y="0"/>
                        <a:ext cx="143510" cy="86675"/>
                      </w14:xfrm>
                    </w14:contentPart>
                  </a:graphicData>
                </a:graphic>
              </wp:anchor>
            </w:drawing>
          </mc:Choice>
          <mc:Fallback>
            <w:pict>
              <v:shape w14:anchorId="2B597395" id="Písanie rukou 234" o:spid="_x0000_s1026" type="#_x0000_t75" style="position:absolute;margin-left:320.4pt;margin-top:208.25pt;width:12.25pt;height:7.8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">
                <v:imagedata r:id="rId202" o:title=""/>
              </v:shape>
            </w:pict>
          </mc:Fallback>
        </mc:AlternateContent>
      </w:r>
      <w:r>
        <w:rPr>
          <w:noProof/>
        </w:rPr>
        <mc:AlternateContent>
          <mc:Choice Requires="wpi">
            <w:drawing>
              <wp:anchor distT="0" distB="0" distL="114300" distR="114300" simplePos="0" relativeHeight="251872256" behindDoc="0" locked="0" layoutInCell="1" allowOverlap="1" wp14:anchorId="22320ED9" wp14:editId="4C0FE42D">
                <wp:simplePos x="0" y="0"/>
                <wp:positionH relativeFrom="column">
                  <wp:posOffset>3812540</wp:posOffset>
                </wp:positionH>
                <wp:positionV relativeFrom="paragraph">
                  <wp:posOffset>2156460</wp:posOffset>
                </wp:positionV>
                <wp:extent cx="263525" cy="141605"/>
                <wp:effectExtent l="38100" t="38100" r="41275" b="48895"/>
                <wp:wrapNone/>
                <wp:docPr id="1476592707" name="Písanie rukou 231"/>
                <wp:cNvGraphicFramePr/>
                <a:graphic xmlns:a="http://schemas.openxmlformats.org/drawingml/2006/main">
                  <a:graphicData uri="http://schemas.microsoft.com/office/word/2010/wordprocessingInk">
                    <w14:contentPart bwMode="auto" r:id="rId203">
                      <w14:nvContentPartPr>
                        <w14:cNvContentPartPr/>
                      </w14:nvContentPartPr>
                      <w14:xfrm>
                        <a:off x="0" y="0"/>
                        <a:ext cx="263525" cy="141605"/>
                      </w14:xfrm>
                    </w14:contentPart>
                  </a:graphicData>
                </a:graphic>
              </wp:anchor>
            </w:drawing>
          </mc:Choice>
          <mc:Fallback>
            <w:pict>
              <v:shape w14:anchorId="148F0261" id="Písanie rukou 231" o:spid="_x0000_s1026" type="#_x0000_t75" style="position:absolute;margin-left:299.7pt;margin-top:169.3pt;width:21.7pt;height:12.1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">
                <v:imagedata r:id="rId204" o:title=""/>
              </v:shape>
            </w:pict>
          </mc:Fallback>
        </mc:AlternateContent>
      </w:r>
      <w:r>
        <w:rPr>
          <w:noProof/>
        </w:rPr>
        <mc:AlternateContent>
          <mc:Choice Requires="wpi">
            <w:drawing>
              <wp:anchor distT="0" distB="0" distL="114300" distR="114300" simplePos="0" relativeHeight="251869184" behindDoc="0" locked="0" layoutInCell="1" allowOverlap="1" wp14:anchorId="5F6156D6" wp14:editId="23FCCBA5">
                <wp:simplePos x="0" y="0"/>
                <wp:positionH relativeFrom="column">
                  <wp:posOffset>3982720</wp:posOffset>
                </wp:positionH>
                <wp:positionV relativeFrom="paragraph">
                  <wp:posOffset>1758950</wp:posOffset>
                </wp:positionV>
                <wp:extent cx="86360" cy="167645"/>
                <wp:effectExtent l="38100" t="38100" r="46990" b="41910"/>
                <wp:wrapNone/>
                <wp:docPr id="419660766" name="Písanie rukou 227"/>
                <wp:cNvGraphicFramePr/>
                <a:graphic xmlns:a="http://schemas.openxmlformats.org/drawingml/2006/main">
                  <a:graphicData uri="http://schemas.microsoft.com/office/word/2010/wordprocessingInk">
                    <w14:contentPart bwMode="auto" r:id="rId205">
                      <w14:nvContentPartPr>
                        <w14:cNvContentPartPr/>
                      </w14:nvContentPartPr>
                      <w14:xfrm>
                        <a:off x="0" y="0"/>
                        <a:ext cx="86360" cy="167645"/>
                      </w14:xfrm>
                    </w14:contentPart>
                  </a:graphicData>
                </a:graphic>
              </wp:anchor>
            </w:drawing>
          </mc:Choice>
          <mc:Fallback>
            <w:pict>
              <v:shape w14:anchorId="7C267BE3" id="Písanie rukou 227" o:spid="_x0000_s1026" type="#_x0000_t75" style="position:absolute;margin-left:313.1pt;margin-top:138pt;width:7.75pt;height:14.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">
                <v:imagedata r:id="rId206" o:title=""/>
              </v:shape>
            </w:pict>
          </mc:Fallback>
        </mc:AlternateContent>
      </w:r>
      <w:r>
        <w:rPr>
          <w:noProof/>
        </w:rPr>
        <mc:AlternateContent>
          <mc:Choice Requires="wpi">
            <w:drawing>
              <wp:anchor distT="0" distB="0" distL="114300" distR="114300" simplePos="0" relativeHeight="251866112" behindDoc="0" locked="0" layoutInCell="1" allowOverlap="1" wp14:anchorId="34FDFA8E" wp14:editId="61E3D0F0">
                <wp:simplePos x="0" y="0"/>
                <wp:positionH relativeFrom="column">
                  <wp:posOffset>1388110</wp:posOffset>
                </wp:positionH>
                <wp:positionV relativeFrom="paragraph">
                  <wp:posOffset>2350135</wp:posOffset>
                </wp:positionV>
                <wp:extent cx="122080" cy="169545"/>
                <wp:effectExtent l="38100" t="38100" r="30480" b="40005"/>
                <wp:wrapNone/>
                <wp:docPr id="686192884" name="Písanie rukou 224"/>
                <wp:cNvGraphicFramePr/>
                <a:graphic xmlns:a="http://schemas.openxmlformats.org/drawingml/2006/main">
                  <a:graphicData uri="http://schemas.microsoft.com/office/word/2010/wordprocessingInk">
                    <w14:contentPart bwMode="auto" r:id="rId207">
                      <w14:nvContentPartPr>
                        <w14:cNvContentPartPr/>
                      </w14:nvContentPartPr>
                      <w14:xfrm>
                        <a:off x="0" y="0"/>
                        <a:ext cx="122080" cy="169545"/>
                      </w14:xfrm>
                    </w14:contentPart>
                  </a:graphicData>
                </a:graphic>
              </wp:anchor>
            </w:drawing>
          </mc:Choice>
          <mc:Fallback>
            <w:pict>
              <v:shape w14:anchorId="57E596BD" id="Písanie rukou 224" o:spid="_x0000_s1026" type="#_x0000_t75" style="position:absolute;margin-left:108.8pt;margin-top:184.55pt;width:10.6pt;height:14.3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">
                <v:imagedata r:id="rId208" o:title=""/>
              </v:shape>
            </w:pict>
          </mc:Fallback>
        </mc:AlternateContent>
      </w:r>
      <w:r>
        <w:rPr>
          <w:noProof/>
        </w:rPr>
        <mc:AlternateContent>
          <mc:Choice Requires="wpi">
            <w:drawing>
              <wp:anchor distT="0" distB="0" distL="114300" distR="114300" simplePos="0" relativeHeight="251863040" behindDoc="0" locked="0" layoutInCell="1" allowOverlap="1" wp14:anchorId="5DA613DE" wp14:editId="4C4DE92F">
                <wp:simplePos x="0" y="0"/>
                <wp:positionH relativeFrom="column">
                  <wp:posOffset>1137285</wp:posOffset>
                </wp:positionH>
                <wp:positionV relativeFrom="paragraph">
                  <wp:posOffset>2070735</wp:posOffset>
                </wp:positionV>
                <wp:extent cx="77040" cy="155350"/>
                <wp:effectExtent l="38100" t="38100" r="37465" b="35560"/>
                <wp:wrapNone/>
                <wp:docPr id="610086838" name="Písanie rukou 221"/>
                <wp:cNvGraphicFramePr/>
                <a:graphic xmlns:a="http://schemas.openxmlformats.org/drawingml/2006/main">
                  <a:graphicData uri="http://schemas.microsoft.com/office/word/2010/wordprocessingInk">
                    <w14:contentPart bwMode="auto" r:id="rId209">
                      <w14:nvContentPartPr>
                        <w14:cNvContentPartPr/>
                      </w14:nvContentPartPr>
                      <w14:xfrm>
                        <a:off x="0" y="0"/>
                        <a:ext cx="77040" cy="155350"/>
                      </w14:xfrm>
                    </w14:contentPart>
                  </a:graphicData>
                </a:graphic>
              </wp:anchor>
            </w:drawing>
          </mc:Choice>
          <mc:Fallback>
            <w:pict>
              <v:shape w14:anchorId="480A9BC1" id="Písanie rukou 221" o:spid="_x0000_s1026" type="#_x0000_t75" style="position:absolute;margin-left:89.05pt;margin-top:162.55pt;width:7.05pt;height:13.2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">
                <v:imagedata r:id="rId210" o:title=""/>
              </v:shape>
            </w:pict>
          </mc:Fallback>
        </mc:AlternateContent>
      </w:r>
      <w:r>
        <w:rPr>
          <w:noProof/>
        </w:rPr>
        <mc:AlternateContent>
          <mc:Choice Requires="wpi">
            <w:drawing>
              <wp:anchor distT="0" distB="0" distL="114300" distR="114300" simplePos="0" relativeHeight="251836416" behindDoc="0" locked="0" layoutInCell="1" allowOverlap="1" wp14:anchorId="550E5FE2" wp14:editId="0C1FE32E">
                <wp:simplePos x="0" y="0"/>
                <wp:positionH relativeFrom="column">
                  <wp:posOffset>2783840</wp:posOffset>
                </wp:positionH>
                <wp:positionV relativeFrom="paragraph">
                  <wp:posOffset>2922270</wp:posOffset>
                </wp:positionV>
                <wp:extent cx="180680" cy="123700"/>
                <wp:effectExtent l="38100" t="38100" r="29210" b="48260"/>
                <wp:wrapNone/>
                <wp:docPr id="1306063371" name="Písanie rukou 194"/>
                <wp:cNvGraphicFramePr/>
                <a:graphic xmlns:a="http://schemas.openxmlformats.org/drawingml/2006/main">
                  <a:graphicData uri="http://schemas.microsoft.com/office/word/2010/wordprocessingInk">
                    <w14:contentPart bwMode="auto" r:id="rId211">
                      <w14:nvContentPartPr>
                        <w14:cNvContentPartPr/>
                      </w14:nvContentPartPr>
                      <w14:xfrm>
                        <a:off x="0" y="0"/>
                        <a:ext cx="180680" cy="123700"/>
                      </w14:xfrm>
                    </w14:contentPart>
                  </a:graphicData>
                </a:graphic>
              </wp:anchor>
            </w:drawing>
          </mc:Choice>
          <mc:Fallback>
            <w:pict>
              <v:shape w14:anchorId="72E362EC" id="Písanie rukou 194" o:spid="_x0000_s1026" type="#_x0000_t75" style="position:absolute;margin-left:218.7pt;margin-top:229.6pt;width:15.25pt;height:10.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">
                <v:imagedata r:id="rId212" o:title=""/>
              </v:shape>
            </w:pict>
          </mc:Fallback>
        </mc:AlternateContent>
      </w:r>
      <w:r>
        <w:rPr>
          <w:noProof/>
        </w:rPr>
        <mc:AlternateContent>
          <mc:Choice Requires="wpi">
            <w:drawing>
              <wp:anchor distT="0" distB="0" distL="114300" distR="114300" simplePos="0" relativeHeight="251833344" behindDoc="0" locked="0" layoutInCell="1" allowOverlap="1" wp14:anchorId="1CDE0F05" wp14:editId="484F6340">
                <wp:simplePos x="0" y="0"/>
                <wp:positionH relativeFrom="column">
                  <wp:posOffset>3327900</wp:posOffset>
                </wp:positionH>
                <wp:positionV relativeFrom="paragraph">
                  <wp:posOffset>3142440</wp:posOffset>
                </wp:positionV>
                <wp:extent cx="85320" cy="170640"/>
                <wp:effectExtent l="38100" t="38100" r="48260" b="39370"/>
                <wp:wrapNone/>
                <wp:docPr id="1084540597" name="Písanie rukou 191"/>
                <wp:cNvGraphicFramePr/>
                <a:graphic xmlns:a="http://schemas.openxmlformats.org/drawingml/2006/main">
                  <a:graphicData uri="http://schemas.microsoft.com/office/word/2010/wordprocessingInk">
                    <w14:contentPart bwMode="auto" r:id="rId213">
                      <w14:nvContentPartPr>
                        <w14:cNvContentPartPr/>
                      </w14:nvContentPartPr>
                      <w14:xfrm>
                        <a:off x="0" y="0"/>
                        <a:ext cx="85320" cy="170640"/>
                      </w14:xfrm>
                    </w14:contentPart>
                  </a:graphicData>
                </a:graphic>
              </wp:anchor>
            </w:drawing>
          </mc:Choice>
          <mc:Fallback>
            <w:pict>
              <v:shape w14:anchorId="0137C852" id="Písanie rukou 191" o:spid="_x0000_s1026" type="#_x0000_t75" style="position:absolute;margin-left:261.55pt;margin-top:246.95pt;width:7.7pt;height:14.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">
                <v:imagedata r:id="rId214" o:title=""/>
              </v:shape>
            </w:pict>
          </mc:Fallback>
        </mc:AlternateContent>
      </w:r>
      <w:r>
        <w:rPr>
          <w:noProof/>
        </w:rPr>
        <mc:AlternateContent>
          <mc:Choice Requires="wpi">
            <w:drawing>
              <wp:anchor distT="0" distB="0" distL="114300" distR="114300" simplePos="0" relativeHeight="251832320" behindDoc="0" locked="0" layoutInCell="1" allowOverlap="1" wp14:anchorId="2BA5E0ED" wp14:editId="2AA3A69A">
                <wp:simplePos x="0" y="0"/>
                <wp:positionH relativeFrom="column">
                  <wp:posOffset>3763860</wp:posOffset>
                </wp:positionH>
                <wp:positionV relativeFrom="paragraph">
                  <wp:posOffset>2911320</wp:posOffset>
                </wp:positionV>
                <wp:extent cx="106200" cy="137160"/>
                <wp:effectExtent l="38100" t="38100" r="46355" b="34290"/>
                <wp:wrapNone/>
                <wp:docPr id="485398034" name="Písanie rukou 190"/>
                <wp:cNvGraphicFramePr/>
                <a:graphic xmlns:a="http://schemas.openxmlformats.org/drawingml/2006/main">
                  <a:graphicData uri="http://schemas.microsoft.com/office/word/2010/wordprocessingInk">
                    <w14:contentPart bwMode="auto" r:id="rId215">
                      <w14:nvContentPartPr>
                        <w14:cNvContentPartPr/>
                      </w14:nvContentPartPr>
                      <w14:xfrm>
                        <a:off x="0" y="0"/>
                        <a:ext cx="106200" cy="137160"/>
                      </w14:xfrm>
                    </w14:contentPart>
                  </a:graphicData>
                </a:graphic>
              </wp:anchor>
            </w:drawing>
          </mc:Choice>
          <mc:Fallback>
            <w:pict>
              <v:shape w14:anchorId="16799725" id="Písanie rukou 190" o:spid="_x0000_s1026" type="#_x0000_t75" style="position:absolute;margin-left:295.85pt;margin-top:228.75pt;width:9.35pt;height:11.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">
                <v:imagedata r:id="rId216" o:title=""/>
              </v:shape>
            </w:pict>
          </mc:Fallback>
        </mc:AlternateContent>
      </w:r>
      <w:r>
        <w:rPr>
          <w:noProof/>
        </w:rPr>
        <mc:AlternateContent>
          <mc:Choice Requires="wpi">
            <w:drawing>
              <wp:anchor distT="0" distB="0" distL="114300" distR="114300" simplePos="0" relativeHeight="251831296" behindDoc="0" locked="0" layoutInCell="1" allowOverlap="1" wp14:anchorId="7B3A64F3" wp14:editId="61408D9A">
                <wp:simplePos x="0" y="0"/>
                <wp:positionH relativeFrom="column">
                  <wp:posOffset>4258310</wp:posOffset>
                </wp:positionH>
                <wp:positionV relativeFrom="paragraph">
                  <wp:posOffset>2684145</wp:posOffset>
                </wp:positionV>
                <wp:extent cx="60325" cy="150495"/>
                <wp:effectExtent l="38100" t="38100" r="34925" b="40005"/>
                <wp:wrapNone/>
                <wp:docPr id="856871379" name="Písanie rukou 189"/>
                <wp:cNvGraphicFramePr/>
                <a:graphic xmlns:a="http://schemas.openxmlformats.org/drawingml/2006/main">
                  <a:graphicData uri="http://schemas.microsoft.com/office/word/2010/wordprocessingInk">
                    <w14:contentPart bwMode="auto" r:id="rId217">
                      <w14:nvContentPartPr>
                        <w14:cNvContentPartPr/>
                      </w14:nvContentPartPr>
                      <w14:xfrm>
                        <a:off x="0" y="0"/>
                        <a:ext cx="60325" cy="150495"/>
                      </w14:xfrm>
                    </w14:contentPart>
                  </a:graphicData>
                </a:graphic>
              </wp:anchor>
            </w:drawing>
          </mc:Choice>
          <mc:Fallback>
            <w:pict>
              <v:shape w14:anchorId="64FE3FCA" id="Písanie rukou 189" o:spid="_x0000_s1026" type="#_x0000_t75" style="position:absolute;margin-left:334.8pt;margin-top:210.85pt;width:5.7pt;height:12.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">
                <v:imagedata r:id="rId218" o:title=""/>
              </v:shape>
            </w:pict>
          </mc:Fallback>
        </mc:AlternateContent>
      </w:r>
      <w:r>
        <w:rPr>
          <w:noProof/>
        </w:rPr>
        <mc:AlternateContent>
          <mc:Choice Requires="wpi">
            <w:drawing>
              <wp:anchor distT="0" distB="0" distL="114300" distR="114300" simplePos="0" relativeHeight="251826176" behindDoc="0" locked="0" layoutInCell="1" allowOverlap="1" wp14:anchorId="16553582" wp14:editId="229572C3">
                <wp:simplePos x="0" y="0"/>
                <wp:positionH relativeFrom="column">
                  <wp:posOffset>2498460</wp:posOffset>
                </wp:positionH>
                <wp:positionV relativeFrom="paragraph">
                  <wp:posOffset>3101760</wp:posOffset>
                </wp:positionV>
                <wp:extent cx="111960" cy="160920"/>
                <wp:effectExtent l="38100" t="38100" r="40640" b="48895"/>
                <wp:wrapNone/>
                <wp:docPr id="1190225488" name="Písanie rukou 184"/>
                <wp:cNvGraphicFramePr/>
                <a:graphic xmlns:a="http://schemas.openxmlformats.org/drawingml/2006/main">
                  <a:graphicData uri="http://schemas.microsoft.com/office/word/2010/wordprocessingInk">
                    <w14:contentPart bwMode="auto" r:id="rId219">
                      <w14:nvContentPartPr>
                        <w14:cNvContentPartPr/>
                      </w14:nvContentPartPr>
                      <w14:xfrm>
                        <a:off x="0" y="0"/>
                        <a:ext cx="111960" cy="160920"/>
                      </w14:xfrm>
                    </w14:contentPart>
                  </a:graphicData>
                </a:graphic>
              </wp:anchor>
            </w:drawing>
          </mc:Choice>
          <mc:Fallback>
            <w:pict>
              <v:shape w14:anchorId="2AE68747" id="Písanie rukou 184" o:spid="_x0000_s1026" type="#_x0000_t75" style="position:absolute;margin-left:196.25pt;margin-top:243.75pt;width:9.8pt;height:13.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">
                <v:imagedata r:id="rId220" o:title=""/>
              </v:shape>
            </w:pict>
          </mc:Fallback>
        </mc:AlternateContent>
      </w:r>
      <w:r>
        <w:rPr>
          <w:noProof/>
        </w:rPr>
        <mc:AlternateContent>
          <mc:Choice Requires="wpi">
            <w:drawing>
              <wp:anchor distT="0" distB="0" distL="114300" distR="114300" simplePos="0" relativeHeight="251825152" behindDoc="0" locked="0" layoutInCell="1" allowOverlap="1" wp14:anchorId="789B6A68" wp14:editId="67A982E5">
                <wp:simplePos x="0" y="0"/>
                <wp:positionH relativeFrom="column">
                  <wp:posOffset>1652270</wp:posOffset>
                </wp:positionH>
                <wp:positionV relativeFrom="paragraph">
                  <wp:posOffset>3051175</wp:posOffset>
                </wp:positionV>
                <wp:extent cx="180490" cy="179705"/>
                <wp:effectExtent l="19050" t="38100" r="48260" b="48895"/>
                <wp:wrapNone/>
                <wp:docPr id="1422655900" name="Písanie rukou 183"/>
                <wp:cNvGraphicFramePr/>
                <a:graphic xmlns:a="http://schemas.openxmlformats.org/drawingml/2006/main">
                  <a:graphicData uri="http://schemas.microsoft.com/office/word/2010/wordprocessingInk">
                    <w14:contentPart bwMode="auto" r:id="rId221">
                      <w14:nvContentPartPr>
                        <w14:cNvContentPartPr/>
                      </w14:nvContentPartPr>
                      <w14:xfrm>
                        <a:off x="0" y="0"/>
                        <a:ext cx="180490" cy="179705"/>
                      </w14:xfrm>
                    </w14:contentPart>
                  </a:graphicData>
                </a:graphic>
              </wp:anchor>
            </w:drawing>
          </mc:Choice>
          <mc:Fallback>
            <w:pict>
              <v:shape w14:anchorId="38B978D8" id="Písanie rukou 183" o:spid="_x0000_s1026" type="#_x0000_t75" style="position:absolute;margin-left:129.6pt;margin-top:239.75pt;width:15.2pt;height:15.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">
                <v:imagedata r:id="rId222" o:title=""/>
              </v:shape>
            </w:pict>
          </mc:Fallback>
        </mc:AlternateContent>
      </w:r>
      <w:r>
        <w:rPr>
          <w:noProof/>
        </w:rPr>
        <mc:AlternateContent>
          <mc:Choice Requires="wpi">
            <w:drawing>
              <wp:anchor distT="0" distB="0" distL="114300" distR="114300" simplePos="0" relativeHeight="251822080" behindDoc="0" locked="0" layoutInCell="1" allowOverlap="1" wp14:anchorId="2F101F7C" wp14:editId="6AF89490">
                <wp:simplePos x="0" y="0"/>
                <wp:positionH relativeFrom="column">
                  <wp:posOffset>4128900</wp:posOffset>
                </wp:positionH>
                <wp:positionV relativeFrom="paragraph">
                  <wp:posOffset>2126405</wp:posOffset>
                </wp:positionV>
                <wp:extent cx="109080" cy="264240"/>
                <wp:effectExtent l="38100" t="38100" r="24765" b="40640"/>
                <wp:wrapNone/>
                <wp:docPr id="1332365707" name="Písanie rukou 180"/>
                <wp:cNvGraphicFramePr/>
                <a:graphic xmlns:a="http://schemas.openxmlformats.org/drawingml/2006/main">
                  <a:graphicData uri="http://schemas.microsoft.com/office/word/2010/wordprocessingInk">
                    <w14:contentPart bwMode="auto" r:id="rId223">
                      <w14:nvContentPartPr>
                        <w14:cNvContentPartPr/>
                      </w14:nvContentPartPr>
                      <w14:xfrm>
                        <a:off x="0" y="0"/>
                        <a:ext cx="109080" cy="264240"/>
                      </w14:xfrm>
                    </w14:contentPart>
                  </a:graphicData>
                </a:graphic>
              </wp:anchor>
            </w:drawing>
          </mc:Choice>
          <mc:Fallback>
            <w:pict>
              <v:shape w14:anchorId="56D8F6ED" id="Písanie rukou 180" o:spid="_x0000_s1026" type="#_x0000_t75" style="position:absolute;margin-left:324.6pt;margin-top:166.95pt;width:9.6pt;height:21.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">
                <v:imagedata r:id="rId224" o:title=""/>
              </v:shape>
            </w:pict>
          </mc:Fallback>
        </mc:AlternateContent>
      </w:r>
      <w:r>
        <w:rPr>
          <w:noProof/>
        </w:rPr>
        <mc:AlternateContent>
          <mc:Choice Requires="wpi">
            <w:drawing>
              <wp:anchor distT="0" distB="0" distL="114300" distR="114300" simplePos="0" relativeHeight="251821056" behindDoc="0" locked="0" layoutInCell="1" allowOverlap="1" wp14:anchorId="0D592DDD" wp14:editId="4054F2B0">
                <wp:simplePos x="0" y="0"/>
                <wp:positionH relativeFrom="column">
                  <wp:posOffset>3808140</wp:posOffset>
                </wp:positionH>
                <wp:positionV relativeFrom="paragraph">
                  <wp:posOffset>1622765</wp:posOffset>
                </wp:positionV>
                <wp:extent cx="217440" cy="203760"/>
                <wp:effectExtent l="38100" t="38100" r="30480" b="44450"/>
                <wp:wrapNone/>
                <wp:docPr id="2054820644" name="Písanie rukou 179"/>
                <wp:cNvGraphicFramePr/>
                <a:graphic xmlns:a="http://schemas.openxmlformats.org/drawingml/2006/main">
                  <a:graphicData uri="http://schemas.microsoft.com/office/word/2010/wordprocessingInk">
                    <w14:contentPart bwMode="auto" r:id="rId225">
                      <w14:nvContentPartPr>
                        <w14:cNvContentPartPr/>
                      </w14:nvContentPartPr>
                      <w14:xfrm>
                        <a:off x="0" y="0"/>
                        <a:ext cx="217440" cy="203760"/>
                      </w14:xfrm>
                    </w14:contentPart>
                  </a:graphicData>
                </a:graphic>
              </wp:anchor>
            </w:drawing>
          </mc:Choice>
          <mc:Fallback>
            <w:pict>
              <v:shape w14:anchorId="36027646" id="Písanie rukou 179" o:spid="_x0000_s1026" type="#_x0000_t75" style="position:absolute;margin-left:299.35pt;margin-top:127.3pt;width:18.1pt;height:17.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">
                <v:imagedata r:id="rId226" o:title=""/>
              </v:shape>
            </w:pict>
          </mc:Fallback>
        </mc:AlternateContent>
      </w:r>
      <w:r>
        <w:rPr>
          <w:noProof/>
        </w:rPr>
        <mc:AlternateContent>
          <mc:Choice Requires="wpi">
            <w:drawing>
              <wp:anchor distT="0" distB="0" distL="114300" distR="114300" simplePos="0" relativeHeight="251820032" behindDoc="0" locked="0" layoutInCell="1" allowOverlap="1" wp14:anchorId="246120E0" wp14:editId="0E197DAF">
                <wp:simplePos x="0" y="0"/>
                <wp:positionH relativeFrom="column">
                  <wp:posOffset>1192020</wp:posOffset>
                </wp:positionH>
                <wp:positionV relativeFrom="paragraph">
                  <wp:posOffset>2445725</wp:posOffset>
                </wp:positionV>
                <wp:extent cx="124200" cy="209160"/>
                <wp:effectExtent l="38100" t="38100" r="47625" b="38735"/>
                <wp:wrapNone/>
                <wp:docPr id="1599740081" name="Písanie rukou 178"/>
                <wp:cNvGraphicFramePr/>
                <a:graphic xmlns:a="http://schemas.openxmlformats.org/drawingml/2006/main">
                  <a:graphicData uri="http://schemas.microsoft.com/office/word/2010/wordprocessingInk">
                    <w14:contentPart bwMode="auto" r:id="rId227">
                      <w14:nvContentPartPr>
                        <w14:cNvContentPartPr/>
                      </w14:nvContentPartPr>
                      <w14:xfrm>
                        <a:off x="0" y="0"/>
                        <a:ext cx="124200" cy="209160"/>
                      </w14:xfrm>
                    </w14:contentPart>
                  </a:graphicData>
                </a:graphic>
              </wp:anchor>
            </w:drawing>
          </mc:Choice>
          <mc:Fallback>
            <w:pict>
              <v:shape w14:anchorId="6AD99242" id="Písanie rukou 178" o:spid="_x0000_s1026" type="#_x0000_t75" style="position:absolute;margin-left:93.35pt;margin-top:192.1pt;width:10.8pt;height:17.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">
                <v:imagedata r:id="rId228" o:title=""/>
              </v:shape>
            </w:pict>
          </mc:Fallback>
        </mc:AlternateContent>
      </w:r>
      <w:r>
        <w:rPr>
          <w:noProof/>
        </w:rPr>
        <mc:AlternateContent>
          <mc:Choice Requires="wpi">
            <w:drawing>
              <wp:anchor distT="0" distB="0" distL="114300" distR="114300" simplePos="0" relativeHeight="251819008" behindDoc="0" locked="0" layoutInCell="1" allowOverlap="1" wp14:anchorId="026CDD8D" wp14:editId="6131C040">
                <wp:simplePos x="0" y="0"/>
                <wp:positionH relativeFrom="column">
                  <wp:posOffset>1232700</wp:posOffset>
                </wp:positionH>
                <wp:positionV relativeFrom="paragraph">
                  <wp:posOffset>1899605</wp:posOffset>
                </wp:positionV>
                <wp:extent cx="132840" cy="200520"/>
                <wp:effectExtent l="38100" t="38100" r="38735" b="47625"/>
                <wp:wrapNone/>
                <wp:docPr id="1192718124" name="Písanie rukou 177"/>
                <wp:cNvGraphicFramePr/>
                <a:graphic xmlns:a="http://schemas.openxmlformats.org/drawingml/2006/main">
                  <a:graphicData uri="http://schemas.microsoft.com/office/word/2010/wordprocessingInk">
                    <w14:contentPart bwMode="auto" r:id="rId229">
                      <w14:nvContentPartPr>
                        <w14:cNvContentPartPr/>
                      </w14:nvContentPartPr>
                      <w14:xfrm>
                        <a:off x="0" y="0"/>
                        <a:ext cx="132840" cy="200520"/>
                      </w14:xfrm>
                    </w14:contentPart>
                  </a:graphicData>
                </a:graphic>
              </wp:anchor>
            </w:drawing>
          </mc:Choice>
          <mc:Fallback>
            <w:pict>
              <v:shape w14:anchorId="383C7FF6" id="Písanie rukou 177" o:spid="_x0000_s1026" type="#_x0000_t75" style="position:absolute;margin-left:96.55pt;margin-top:149.1pt;width:11.4pt;height:16.8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">
                <v:imagedata r:id="rId230" o:title=""/>
              </v:shape>
            </w:pict>
          </mc:Fallback>
        </mc:AlternateContent>
      </w:r>
      <w:bookmarkStart w:id="13" w:name="Driver"/>
      <w:r w:rsidR="005B3B68">
        <w:rPr>
          <w:noProof/>
        </w:rPr>
        <w:drawing>
          <wp:inline distT="0" distB="0" distL="0" distR="0" wp14:anchorId="591F8A32" wp14:editId="478F951A">
            <wp:extent cx="3609975" cy="3609975"/>
            <wp:effectExtent l="0" t="0" r="9525" b="9525"/>
            <wp:docPr id="1783274965"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4965" name="Obrázok 1783274965"/>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bookmarkEnd w:id="13"/>
    </w:p>
    <w:p w14:paraId="6C2FB3CC" w14:textId="07D01A6D" w:rsidR="00605D7C" w:rsidRDefault="00975773" w:rsidP="00975773">
      <w:pPr>
        <w:pStyle w:val="Caption"/>
        <w:jc w:val="center"/>
      </w:pPr>
      <w:r>
        <w:t xml:space="preserve">Obrázok </w:t>
      </w:r>
      <w:fldSimple w:instr=" SEQ Obrázok \* ARABIC ">
        <w:r w:rsidR="00AE4168">
          <w:rPr>
            <w:noProof/>
          </w:rPr>
          <w:t>14</w:t>
        </w:r>
      </w:fldSimple>
      <w:r>
        <w:t xml:space="preserve"> </w:t>
      </w:r>
      <w:proofErr w:type="spellStart"/>
      <w:r>
        <w:t>Driver</w:t>
      </w:r>
      <w:proofErr w:type="spellEnd"/>
      <w:r>
        <w:t xml:space="preserve"> pre 2 motory</w:t>
      </w:r>
    </w:p>
    <w:p w14:paraId="24DF22BC" w14:textId="53ABE84C" w:rsidR="00A25475" w:rsidRPr="00A25475" w:rsidRDefault="00A25475" w:rsidP="00A25475">
      <w:r>
        <w:t>Riadiaca doska pre 2 motory, v našom aute máme takéto dosky dve, nakoľko máme 4 motory a tank-</w:t>
      </w:r>
      <w:proofErr w:type="spellStart"/>
      <w:r>
        <w:t>drive</w:t>
      </w:r>
      <w:proofErr w:type="spellEnd"/>
      <w:r>
        <w:t xml:space="preserve"> ovládanie, každé koleso je možné ovládať samostatne.</w:t>
      </w:r>
    </w:p>
    <w:p w14:paraId="212255E9" w14:textId="46CC245A" w:rsidR="005D6002" w:rsidRDefault="005D6002" w:rsidP="005D6002">
      <w:pPr>
        <w:pStyle w:val="ListParagraph"/>
        <w:numPr>
          <w:ilvl w:val="0"/>
          <w:numId w:val="35"/>
        </w:numPr>
      </w:pPr>
      <w:r>
        <w:lastRenderedPageBreak/>
        <w:t>Vstupný kábel z (+) terminálu motora číslo 1</w:t>
      </w:r>
    </w:p>
    <w:p w14:paraId="01A3A794" w14:textId="2B848944" w:rsidR="005D6002" w:rsidRPr="005D6002" w:rsidRDefault="005D6002" w:rsidP="005D6002">
      <w:pPr>
        <w:pStyle w:val="ListParagraph"/>
        <w:numPr>
          <w:ilvl w:val="0"/>
          <w:numId w:val="35"/>
        </w:numPr>
      </w:pPr>
      <w:r>
        <w:t>Vstupný kábel z (-) terminálu motora číslo 1</w:t>
      </w:r>
    </w:p>
    <w:p w14:paraId="5AA2F74E" w14:textId="15F21E8C" w:rsidR="005D6002" w:rsidRPr="005D6002" w:rsidRDefault="005D6002" w:rsidP="005D6002">
      <w:pPr>
        <w:pStyle w:val="ListParagraph"/>
        <w:numPr>
          <w:ilvl w:val="0"/>
          <w:numId w:val="35"/>
        </w:numPr>
      </w:pPr>
      <w:r>
        <w:t>Vstupný kábel z (+) terminálu motora číslo 2</w:t>
      </w:r>
    </w:p>
    <w:p w14:paraId="6DFCEECE" w14:textId="33B8A4BA" w:rsidR="005D6002" w:rsidRPr="005D6002" w:rsidRDefault="005D6002" w:rsidP="005D6002">
      <w:pPr>
        <w:pStyle w:val="ListParagraph"/>
        <w:numPr>
          <w:ilvl w:val="0"/>
          <w:numId w:val="35"/>
        </w:numPr>
      </w:pPr>
      <w:r>
        <w:t>Vstupný kábel z (-) terminálu motora číslo 3</w:t>
      </w:r>
    </w:p>
    <w:p w14:paraId="30A33E8E" w14:textId="5E58A7D5" w:rsidR="005D6002" w:rsidRDefault="0009719D" w:rsidP="005D6002">
      <w:pPr>
        <w:pStyle w:val="ListParagraph"/>
        <w:numPr>
          <w:ilvl w:val="0"/>
          <w:numId w:val="35"/>
        </w:numPr>
      </w:pPr>
      <w:r>
        <w:t>Kábel uzemnenia (-), zapojený do spoločného bodu uzemnenia</w:t>
      </w:r>
    </w:p>
    <w:p w14:paraId="407F9A60" w14:textId="4CF42C7B" w:rsidR="0009719D" w:rsidRDefault="0009719D" w:rsidP="005D6002">
      <w:pPr>
        <w:pStyle w:val="ListParagraph"/>
        <w:numPr>
          <w:ilvl w:val="0"/>
          <w:numId w:val="35"/>
        </w:numPr>
      </w:pPr>
      <w:r>
        <w:t>Kábel napätia (+), zapojený do spoločného bodu napätia 7.5V</w:t>
      </w:r>
    </w:p>
    <w:p w14:paraId="1D46E707" w14:textId="30A8D1D0" w:rsidR="0009719D" w:rsidRDefault="0009719D" w:rsidP="005D6002">
      <w:pPr>
        <w:pStyle w:val="ListParagraph"/>
        <w:numPr>
          <w:ilvl w:val="0"/>
          <w:numId w:val="35"/>
        </w:numPr>
      </w:pPr>
      <w:r>
        <w:t xml:space="preserve">Riadiaci kábel IN4 zapojený do digitálneho </w:t>
      </w:r>
      <w:proofErr w:type="spellStart"/>
      <w:r>
        <w:t>pinu</w:t>
      </w:r>
      <w:proofErr w:type="spellEnd"/>
      <w:r>
        <w:t xml:space="preserve"> 9/13</w:t>
      </w:r>
    </w:p>
    <w:p w14:paraId="4B19435E" w14:textId="51695CB6" w:rsidR="0009719D" w:rsidRDefault="0009719D" w:rsidP="0009719D">
      <w:pPr>
        <w:pStyle w:val="ListParagraph"/>
        <w:numPr>
          <w:ilvl w:val="0"/>
          <w:numId w:val="35"/>
        </w:numPr>
      </w:pPr>
      <w:r>
        <w:t xml:space="preserve">Riadiaci kábel IN3 zapojený do digitálneho </w:t>
      </w:r>
      <w:proofErr w:type="spellStart"/>
      <w:r>
        <w:t>pinu</w:t>
      </w:r>
      <w:proofErr w:type="spellEnd"/>
      <w:r>
        <w:t xml:space="preserve"> 8/12</w:t>
      </w:r>
    </w:p>
    <w:p w14:paraId="63BE73EA" w14:textId="35778CBB" w:rsidR="0009719D" w:rsidRDefault="0009719D" w:rsidP="0009719D">
      <w:pPr>
        <w:pStyle w:val="ListParagraph"/>
        <w:numPr>
          <w:ilvl w:val="0"/>
          <w:numId w:val="35"/>
        </w:numPr>
      </w:pPr>
      <w:r>
        <w:t xml:space="preserve">Riadiaci kábel IN2 zapojený do digitálneho </w:t>
      </w:r>
      <w:proofErr w:type="spellStart"/>
      <w:r>
        <w:t>pinu</w:t>
      </w:r>
      <w:proofErr w:type="spellEnd"/>
      <w:r>
        <w:t xml:space="preserve"> 7/11</w:t>
      </w:r>
    </w:p>
    <w:p w14:paraId="45A34E44" w14:textId="07491B04" w:rsidR="0009719D" w:rsidRPr="005D6002" w:rsidRDefault="0009719D" w:rsidP="0009719D">
      <w:pPr>
        <w:pStyle w:val="ListParagraph"/>
        <w:numPr>
          <w:ilvl w:val="0"/>
          <w:numId w:val="35"/>
        </w:numPr>
      </w:pPr>
      <w:r>
        <w:t xml:space="preserve">Riadiaci kábel IN1 zapojený do digitálneho </w:t>
      </w:r>
      <w:proofErr w:type="spellStart"/>
      <w:r>
        <w:t>pinu</w:t>
      </w:r>
      <w:proofErr w:type="spellEnd"/>
      <w:r>
        <w:t xml:space="preserve"> 6/10</w:t>
      </w:r>
    </w:p>
    <w:p w14:paraId="26AC49D1" w14:textId="77777777" w:rsidR="00605D7C" w:rsidRDefault="00605D7C" w:rsidP="003E7C4C">
      <w:pPr>
        <w:jc w:val="both"/>
      </w:pPr>
    </w:p>
    <w:p w14:paraId="0870CBA3" w14:textId="1D8903C9" w:rsidR="00975773" w:rsidRDefault="00CC2743" w:rsidP="00975773">
      <w:pPr>
        <w:keepNext/>
        <w:jc w:val="center"/>
      </w:pPr>
      <w:r>
        <w:rPr>
          <w:noProof/>
        </w:rPr>
        <mc:AlternateContent>
          <mc:Choice Requires="wpi">
            <w:drawing>
              <wp:anchor distT="0" distB="0" distL="114300" distR="114300" simplePos="0" relativeHeight="251859968" behindDoc="0" locked="0" layoutInCell="1" allowOverlap="1" wp14:anchorId="5615D1B0" wp14:editId="7B2ADC4C">
                <wp:simplePos x="0" y="0"/>
                <wp:positionH relativeFrom="column">
                  <wp:posOffset>3439795</wp:posOffset>
                </wp:positionH>
                <wp:positionV relativeFrom="paragraph">
                  <wp:posOffset>570230</wp:posOffset>
                </wp:positionV>
                <wp:extent cx="110490" cy="226115"/>
                <wp:effectExtent l="19050" t="38100" r="41910" b="40640"/>
                <wp:wrapNone/>
                <wp:docPr id="614883975" name="Písanie rukou 217"/>
                <wp:cNvGraphicFramePr/>
                <a:graphic xmlns:a="http://schemas.openxmlformats.org/drawingml/2006/main">
                  <a:graphicData uri="http://schemas.microsoft.com/office/word/2010/wordprocessingInk">
                    <w14:contentPart bwMode="auto" r:id="rId232">
                      <w14:nvContentPartPr>
                        <w14:cNvContentPartPr/>
                      </w14:nvContentPartPr>
                      <w14:xfrm>
                        <a:off x="0" y="0"/>
                        <a:ext cx="110490" cy="226115"/>
                      </w14:xfrm>
                    </w14:contentPart>
                  </a:graphicData>
                </a:graphic>
              </wp:anchor>
            </w:drawing>
          </mc:Choice>
          <mc:Fallback>
            <w:pict>
              <v:shape w14:anchorId="47F385B1" id="Písanie rukou 217" o:spid="_x0000_s1026" type="#_x0000_t75" style="position:absolute;margin-left:270.35pt;margin-top:44.4pt;width:9.65pt;height:18.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">
                <v:imagedata r:id="rId233" o:title=""/>
              </v:shape>
            </w:pict>
          </mc:Fallback>
        </mc:AlternateContent>
      </w:r>
      <w:r>
        <w:rPr>
          <w:noProof/>
        </w:rPr>
        <mc:AlternateContent>
          <mc:Choice Requires="wpi">
            <w:drawing>
              <wp:anchor distT="0" distB="0" distL="114300" distR="114300" simplePos="0" relativeHeight="251856896" behindDoc="0" locked="0" layoutInCell="1" allowOverlap="1" wp14:anchorId="630275BC" wp14:editId="42AB9F89">
                <wp:simplePos x="0" y="0"/>
                <wp:positionH relativeFrom="column">
                  <wp:posOffset>4406265</wp:posOffset>
                </wp:positionH>
                <wp:positionV relativeFrom="paragraph">
                  <wp:posOffset>1462405</wp:posOffset>
                </wp:positionV>
                <wp:extent cx="110030" cy="152765"/>
                <wp:effectExtent l="38100" t="38100" r="42545" b="38100"/>
                <wp:wrapNone/>
                <wp:docPr id="280985749" name="Písanie rukou 214"/>
                <wp:cNvGraphicFramePr/>
                <a:graphic xmlns:a="http://schemas.openxmlformats.org/drawingml/2006/main">
                  <a:graphicData uri="http://schemas.microsoft.com/office/word/2010/wordprocessingInk">
                    <w14:contentPart bwMode="auto" r:id="rId234">
                      <w14:nvContentPartPr>
                        <w14:cNvContentPartPr/>
                      </w14:nvContentPartPr>
                      <w14:xfrm>
                        <a:off x="0" y="0"/>
                        <a:ext cx="110030" cy="152765"/>
                      </w14:xfrm>
                    </w14:contentPart>
                  </a:graphicData>
                </a:graphic>
              </wp:anchor>
            </w:drawing>
          </mc:Choice>
          <mc:Fallback>
            <w:pict>
              <v:shape w14:anchorId="605B07C4" id="Písanie rukou 214" o:spid="_x0000_s1026" type="#_x0000_t75" style="position:absolute;margin-left:346.45pt;margin-top:114.65pt;width:9.65pt;height:13.0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">
                <v:imagedata r:id="rId235" o:title=""/>
              </v:shape>
            </w:pict>
          </mc:Fallback>
        </mc:AlternateContent>
      </w:r>
      <w:r>
        <w:rPr>
          <w:noProof/>
        </w:rPr>
        <mc:AlternateContent>
          <mc:Choice Requires="wps">
            <w:drawing>
              <wp:anchor distT="0" distB="0" distL="114300" distR="114300" simplePos="0" relativeHeight="251853824" behindDoc="0" locked="0" layoutInCell="1" allowOverlap="1" wp14:anchorId="0373C675" wp14:editId="046069ED">
                <wp:simplePos x="0" y="0"/>
                <wp:positionH relativeFrom="column">
                  <wp:posOffset>3310560</wp:posOffset>
                </wp:positionH>
                <wp:positionV relativeFrom="paragraph">
                  <wp:posOffset>3032820</wp:posOffset>
                </wp:positionV>
                <wp:extent cx="360000" cy="0"/>
                <wp:effectExtent l="38100" t="76200" r="0" b="114300"/>
                <wp:wrapNone/>
                <wp:docPr id="439307094" name="Rovná spojnica 211"/>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E71224">
                            <a:alpha val="5000"/>
                          </a:srgbClr>
                        </a:solidFill>
                        <a:ln w="126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18BDD" id="Rovná spojnica 211" o:spid="_x0000_s1026" style="position:absolute;rotation:180;z-index:251853824;visibility:visible;mso-wrap-style:square;mso-wrap-distance-left:9pt;mso-wrap-distance-top:0;mso-wrap-distance-right:9pt;mso-wrap-distance-bottom:0;mso-position-horizontal:absolute;mso-position-horizontal-relative:text;mso-position-vertical:absolute;mso-position-vertical-relative:text" from="260.65pt,238.8pt" to="289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" filled="t" fillcolor="#e71224" strokecolor="#e71224" strokeweight=".35mm">
                <v:fill opacity="3341f"/>
                <v:stroke endarrow="open"/>
              </v:line>
            </w:pict>
          </mc:Fallback>
        </mc:AlternateContent>
      </w:r>
      <w:r>
        <w:rPr>
          <w:noProof/>
        </w:rPr>
        <mc:AlternateContent>
          <mc:Choice Requires="wpi">
            <w:drawing>
              <wp:anchor distT="0" distB="0" distL="114300" distR="114300" simplePos="0" relativeHeight="251849728" behindDoc="0" locked="0" layoutInCell="1" allowOverlap="1" wp14:anchorId="58B0DFA9" wp14:editId="2A62F530">
                <wp:simplePos x="0" y="0"/>
                <wp:positionH relativeFrom="column">
                  <wp:posOffset>1277620</wp:posOffset>
                </wp:positionH>
                <wp:positionV relativeFrom="paragraph">
                  <wp:posOffset>2101215</wp:posOffset>
                </wp:positionV>
                <wp:extent cx="104695" cy="170815"/>
                <wp:effectExtent l="38100" t="38100" r="29210" b="38735"/>
                <wp:wrapNone/>
                <wp:docPr id="860147663" name="Písanie rukou 207"/>
                <wp:cNvGraphicFramePr/>
                <a:graphic xmlns:a="http://schemas.openxmlformats.org/drawingml/2006/main">
                  <a:graphicData uri="http://schemas.microsoft.com/office/word/2010/wordprocessingInk">
                    <w14:contentPart bwMode="auto" r:id="rId236">
                      <w14:nvContentPartPr>
                        <w14:cNvContentPartPr/>
                      </w14:nvContentPartPr>
                      <w14:xfrm>
                        <a:off x="0" y="0"/>
                        <a:ext cx="104695" cy="170815"/>
                      </w14:xfrm>
                    </w14:contentPart>
                  </a:graphicData>
                </a:graphic>
              </wp:anchor>
            </w:drawing>
          </mc:Choice>
          <mc:Fallback>
            <w:pict>
              <v:shape w14:anchorId="1C32AB41" id="Písanie rukou 207" o:spid="_x0000_s1026" type="#_x0000_t75" style="position:absolute;margin-left:100.1pt;margin-top:164.95pt;width:9.25pt;height:14.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">
                <v:imagedata r:id="rId237" o:title=""/>
              </v:shape>
            </w:pict>
          </mc:Fallback>
        </mc:AlternateContent>
      </w:r>
      <w:r>
        <w:rPr>
          <w:noProof/>
        </w:rPr>
        <mc:AlternateContent>
          <mc:Choice Requires="wpi">
            <w:drawing>
              <wp:anchor distT="0" distB="0" distL="114300" distR="114300" simplePos="0" relativeHeight="251846656" behindDoc="0" locked="0" layoutInCell="1" allowOverlap="1" wp14:anchorId="19B31EC1" wp14:editId="4D953FCA">
                <wp:simplePos x="0" y="0"/>
                <wp:positionH relativeFrom="column">
                  <wp:posOffset>944245</wp:posOffset>
                </wp:positionH>
                <wp:positionV relativeFrom="paragraph">
                  <wp:posOffset>1621155</wp:posOffset>
                </wp:positionV>
                <wp:extent cx="92710" cy="148025"/>
                <wp:effectExtent l="38100" t="38100" r="40640" b="42545"/>
                <wp:wrapNone/>
                <wp:docPr id="373912355" name="Písanie rukou 204"/>
                <wp:cNvGraphicFramePr/>
                <a:graphic xmlns:a="http://schemas.openxmlformats.org/drawingml/2006/main">
                  <a:graphicData uri="http://schemas.microsoft.com/office/word/2010/wordprocessingInk">
                    <w14:contentPart bwMode="auto" r:id="rId238">
                      <w14:nvContentPartPr>
                        <w14:cNvContentPartPr/>
                      </w14:nvContentPartPr>
                      <w14:xfrm>
                        <a:off x="0" y="0"/>
                        <a:ext cx="92710" cy="148025"/>
                      </w14:xfrm>
                    </w14:contentPart>
                  </a:graphicData>
                </a:graphic>
              </wp:anchor>
            </w:drawing>
          </mc:Choice>
          <mc:Fallback>
            <w:pict>
              <v:shape w14:anchorId="3566FC16" id="Písanie rukou 204" o:spid="_x0000_s1026" type="#_x0000_t75" style="position:absolute;margin-left:73.85pt;margin-top:127.15pt;width:8.25pt;height:12.6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">
                <v:imagedata r:id="rId239" o:title=""/>
              </v:shape>
            </w:pict>
          </mc:Fallback>
        </mc:AlternateContent>
      </w:r>
      <w:r>
        <w:rPr>
          <w:noProof/>
        </w:rPr>
        <mc:AlternateContent>
          <mc:Choice Requires="wpi">
            <w:drawing>
              <wp:anchor distT="0" distB="0" distL="114300" distR="114300" simplePos="0" relativeHeight="251843584" behindDoc="0" locked="0" layoutInCell="1" allowOverlap="1" wp14:anchorId="4ACD0B2E" wp14:editId="35D841AC">
                <wp:simplePos x="0" y="0"/>
                <wp:positionH relativeFrom="column">
                  <wp:posOffset>3523615</wp:posOffset>
                </wp:positionH>
                <wp:positionV relativeFrom="paragraph">
                  <wp:posOffset>2737485</wp:posOffset>
                </wp:positionV>
                <wp:extent cx="219700" cy="213995"/>
                <wp:effectExtent l="38100" t="38100" r="47625" b="52705"/>
                <wp:wrapNone/>
                <wp:docPr id="1955665459" name="Písanie rukou 201"/>
                <wp:cNvGraphicFramePr/>
                <a:graphic xmlns:a="http://schemas.openxmlformats.org/drawingml/2006/main">
                  <a:graphicData uri="http://schemas.microsoft.com/office/word/2010/wordprocessingInk">
                    <w14:contentPart bwMode="auto" r:id="rId240">
                      <w14:nvContentPartPr>
                        <w14:cNvContentPartPr/>
                      </w14:nvContentPartPr>
                      <w14:xfrm>
                        <a:off x="0" y="0"/>
                        <a:ext cx="219700" cy="213995"/>
                      </w14:xfrm>
                    </w14:contentPart>
                  </a:graphicData>
                </a:graphic>
              </wp:anchor>
            </w:drawing>
          </mc:Choice>
          <mc:Fallback>
            <w:pict>
              <v:shape w14:anchorId="6C1B5A85" id="Písanie rukou 201" o:spid="_x0000_s1026" type="#_x0000_t75" style="position:absolute;margin-left:276.95pt;margin-top:215.05pt;width:18.3pt;height:17.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">
                <v:imagedata r:id="rId241" o:title=""/>
              </v:shape>
            </w:pict>
          </mc:Fallback>
        </mc:AlternateContent>
      </w:r>
      <w:r>
        <w:rPr>
          <w:noProof/>
        </w:rPr>
        <mc:AlternateContent>
          <mc:Choice Requires="wpi">
            <w:drawing>
              <wp:anchor distT="0" distB="0" distL="114300" distR="114300" simplePos="0" relativeHeight="251840512" behindDoc="0" locked="0" layoutInCell="1" allowOverlap="1" wp14:anchorId="53E201BC" wp14:editId="51A89DDD">
                <wp:simplePos x="0" y="0"/>
                <wp:positionH relativeFrom="column">
                  <wp:posOffset>4300260</wp:posOffset>
                </wp:positionH>
                <wp:positionV relativeFrom="paragraph">
                  <wp:posOffset>1328700</wp:posOffset>
                </wp:positionV>
                <wp:extent cx="89640" cy="235080"/>
                <wp:effectExtent l="38100" t="38100" r="5715" b="50800"/>
                <wp:wrapNone/>
                <wp:docPr id="263230572" name="Písanie rukou 198"/>
                <wp:cNvGraphicFramePr/>
                <a:graphic xmlns:a="http://schemas.openxmlformats.org/drawingml/2006/main">
                  <a:graphicData uri="http://schemas.microsoft.com/office/word/2010/wordprocessingInk">
                    <w14:contentPart bwMode="auto" r:id="rId242">
                      <w14:nvContentPartPr>
                        <w14:cNvContentPartPr/>
                      </w14:nvContentPartPr>
                      <w14:xfrm>
                        <a:off x="0" y="0"/>
                        <a:ext cx="89640" cy="235080"/>
                      </w14:xfrm>
                    </w14:contentPart>
                  </a:graphicData>
                </a:graphic>
              </wp:anchor>
            </w:drawing>
          </mc:Choice>
          <mc:Fallback>
            <w:pict>
              <v:shape w14:anchorId="730AD5DC" id="Písanie rukou 198" o:spid="_x0000_s1026" type="#_x0000_t75" style="position:absolute;margin-left:338.1pt;margin-top:104.1pt;width:8pt;height:19.4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">
                <v:imagedata r:id="rId243" o:title=""/>
              </v:shape>
            </w:pict>
          </mc:Fallback>
        </mc:AlternateContent>
      </w:r>
      <w:r>
        <w:rPr>
          <w:noProof/>
        </w:rPr>
        <mc:AlternateContent>
          <mc:Choice Requires="wpi">
            <w:drawing>
              <wp:anchor distT="0" distB="0" distL="114300" distR="114300" simplePos="0" relativeHeight="251839488" behindDoc="0" locked="0" layoutInCell="1" allowOverlap="1" wp14:anchorId="79FAB52F" wp14:editId="24126072">
                <wp:simplePos x="0" y="0"/>
                <wp:positionH relativeFrom="column">
                  <wp:posOffset>3240060</wp:posOffset>
                </wp:positionH>
                <wp:positionV relativeFrom="paragraph">
                  <wp:posOffset>463260</wp:posOffset>
                </wp:positionV>
                <wp:extent cx="127080" cy="145080"/>
                <wp:effectExtent l="38100" t="38100" r="44450" b="45720"/>
                <wp:wrapNone/>
                <wp:docPr id="47150864" name="Písanie rukou 197"/>
                <wp:cNvGraphicFramePr/>
                <a:graphic xmlns:a="http://schemas.openxmlformats.org/drawingml/2006/main">
                  <a:graphicData uri="http://schemas.microsoft.com/office/word/2010/wordprocessingInk">
                    <w14:contentPart bwMode="auto" r:id="rId244">
                      <w14:nvContentPartPr>
                        <w14:cNvContentPartPr/>
                      </w14:nvContentPartPr>
                      <w14:xfrm>
                        <a:off x="0" y="0"/>
                        <a:ext cx="127080" cy="145080"/>
                      </w14:xfrm>
                    </w14:contentPart>
                  </a:graphicData>
                </a:graphic>
              </wp:anchor>
            </w:drawing>
          </mc:Choice>
          <mc:Fallback>
            <w:pict>
              <v:shape w14:anchorId="22DA9277" id="Písanie rukou 197" o:spid="_x0000_s1026" type="#_x0000_t75" style="position:absolute;margin-left:254.6pt;margin-top:36pt;width:10.95pt;height:12.4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">
                <v:imagedata r:id="rId245" o:title=""/>
              </v:shape>
            </w:pict>
          </mc:Fallback>
        </mc:AlternateContent>
      </w:r>
      <w:r>
        <w:rPr>
          <w:noProof/>
        </w:rPr>
        <mc:AlternateContent>
          <mc:Choice Requires="wpi">
            <w:drawing>
              <wp:anchor distT="0" distB="0" distL="114300" distR="114300" simplePos="0" relativeHeight="251838464" behindDoc="0" locked="0" layoutInCell="1" allowOverlap="1" wp14:anchorId="5EE2680A" wp14:editId="306E4ABD">
                <wp:simplePos x="0" y="0"/>
                <wp:positionH relativeFrom="column">
                  <wp:posOffset>1071420</wp:posOffset>
                </wp:positionH>
                <wp:positionV relativeFrom="paragraph">
                  <wp:posOffset>2152740</wp:posOffset>
                </wp:positionV>
                <wp:extent cx="161280" cy="191520"/>
                <wp:effectExtent l="38100" t="38100" r="48895" b="37465"/>
                <wp:wrapNone/>
                <wp:docPr id="1567363066" name="Písanie rukou 196"/>
                <wp:cNvGraphicFramePr/>
                <a:graphic xmlns:a="http://schemas.openxmlformats.org/drawingml/2006/main">
                  <a:graphicData uri="http://schemas.microsoft.com/office/word/2010/wordprocessingInk">
                    <w14:contentPart bwMode="auto" r:id="rId246">
                      <w14:nvContentPartPr>
                        <w14:cNvContentPartPr/>
                      </w14:nvContentPartPr>
                      <w14:xfrm>
                        <a:off x="0" y="0"/>
                        <a:ext cx="161280" cy="191520"/>
                      </w14:xfrm>
                    </w14:contentPart>
                  </a:graphicData>
                </a:graphic>
              </wp:anchor>
            </w:drawing>
          </mc:Choice>
          <mc:Fallback>
            <w:pict>
              <v:shape w14:anchorId="21198CBE" id="Písanie rukou 196" o:spid="_x0000_s1026" type="#_x0000_t75" style="position:absolute;margin-left:83.85pt;margin-top:169pt;width:13.7pt;height:16.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">
                <v:imagedata r:id="rId247" o:title=""/>
              </v:shape>
            </w:pict>
          </mc:Fallback>
        </mc:AlternateContent>
      </w:r>
      <w:r>
        <w:rPr>
          <w:noProof/>
        </w:rPr>
        <mc:AlternateContent>
          <mc:Choice Requires="wpi">
            <w:drawing>
              <wp:anchor distT="0" distB="0" distL="114300" distR="114300" simplePos="0" relativeHeight="251837440" behindDoc="0" locked="0" layoutInCell="1" allowOverlap="1" wp14:anchorId="6FB3F9D7" wp14:editId="57C5D422">
                <wp:simplePos x="0" y="0"/>
                <wp:positionH relativeFrom="column">
                  <wp:posOffset>1105980</wp:posOffset>
                </wp:positionH>
                <wp:positionV relativeFrom="paragraph">
                  <wp:posOffset>1476660</wp:posOffset>
                </wp:positionV>
                <wp:extent cx="86760" cy="171720"/>
                <wp:effectExtent l="38100" t="38100" r="46990" b="38100"/>
                <wp:wrapNone/>
                <wp:docPr id="1713083934" name="Písanie rukou 195"/>
                <wp:cNvGraphicFramePr/>
                <a:graphic xmlns:a="http://schemas.openxmlformats.org/drawingml/2006/main">
                  <a:graphicData uri="http://schemas.microsoft.com/office/word/2010/wordprocessingInk">
                    <w14:contentPart bwMode="auto" r:id="rId248">
                      <w14:nvContentPartPr>
                        <w14:cNvContentPartPr/>
                      </w14:nvContentPartPr>
                      <w14:xfrm>
                        <a:off x="0" y="0"/>
                        <a:ext cx="86760" cy="171720"/>
                      </w14:xfrm>
                    </w14:contentPart>
                  </a:graphicData>
                </a:graphic>
              </wp:anchor>
            </w:drawing>
          </mc:Choice>
          <mc:Fallback>
            <w:pict>
              <v:shape w14:anchorId="5E05B56C" id="Písanie rukou 195" o:spid="_x0000_s1026" type="#_x0000_t75" style="position:absolute;margin-left:86.6pt;margin-top:115.75pt;width:7.85pt;height:14.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">
                <v:imagedata r:id="rId249" o:title=""/>
              </v:shape>
            </w:pict>
          </mc:Fallback>
        </mc:AlternateContent>
      </w:r>
      <w:bookmarkStart w:id="14" w:name="Relay"/>
      <w:r w:rsidR="005B3B68">
        <w:rPr>
          <w:noProof/>
        </w:rPr>
        <w:drawing>
          <wp:inline distT="0" distB="0" distL="0" distR="0" wp14:anchorId="57337D61" wp14:editId="1D9A67DF">
            <wp:extent cx="3959860" cy="3959860"/>
            <wp:effectExtent l="0" t="0" r="2540" b="2540"/>
            <wp:docPr id="1131039068"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9068" name="Obrázok 1131039068"/>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3959860" cy="3959860"/>
                    </a:xfrm>
                    <a:prstGeom prst="rect">
                      <a:avLst/>
                    </a:prstGeom>
                  </pic:spPr>
                </pic:pic>
              </a:graphicData>
            </a:graphic>
          </wp:inline>
        </w:drawing>
      </w:r>
      <w:bookmarkEnd w:id="14"/>
    </w:p>
    <w:p w14:paraId="51267E8D" w14:textId="68A00D91" w:rsidR="00605D7C" w:rsidRDefault="00975773" w:rsidP="00975773">
      <w:pPr>
        <w:pStyle w:val="Caption"/>
        <w:jc w:val="center"/>
      </w:pPr>
      <w:r>
        <w:t xml:space="preserve">Obrázok </w:t>
      </w:r>
      <w:fldSimple w:instr=" SEQ Obrázok \* ARABIC ">
        <w:r w:rsidR="00AE4168">
          <w:rPr>
            <w:noProof/>
          </w:rPr>
          <w:t>15</w:t>
        </w:r>
      </w:fldSimple>
      <w:r>
        <w:t xml:space="preserve"> Relé na spínanie vodnej pumpy pomocou </w:t>
      </w:r>
      <w:proofErr w:type="spellStart"/>
      <w:r>
        <w:t>arduina</w:t>
      </w:r>
      <w:proofErr w:type="spellEnd"/>
    </w:p>
    <w:p w14:paraId="4115D49F" w14:textId="78EE762E" w:rsidR="00A25475" w:rsidRPr="00A25475" w:rsidRDefault="00A25475" w:rsidP="00A25475">
      <w:r>
        <w:t xml:space="preserve">5V relé modul na spínanie napätia 7,5V priamo z batérie do vodnej pumpy, ovládaný cez digitálny </w:t>
      </w:r>
      <w:proofErr w:type="spellStart"/>
      <w:r>
        <w:t>pin</w:t>
      </w:r>
      <w:proofErr w:type="spellEnd"/>
      <w:r>
        <w:t xml:space="preserve"> </w:t>
      </w:r>
      <w:proofErr w:type="spellStart"/>
      <w:r>
        <w:t>Arduina</w:t>
      </w:r>
      <w:proofErr w:type="spellEnd"/>
      <w:r>
        <w:t>.</w:t>
      </w:r>
    </w:p>
    <w:p w14:paraId="578E5210" w14:textId="281509AD" w:rsidR="000B47CA" w:rsidRDefault="000B47CA" w:rsidP="000B47CA">
      <w:pPr>
        <w:pStyle w:val="ListParagraph"/>
        <w:numPr>
          <w:ilvl w:val="0"/>
          <w:numId w:val="36"/>
        </w:numPr>
      </w:pPr>
      <w:r>
        <w:t>Kábel napätia (+) z </w:t>
      </w:r>
      <w:hyperlink w:anchor="Pump" w:history="1">
        <w:r w:rsidRPr="000B47CA">
          <w:rPr>
            <w:rStyle w:val="Hyperlink"/>
          </w:rPr>
          <w:t>vodnej pumpy</w:t>
        </w:r>
      </w:hyperlink>
    </w:p>
    <w:p w14:paraId="6542413C" w14:textId="40666C20" w:rsidR="00AB40EA" w:rsidRDefault="001F0078" w:rsidP="000B47CA">
      <w:pPr>
        <w:pStyle w:val="ListParagraph"/>
        <w:numPr>
          <w:ilvl w:val="0"/>
          <w:numId w:val="36"/>
        </w:numPr>
      </w:pPr>
      <w:r>
        <w:t>Kábel napätia (+), zapojený do spoločného bodu napätia 7,5V</w:t>
      </w:r>
    </w:p>
    <w:p w14:paraId="65F4CE82" w14:textId="77777777" w:rsidR="009D5E41" w:rsidRDefault="009D5E41" w:rsidP="009D5E41">
      <w:pPr>
        <w:pStyle w:val="ListParagraph"/>
        <w:numPr>
          <w:ilvl w:val="0"/>
          <w:numId w:val="36"/>
        </w:numPr>
      </w:pPr>
      <w:r>
        <w:t>Kábel uzemnenia (-), zapojený do spoločného bodu uzemnenia</w:t>
      </w:r>
    </w:p>
    <w:p w14:paraId="1885F704" w14:textId="77777777" w:rsidR="00AB40EA" w:rsidRDefault="00AB40EA" w:rsidP="00AB40EA">
      <w:pPr>
        <w:pStyle w:val="ListParagraph"/>
        <w:numPr>
          <w:ilvl w:val="0"/>
          <w:numId w:val="36"/>
        </w:numPr>
      </w:pPr>
      <w:r>
        <w:t xml:space="preserve">Spínací kábel zapojený do analógového </w:t>
      </w:r>
      <w:proofErr w:type="spellStart"/>
      <w:r>
        <w:t>pinu</w:t>
      </w:r>
      <w:proofErr w:type="spellEnd"/>
      <w:r>
        <w:t xml:space="preserve"> A1 </w:t>
      </w:r>
      <w:proofErr w:type="spellStart"/>
      <w:r>
        <w:t>Arduina</w:t>
      </w:r>
      <w:proofErr w:type="spellEnd"/>
    </w:p>
    <w:p w14:paraId="0D66D43F" w14:textId="1408050A" w:rsidR="009D5E41" w:rsidRPr="000B47CA" w:rsidRDefault="009D5E41" w:rsidP="009D5E41">
      <w:pPr>
        <w:pStyle w:val="ListParagraph"/>
        <w:numPr>
          <w:ilvl w:val="0"/>
          <w:numId w:val="36"/>
        </w:numPr>
      </w:pPr>
      <w:r>
        <w:t>Kábel napätia (+), zapojený do spoločného bodu napätia 5V</w:t>
      </w:r>
    </w:p>
    <w:p w14:paraId="5023ABAB" w14:textId="77777777" w:rsidR="00605D7C" w:rsidRDefault="00605D7C">
      <w:r>
        <w:br w:type="page"/>
      </w:r>
    </w:p>
    <w:p w14:paraId="093BE082" w14:textId="77777777" w:rsidR="00B10E1E" w:rsidRDefault="00B10E1E" w:rsidP="003E7C4C">
      <w:pPr>
        <w:jc w:val="both"/>
      </w:pPr>
    </w:p>
    <w:p w14:paraId="4CD1D870" w14:textId="77777777" w:rsidR="00B10E1E" w:rsidRPr="00D5413C" w:rsidRDefault="00B10E1E" w:rsidP="00B10E1E">
      <w:pPr>
        <w:pStyle w:val="Heading1"/>
        <w:spacing w:after="480"/>
      </w:pPr>
      <w:bookmarkStart w:id="15" w:name="_Možné_rozšírenia"/>
      <w:bookmarkStart w:id="16" w:name="_Toc152453898"/>
      <w:bookmarkEnd w:id="15"/>
      <w:r>
        <w:t>Možné rozšírenia</w:t>
      </w:r>
      <w:bookmarkEnd w:id="16"/>
    </w:p>
    <w:p w14:paraId="08033644" w14:textId="1D10FCBD" w:rsidR="00FB62DA" w:rsidRDefault="00FB62DA" w:rsidP="00FB62DA">
      <w:pPr>
        <w:pStyle w:val="ListParagraph"/>
        <w:numPr>
          <w:ilvl w:val="0"/>
          <w:numId w:val="21"/>
        </w:numPr>
        <w:jc w:val="both"/>
      </w:pPr>
      <w:r>
        <w:t>Zmena detekcie plameňa</w:t>
      </w:r>
    </w:p>
    <w:p w14:paraId="71AC29F6" w14:textId="28936579" w:rsidR="00FB62DA" w:rsidRDefault="00FB62DA" w:rsidP="00FB62DA">
      <w:pPr>
        <w:pStyle w:val="ListParagraph"/>
        <w:numPr>
          <w:ilvl w:val="1"/>
          <w:numId w:val="21"/>
        </w:numPr>
        <w:jc w:val="both"/>
      </w:pPr>
      <w:r>
        <w:t xml:space="preserve">Riešenie napríklad s infračervenou kamerou, riešenie by bolo nákladnejšie, ale o to lepšie funkčné. Kamera je schopná snímať oheň na väčšiu vzdialenosť, čo by poskytlo lepšiu detekciu ohňa a teda lepšie fungovanie autíčka, nakoľko je autonómne. </w:t>
      </w:r>
    </w:p>
    <w:p w14:paraId="7CB4F9F2" w14:textId="678446B7" w:rsidR="00FB62DA" w:rsidRDefault="00FB62DA" w:rsidP="00FB62DA">
      <w:pPr>
        <w:pStyle w:val="ListParagraph"/>
        <w:numPr>
          <w:ilvl w:val="1"/>
          <w:numId w:val="21"/>
        </w:numPr>
        <w:jc w:val="both"/>
      </w:pPr>
      <w:r>
        <w:t>Riešenie s analógovými senzormi ohňa. Digitálne totižto nevedia určiť vzdialenosť, pretože nevieme určiť silu signálu tak, ako na analógových, teda eliminovali by sme nutnosť ultrazvukového senzora pre zistenie vzdialenosti od objektu (resp. sviečky)</w:t>
      </w:r>
    </w:p>
    <w:p w14:paraId="14DE90A9" w14:textId="5EAACE26" w:rsidR="005300CE" w:rsidRDefault="005300CE" w:rsidP="005300CE">
      <w:pPr>
        <w:pStyle w:val="ListParagraph"/>
        <w:numPr>
          <w:ilvl w:val="0"/>
          <w:numId w:val="21"/>
        </w:numPr>
        <w:jc w:val="both"/>
      </w:pPr>
      <w:r>
        <w:t>Vylepšenia „hadice“</w:t>
      </w:r>
    </w:p>
    <w:p w14:paraId="2C055AFA" w14:textId="66B1B369" w:rsidR="005300CE" w:rsidRDefault="005300CE" w:rsidP="005300CE">
      <w:pPr>
        <w:pStyle w:val="ListParagraph"/>
        <w:numPr>
          <w:ilvl w:val="1"/>
          <w:numId w:val="21"/>
        </w:numPr>
        <w:jc w:val="both"/>
      </w:pPr>
      <w:r>
        <w:t xml:space="preserve">Nakoľko naša </w:t>
      </w:r>
      <w:proofErr w:type="spellStart"/>
      <w:r>
        <w:t>tryska</w:t>
      </w:r>
      <w:proofErr w:type="spellEnd"/>
      <w:r>
        <w:t xml:space="preserve"> je odmontovaná z rozprašovača, pri manipulácii s ňou nastali problémy a v rámci opotrebenia a poškodenia sa zhoršila jej funkčnosť, ideálne by bolo teda využiť viac opotrebiteľnú alternatívu.</w:t>
      </w:r>
    </w:p>
    <w:p w14:paraId="13E34FC3" w14:textId="2C3037D1" w:rsidR="005300CE" w:rsidRDefault="005300CE" w:rsidP="005300CE">
      <w:pPr>
        <w:pStyle w:val="ListParagraph"/>
        <w:numPr>
          <w:ilvl w:val="1"/>
          <w:numId w:val="21"/>
        </w:numPr>
        <w:jc w:val="both"/>
      </w:pPr>
      <w:r>
        <w:t>Silnejšia pumpa. Naše momentálne riešenie obsahuje dosť chabú pumpu</w:t>
      </w:r>
      <w:r w:rsidR="001F5C1C">
        <w:t>. Zvolili sme ho kvôli kompaktnosti, ale možno by bolo vhodné model autíčka trocha zväčšiť, aby sa tam dala zakomponovať silnejšia a väčšia pumpa.</w:t>
      </w:r>
    </w:p>
    <w:p w14:paraId="582E4B7E" w14:textId="1C54583C" w:rsidR="001F5C1C" w:rsidRDefault="001F5C1C" w:rsidP="001F5C1C">
      <w:pPr>
        <w:pStyle w:val="ListParagraph"/>
        <w:numPr>
          <w:ilvl w:val="0"/>
          <w:numId w:val="21"/>
        </w:numPr>
        <w:jc w:val="both"/>
      </w:pPr>
      <w:r>
        <w:t>Kolesá</w:t>
      </w:r>
    </w:p>
    <w:p w14:paraId="5AE52DE1" w14:textId="77777777" w:rsidR="00114271" w:rsidRDefault="001F5C1C" w:rsidP="00114271">
      <w:pPr>
        <w:pStyle w:val="ListParagraph"/>
        <w:numPr>
          <w:ilvl w:val="1"/>
          <w:numId w:val="21"/>
        </w:numPr>
        <w:jc w:val="both"/>
      </w:pPr>
      <w:r>
        <w:t xml:space="preserve">Momentálne je autíčko v režime „tank </w:t>
      </w:r>
      <w:proofErr w:type="spellStart"/>
      <w:r>
        <w:t>drive</w:t>
      </w:r>
      <w:proofErr w:type="spellEnd"/>
      <w:r>
        <w:t xml:space="preserve">“, teda všetky kolesá sú pevné a otáčajú sa tak, že </w:t>
      </w:r>
      <w:r w:rsidR="0045054F">
        <w:t>jednou stranou autíčko ide dozadu a druhou dopredu. Viac realistické a vhodné riešenie by bolo mať otáčanie ako klasické hasičské auto a to tak, že by sa dokázali predné kolesá natoči</w:t>
      </w:r>
      <w:r w:rsidR="00114271">
        <w:t>ť</w:t>
      </w:r>
    </w:p>
    <w:p w14:paraId="1B5F5D0A" w14:textId="77777777" w:rsidR="00114271" w:rsidRDefault="00114271" w:rsidP="00114271">
      <w:pPr>
        <w:pStyle w:val="ListParagraph"/>
        <w:numPr>
          <w:ilvl w:val="0"/>
          <w:numId w:val="21"/>
        </w:numPr>
        <w:jc w:val="both"/>
      </w:pPr>
      <w:r>
        <w:t>Úchop na figúrky</w:t>
      </w:r>
    </w:p>
    <w:p w14:paraId="6BC6AE5F" w14:textId="77777777" w:rsidR="00CB337E" w:rsidRDefault="00114271" w:rsidP="00114271">
      <w:pPr>
        <w:pStyle w:val="ListParagraph"/>
        <w:numPr>
          <w:ilvl w:val="1"/>
          <w:numId w:val="21"/>
        </w:numPr>
        <w:jc w:val="both"/>
      </w:pPr>
      <w:r>
        <w:t>V rámci vytvárania modelu sme neodhadli presnú veľkosť a teda nie je možné úplne upevniť lego figúrky. Jedná sa ale len o dizajnovú drobnosť.</w:t>
      </w:r>
    </w:p>
    <w:p w14:paraId="2C2BB5E3" w14:textId="77777777" w:rsidR="00CB337E" w:rsidRDefault="00CB337E" w:rsidP="00CB337E">
      <w:pPr>
        <w:pStyle w:val="ListParagraph"/>
        <w:numPr>
          <w:ilvl w:val="0"/>
          <w:numId w:val="21"/>
        </w:numPr>
        <w:jc w:val="both"/>
      </w:pPr>
      <w:r>
        <w:t>Ovládanie</w:t>
      </w:r>
    </w:p>
    <w:p w14:paraId="2AB20E2A" w14:textId="77777777" w:rsidR="00CB337E" w:rsidRPr="00CB337E" w:rsidRDefault="00CB337E" w:rsidP="00CB337E">
      <w:pPr>
        <w:pStyle w:val="ListParagraph"/>
        <w:numPr>
          <w:ilvl w:val="1"/>
          <w:numId w:val="21"/>
        </w:numPr>
        <w:jc w:val="both"/>
      </w:pPr>
      <w:r>
        <w:t>Autíčko je momentálne autonómne, to sa môže javiť ako plus, ale nie je možné ho ovládať externe. Výhodné by bolo poskytnúť 2 módy a to</w:t>
      </w:r>
      <w:r>
        <w:rPr>
          <w:lang w:val="en-US"/>
        </w:rPr>
        <w:t>:</w:t>
      </w:r>
    </w:p>
    <w:p w14:paraId="74EA0D7A" w14:textId="77777777" w:rsidR="00CB337E" w:rsidRDefault="00CB337E" w:rsidP="00CB337E">
      <w:pPr>
        <w:pStyle w:val="ListParagraph"/>
        <w:numPr>
          <w:ilvl w:val="2"/>
          <w:numId w:val="21"/>
        </w:numPr>
        <w:jc w:val="both"/>
      </w:pPr>
      <w:r>
        <w:t>„</w:t>
      </w:r>
      <w:proofErr w:type="spellStart"/>
      <w:r>
        <w:t>Free</w:t>
      </w:r>
      <w:proofErr w:type="spellEnd"/>
      <w:r>
        <w:t xml:space="preserve"> </w:t>
      </w:r>
      <w:proofErr w:type="spellStart"/>
      <w:r>
        <w:t>ride</w:t>
      </w:r>
      <w:proofErr w:type="spellEnd"/>
      <w:r>
        <w:t>“ – takzvaný mód na ovládanie pomocou nejakého zariadenia, čo by umožnilo úplnú kontrolu nad hasičským autom</w:t>
      </w:r>
    </w:p>
    <w:p w14:paraId="42CF0053" w14:textId="35077B4E" w:rsidR="00824CB8" w:rsidRDefault="00CB337E" w:rsidP="00CB337E">
      <w:pPr>
        <w:pStyle w:val="ListParagraph"/>
        <w:numPr>
          <w:ilvl w:val="2"/>
          <w:numId w:val="21"/>
        </w:numPr>
        <w:jc w:val="both"/>
      </w:pPr>
      <w:r>
        <w:t>„</w:t>
      </w:r>
      <w:proofErr w:type="spellStart"/>
      <w:r>
        <w:t>Find</w:t>
      </w:r>
      <w:proofErr w:type="spellEnd"/>
      <w:r>
        <w:t xml:space="preserve"> </w:t>
      </w:r>
      <w:proofErr w:type="spellStart"/>
      <w:r>
        <w:t>fire</w:t>
      </w:r>
      <w:proofErr w:type="spellEnd"/>
      <w:r>
        <w:t xml:space="preserve">“ – mód, ktorý by fungoval autonómne (momentálna situácia) a po zastavení autíčka </w:t>
      </w:r>
      <w:r>
        <w:rPr>
          <w:lang w:val="en-US"/>
        </w:rPr>
        <w:t>/</w:t>
      </w:r>
      <w:r>
        <w:t xml:space="preserve"> stlačení tlačidla na zariadení by sa auto preplo do tohto módu z módu „</w:t>
      </w:r>
      <w:proofErr w:type="spellStart"/>
      <w:r>
        <w:t>Free</w:t>
      </w:r>
      <w:proofErr w:type="spellEnd"/>
      <w:r>
        <w:t xml:space="preserve"> </w:t>
      </w:r>
      <w:proofErr w:type="spellStart"/>
      <w:r>
        <w:t>ride</w:t>
      </w:r>
      <w:proofErr w:type="spellEnd"/>
      <w:r>
        <w:t>“</w:t>
      </w:r>
      <w:r w:rsidR="00824CB8">
        <w:br w:type="page"/>
      </w:r>
    </w:p>
    <w:p w14:paraId="1A4C402E" w14:textId="77777777" w:rsidR="00824CB8" w:rsidRPr="00D5413C" w:rsidRDefault="00824CB8" w:rsidP="00824CB8">
      <w:pPr>
        <w:pStyle w:val="Heading1"/>
        <w:spacing w:after="480"/>
      </w:pPr>
      <w:bookmarkStart w:id="17" w:name="_Toc152453899"/>
      <w:r>
        <w:lastRenderedPageBreak/>
        <w:t>Kontakty</w:t>
      </w:r>
      <w:bookmarkEnd w:id="17"/>
    </w:p>
    <w:p w14:paraId="7A46D7E2" w14:textId="07E35A60" w:rsidR="007F7F5D" w:rsidRDefault="007F7F5D" w:rsidP="007F7F5D">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tblGrid>
      <w:tr w:rsidR="00051855" w14:paraId="3096994F" w14:textId="77777777" w:rsidTr="00AD1D39">
        <w:trPr>
          <w:jc w:val="center"/>
        </w:trPr>
        <w:tc>
          <w:tcPr>
            <w:tcW w:w="0" w:type="auto"/>
            <w:shd w:val="clear" w:color="auto" w:fill="00A0B8" w:themeFill="accent1"/>
          </w:tcPr>
          <w:p w14:paraId="53F9C8BB" w14:textId="557D9E81" w:rsidR="00051855" w:rsidRPr="00CC35A9" w:rsidRDefault="00CC35A9" w:rsidP="00051855">
            <w:pPr>
              <w:jc w:val="center"/>
              <w:rPr>
                <w:color w:val="FFFFFF" w:themeColor="background1"/>
                <w:lang w:val="en-US"/>
              </w:rPr>
            </w:pPr>
            <w:r>
              <w:rPr>
                <w:color w:val="FFFFFF" w:themeColor="background1"/>
              </w:rPr>
              <w:t>Adrián Lengyel</w:t>
            </w:r>
            <w:r w:rsidR="00051855" w:rsidRPr="00051855">
              <w:rPr>
                <w:color w:val="FFFFFF" w:themeColor="background1"/>
              </w:rPr>
              <w:br/>
              <w:t>VEDÚCI TÍMU</w:t>
            </w:r>
          </w:p>
        </w:tc>
      </w:tr>
      <w:tr w:rsidR="00051855" w14:paraId="15591FC1" w14:textId="77777777" w:rsidTr="00AD1D39">
        <w:trPr>
          <w:jc w:val="center"/>
        </w:trPr>
        <w:tc>
          <w:tcPr>
            <w:tcW w:w="0" w:type="auto"/>
          </w:tcPr>
          <w:p w14:paraId="1C842A57" w14:textId="55B22A5A" w:rsidR="00051855" w:rsidRDefault="00051855" w:rsidP="007F7F5D">
            <w:pPr>
              <w:jc w:val="both"/>
            </w:pPr>
            <w:r>
              <w:rPr>
                <w:noProof/>
                <w:lang w:eastAsia="sk-SK"/>
              </w:rPr>
              <w:drawing>
                <wp:anchor distT="0" distB="0" distL="114300" distR="114300" simplePos="0" relativeHeight="251658240" behindDoc="1" locked="0" layoutInCell="1" allowOverlap="1" wp14:anchorId="2F0FAC04" wp14:editId="111E0E7B">
                  <wp:simplePos x="0" y="0"/>
                  <wp:positionH relativeFrom="column">
                    <wp:posOffset>240175</wp:posOffset>
                  </wp:positionH>
                  <wp:positionV relativeFrom="paragraph">
                    <wp:posOffset>242865</wp:posOffset>
                  </wp:positionV>
                  <wp:extent cx="1440000" cy="1080000"/>
                  <wp:effectExtent l="8573" t="0" r="0" b="0"/>
                  <wp:wrapTight wrapText="bothSides">
                    <wp:wrapPolygon edited="0">
                      <wp:start x="21471" y="-172"/>
                      <wp:lineTo x="319" y="-172"/>
                      <wp:lineTo x="319" y="21174"/>
                      <wp:lineTo x="21471" y="21174"/>
                      <wp:lineTo x="21471" y="-172"/>
                    </wp:wrapPolygon>
                  </wp:wrapTight>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pic:cNvPicPr>
                            <a:picLocks noChangeAspect="1" noChangeArrowheads="1"/>
                          </pic:cNvPicPr>
                        </pic:nvPicPr>
                        <pic:blipFill>
                          <a:blip r:embed="rId251" cstate="print">
                            <a:extLst>
                              <a:ext uri="{28A0092B-C50C-407E-A947-70E740481C1C}">
                                <a14:useLocalDpi xmlns:a14="http://schemas.microsoft.com/office/drawing/2010/main" val="0"/>
                              </a:ext>
                            </a:extLst>
                          </a:blip>
                          <a:stretch>
                            <a:fillRect/>
                          </a:stretch>
                        </pic:blipFill>
                        <pic:spPr bwMode="auto">
                          <a:xfrm rot="16200000">
                            <a:off x="0" y="0"/>
                            <a:ext cx="144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51855" w14:paraId="569EADB1" w14:textId="77777777" w:rsidTr="00AD1D39">
        <w:trPr>
          <w:jc w:val="center"/>
        </w:trPr>
        <w:tc>
          <w:tcPr>
            <w:tcW w:w="0" w:type="auto"/>
          </w:tcPr>
          <w:p w14:paraId="1723E1EB" w14:textId="37DF4467" w:rsidR="00051855" w:rsidRDefault="00B809A6" w:rsidP="00051855">
            <w:pPr>
              <w:pStyle w:val="Texttabuky"/>
              <w:jc w:val="center"/>
            </w:pPr>
            <w:r>
              <w:t>[</w:t>
            </w:r>
            <w:r w:rsidR="00CC35A9">
              <w:t>adrian.lengyel@student.tuke.sk</w:t>
            </w:r>
            <w:r>
              <w:t>]</w:t>
            </w:r>
          </w:p>
        </w:tc>
      </w:tr>
    </w:tbl>
    <w:p w14:paraId="081BA177" w14:textId="77777777" w:rsidR="00051855" w:rsidRPr="00051855" w:rsidRDefault="00051855" w:rsidP="00051855">
      <w:pPr>
        <w:spacing w:before="0" w:after="0"/>
        <w:jc w:val="both"/>
        <w:rPr>
          <w:sz w:val="16"/>
          <w:szCs w:val="16"/>
        </w:rPr>
      </w:pPr>
    </w:p>
    <w:tbl>
      <w:tblPr>
        <w:tblW w:w="3341" w:type="pct"/>
        <w:jc w:val="center"/>
        <w:tblCellMar>
          <w:left w:w="0" w:type="dxa"/>
          <w:right w:w="0" w:type="dxa"/>
        </w:tblCellMar>
        <w:tblLook w:val="04A0" w:firstRow="1" w:lastRow="0" w:firstColumn="1" w:lastColumn="0" w:noHBand="0" w:noVBand="1"/>
        <w:tblDescription w:val="Contact information"/>
      </w:tblPr>
      <w:tblGrid>
        <w:gridCol w:w="3301"/>
        <w:gridCol w:w="22"/>
        <w:gridCol w:w="16"/>
        <w:gridCol w:w="3031"/>
        <w:gridCol w:w="22"/>
      </w:tblGrid>
      <w:tr w:rsidR="00051855" w14:paraId="478DD17C" w14:textId="77777777" w:rsidTr="00AD1D39">
        <w:trPr>
          <w:jc w:val="center"/>
        </w:trPr>
        <w:tc>
          <w:tcPr>
            <w:tcW w:w="2482" w:type="pct"/>
            <w:shd w:val="clear" w:color="auto" w:fill="00A0B8" w:themeFill="accent1"/>
          </w:tcPr>
          <w:p w14:paraId="26FF8D0E" w14:textId="59E7C874" w:rsidR="00051855" w:rsidRDefault="00CC35A9" w:rsidP="00035035">
            <w:pPr>
              <w:pStyle w:val="Obrtenhlavikatabuky"/>
              <w:jc w:val="center"/>
            </w:pPr>
            <w:r w:rsidRPr="00CC35A9">
              <w:rPr>
                <w:rFonts w:asciiTheme="minorHAnsi" w:hAnsiTheme="minorHAnsi"/>
                <w:caps w:val="0"/>
              </w:rPr>
              <w:t>Andrej Ján Rišian</w:t>
            </w:r>
            <w:r w:rsidR="00051855">
              <w:br/>
              <w:t>programátor</w:t>
            </w:r>
          </w:p>
        </w:tc>
        <w:tc>
          <w:tcPr>
            <w:tcW w:w="16" w:type="pct"/>
          </w:tcPr>
          <w:p w14:paraId="34D30770" w14:textId="77777777" w:rsidR="00051855" w:rsidRDefault="00051855" w:rsidP="00035035">
            <w:pPr>
              <w:pStyle w:val="Obrtenhlavikatabuky"/>
              <w:jc w:val="center"/>
            </w:pPr>
          </w:p>
        </w:tc>
        <w:tc>
          <w:tcPr>
            <w:tcW w:w="2483" w:type="pct"/>
            <w:gridSpan w:val="2"/>
            <w:shd w:val="clear" w:color="auto" w:fill="00A0B8" w:themeFill="accent1"/>
          </w:tcPr>
          <w:p w14:paraId="1ED113C1" w14:textId="3B8ECE1D" w:rsidR="00051855" w:rsidRDefault="00A2682B" w:rsidP="00035035">
            <w:pPr>
              <w:pStyle w:val="Obrtenhlavikatabuky"/>
              <w:jc w:val="center"/>
            </w:pPr>
            <w:r>
              <w:rPr>
                <w:caps w:val="0"/>
              </w:rPr>
              <w:t>Ján Kapurík</w:t>
            </w:r>
            <w:r w:rsidR="00051855">
              <w:br/>
              <w:t>programátor</w:t>
            </w:r>
          </w:p>
        </w:tc>
        <w:tc>
          <w:tcPr>
            <w:tcW w:w="18" w:type="pct"/>
          </w:tcPr>
          <w:p w14:paraId="55EF9234" w14:textId="77777777" w:rsidR="00051855" w:rsidRDefault="00051855" w:rsidP="00035035">
            <w:pPr>
              <w:pStyle w:val="Obrtenhlavikatabuky"/>
              <w:jc w:val="center"/>
            </w:pPr>
          </w:p>
        </w:tc>
      </w:tr>
      <w:tr w:rsidR="00051855" w14:paraId="55453DE3" w14:textId="77777777" w:rsidTr="00AD1D39">
        <w:trPr>
          <w:jc w:val="center"/>
        </w:trPr>
        <w:tc>
          <w:tcPr>
            <w:tcW w:w="2499" w:type="pct"/>
            <w:gridSpan w:val="2"/>
            <w:tcMar>
              <w:top w:w="72" w:type="dxa"/>
            </w:tcMar>
          </w:tcPr>
          <w:p w14:paraId="26AA63FB" w14:textId="77777777" w:rsidR="00051855" w:rsidRDefault="00051855" w:rsidP="00035035">
            <w:pPr>
              <w:pStyle w:val="Texttabuky"/>
            </w:pPr>
            <w:r>
              <w:rPr>
                <w:noProof/>
                <w:lang w:eastAsia="sk-SK"/>
              </w:rPr>
              <w:drawing>
                <wp:anchor distT="0" distB="0" distL="114300" distR="114300" simplePos="0" relativeHeight="251659264" behindDoc="1" locked="0" layoutInCell="1" allowOverlap="1" wp14:anchorId="3AA14D29" wp14:editId="27FF194C">
                  <wp:simplePos x="0" y="0"/>
                  <wp:positionH relativeFrom="column">
                    <wp:posOffset>335280</wp:posOffset>
                  </wp:positionH>
                  <wp:positionV relativeFrom="paragraph">
                    <wp:posOffset>30480</wp:posOffset>
                  </wp:positionV>
                  <wp:extent cx="1394569" cy="1440000"/>
                  <wp:effectExtent l="0" t="0" r="0" b="8255"/>
                  <wp:wrapTight wrapText="bothSides">
                    <wp:wrapPolygon edited="0">
                      <wp:start x="0" y="0"/>
                      <wp:lineTo x="0" y="21438"/>
                      <wp:lineTo x="21246" y="21438"/>
                      <wp:lineTo x="21246" y="0"/>
                      <wp:lineTo x="0" y="0"/>
                    </wp:wrapPolygon>
                  </wp:wrapTight>
                  <wp:docPr id="9" name="Obrázok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394569" cy="1440000"/>
                          </a:xfrm>
                          <a:prstGeom prst="rect">
                            <a:avLst/>
                          </a:prstGeom>
                          <a:noFill/>
                          <a:ln>
                            <a:noFill/>
                          </a:ln>
                        </pic:spPr>
                      </pic:pic>
                    </a:graphicData>
                  </a:graphic>
                </wp:anchor>
              </w:drawing>
            </w:r>
          </w:p>
        </w:tc>
        <w:tc>
          <w:tcPr>
            <w:tcW w:w="18" w:type="pct"/>
            <w:tcMar>
              <w:top w:w="72" w:type="dxa"/>
            </w:tcMar>
          </w:tcPr>
          <w:p w14:paraId="71CA572B" w14:textId="77777777" w:rsidR="00051855" w:rsidRDefault="00051855" w:rsidP="00035035">
            <w:pPr>
              <w:pStyle w:val="Texttabuky"/>
            </w:pPr>
          </w:p>
        </w:tc>
        <w:tc>
          <w:tcPr>
            <w:tcW w:w="2483" w:type="pct"/>
            <w:gridSpan w:val="2"/>
            <w:tcMar>
              <w:top w:w="72" w:type="dxa"/>
            </w:tcMar>
          </w:tcPr>
          <w:p w14:paraId="7A7EF54B" w14:textId="2ABD581A" w:rsidR="00051855" w:rsidRDefault="00051855" w:rsidP="00035035">
            <w:pPr>
              <w:pStyle w:val="Texttabuky"/>
            </w:pPr>
            <w:r>
              <w:rPr>
                <w:noProof/>
                <w:lang w:eastAsia="sk-SK"/>
              </w:rPr>
              <w:drawing>
                <wp:anchor distT="0" distB="0" distL="114300" distR="114300" simplePos="0" relativeHeight="251660288" behindDoc="1" locked="0" layoutInCell="1" allowOverlap="1" wp14:anchorId="3CE99D36" wp14:editId="0B76D1F2">
                  <wp:simplePos x="0" y="0"/>
                  <wp:positionH relativeFrom="column">
                    <wp:posOffset>224790</wp:posOffset>
                  </wp:positionH>
                  <wp:positionV relativeFrom="paragraph">
                    <wp:posOffset>30480</wp:posOffset>
                  </wp:positionV>
                  <wp:extent cx="1394460" cy="1439545"/>
                  <wp:effectExtent l="0" t="0" r="0" b="8255"/>
                  <wp:wrapTight wrapText="bothSides">
                    <wp:wrapPolygon edited="0">
                      <wp:start x="0" y="0"/>
                      <wp:lineTo x="0" y="21438"/>
                      <wp:lineTo x="21246" y="21438"/>
                      <wp:lineTo x="21246" y="0"/>
                      <wp:lineTo x="0" y="0"/>
                    </wp:wrapPolygon>
                  </wp:wrapTight>
                  <wp:docPr id="10" name="Obrázok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394460" cy="1439545"/>
                          </a:xfrm>
                          <a:prstGeom prst="rect">
                            <a:avLst/>
                          </a:prstGeom>
                          <a:noFill/>
                          <a:ln>
                            <a:noFill/>
                          </a:ln>
                        </pic:spPr>
                      </pic:pic>
                    </a:graphicData>
                  </a:graphic>
                </wp:anchor>
              </w:drawing>
            </w:r>
          </w:p>
        </w:tc>
      </w:tr>
      <w:tr w:rsidR="00051855" w14:paraId="76FE654C" w14:textId="77777777" w:rsidTr="00AD1D39">
        <w:trPr>
          <w:jc w:val="center"/>
        </w:trPr>
        <w:tc>
          <w:tcPr>
            <w:tcW w:w="2499" w:type="pct"/>
            <w:gridSpan w:val="2"/>
            <w:tcMar>
              <w:top w:w="72" w:type="dxa"/>
            </w:tcMar>
          </w:tcPr>
          <w:p w14:paraId="5C641C0F" w14:textId="1EE514E3" w:rsidR="00051855" w:rsidRDefault="00B809A6" w:rsidP="005C054C">
            <w:pPr>
              <w:pStyle w:val="Texttabuky"/>
              <w:jc w:val="center"/>
            </w:pPr>
            <w:r>
              <w:t>[andrej.jan.risian@student.tuke.sk]</w:t>
            </w:r>
          </w:p>
        </w:tc>
        <w:tc>
          <w:tcPr>
            <w:tcW w:w="18" w:type="pct"/>
            <w:tcMar>
              <w:top w:w="72" w:type="dxa"/>
            </w:tcMar>
          </w:tcPr>
          <w:p w14:paraId="07954930" w14:textId="77777777" w:rsidR="00051855" w:rsidRDefault="00051855" w:rsidP="00035035">
            <w:pPr>
              <w:pStyle w:val="Texttabuky"/>
              <w:jc w:val="center"/>
            </w:pPr>
          </w:p>
        </w:tc>
        <w:tc>
          <w:tcPr>
            <w:tcW w:w="2483" w:type="pct"/>
            <w:gridSpan w:val="2"/>
            <w:tcMar>
              <w:top w:w="72" w:type="dxa"/>
            </w:tcMar>
          </w:tcPr>
          <w:p w14:paraId="052572D5" w14:textId="5DCFD1EE" w:rsidR="00051855" w:rsidRDefault="00B809A6" w:rsidP="00035035">
            <w:pPr>
              <w:pStyle w:val="Texttabuky"/>
              <w:jc w:val="center"/>
            </w:pPr>
            <w:r>
              <w:t>[jan.kapurik@student.tuke.sk]</w:t>
            </w:r>
          </w:p>
        </w:tc>
      </w:tr>
      <w:tr w:rsidR="00051855" w14:paraId="3741B73F" w14:textId="77777777" w:rsidTr="00AD1D39">
        <w:trPr>
          <w:jc w:val="center"/>
        </w:trPr>
        <w:tc>
          <w:tcPr>
            <w:tcW w:w="2482" w:type="pct"/>
            <w:shd w:val="clear" w:color="auto" w:fill="00A0B8" w:themeFill="accent1"/>
          </w:tcPr>
          <w:p w14:paraId="188109A6" w14:textId="5AC94958" w:rsidR="00051855" w:rsidRDefault="00A2682B" w:rsidP="00035035">
            <w:pPr>
              <w:pStyle w:val="Obrtenhlavikatabuky"/>
              <w:jc w:val="center"/>
            </w:pPr>
            <w:r>
              <w:rPr>
                <w:caps w:val="0"/>
              </w:rPr>
              <w:t>Filip Kočiš</w:t>
            </w:r>
            <w:r w:rsidR="00051855">
              <w:br/>
              <w:t>programátor</w:t>
            </w:r>
          </w:p>
        </w:tc>
        <w:tc>
          <w:tcPr>
            <w:tcW w:w="16" w:type="pct"/>
          </w:tcPr>
          <w:p w14:paraId="295BF4A8" w14:textId="77777777" w:rsidR="00051855" w:rsidRDefault="00051855" w:rsidP="00035035">
            <w:pPr>
              <w:pStyle w:val="Obrtenhlavikatabuky"/>
              <w:jc w:val="center"/>
            </w:pPr>
          </w:p>
        </w:tc>
        <w:tc>
          <w:tcPr>
            <w:tcW w:w="2483" w:type="pct"/>
            <w:gridSpan w:val="2"/>
            <w:shd w:val="clear" w:color="auto" w:fill="00A0B8" w:themeFill="accent1"/>
          </w:tcPr>
          <w:p w14:paraId="47C59238" w14:textId="2D75CF63" w:rsidR="00051855" w:rsidRDefault="00A2682B" w:rsidP="00035035">
            <w:pPr>
              <w:pStyle w:val="Obrtenhlavikatabuky"/>
              <w:jc w:val="center"/>
            </w:pPr>
            <w:r>
              <w:rPr>
                <w:caps w:val="0"/>
              </w:rPr>
              <w:t>Oliver Liberko</w:t>
            </w:r>
            <w:r w:rsidR="00051855">
              <w:br/>
              <w:t>programátor</w:t>
            </w:r>
          </w:p>
        </w:tc>
        <w:tc>
          <w:tcPr>
            <w:tcW w:w="18" w:type="pct"/>
          </w:tcPr>
          <w:p w14:paraId="0187493C" w14:textId="77777777" w:rsidR="00051855" w:rsidRDefault="00051855" w:rsidP="00035035">
            <w:pPr>
              <w:pStyle w:val="Obrtenhlavikatabuky"/>
              <w:jc w:val="center"/>
            </w:pPr>
          </w:p>
        </w:tc>
      </w:tr>
      <w:tr w:rsidR="00051855" w14:paraId="732EBFFB" w14:textId="77777777" w:rsidTr="00AD1D39">
        <w:trPr>
          <w:jc w:val="center"/>
        </w:trPr>
        <w:tc>
          <w:tcPr>
            <w:tcW w:w="2482" w:type="pct"/>
            <w:vAlign w:val="center"/>
          </w:tcPr>
          <w:p w14:paraId="6F1FCAD1" w14:textId="77777777" w:rsidR="00051855" w:rsidRDefault="00051855" w:rsidP="00035035">
            <w:pPr>
              <w:pStyle w:val="Bezriadkovania1"/>
              <w:spacing w:before="0"/>
              <w:jc w:val="center"/>
            </w:pPr>
            <w:r>
              <w:rPr>
                <w:noProof/>
                <w:lang w:eastAsia="sk-SK"/>
              </w:rPr>
              <w:drawing>
                <wp:anchor distT="0" distB="0" distL="114300" distR="114300" simplePos="0" relativeHeight="251662336" behindDoc="1" locked="0" layoutInCell="1" allowOverlap="1" wp14:anchorId="3041FF40" wp14:editId="733688DB">
                  <wp:simplePos x="0" y="0"/>
                  <wp:positionH relativeFrom="column">
                    <wp:posOffset>354330</wp:posOffset>
                  </wp:positionH>
                  <wp:positionV relativeFrom="paragraph">
                    <wp:posOffset>134620</wp:posOffset>
                  </wp:positionV>
                  <wp:extent cx="1394460" cy="1439545"/>
                  <wp:effectExtent l="0" t="0" r="0" b="8255"/>
                  <wp:wrapTight wrapText="bothSides">
                    <wp:wrapPolygon edited="0">
                      <wp:start x="0" y="0"/>
                      <wp:lineTo x="0" y="21438"/>
                      <wp:lineTo x="21246" y="21438"/>
                      <wp:lineTo x="21246" y="0"/>
                      <wp:lineTo x="0" y="0"/>
                    </wp:wrapPolygon>
                  </wp:wrapTight>
                  <wp:docPr id="16" name="Obrázok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394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 w:type="pct"/>
          </w:tcPr>
          <w:p w14:paraId="31B4B973" w14:textId="77777777" w:rsidR="00051855" w:rsidRDefault="00051855" w:rsidP="00035035">
            <w:pPr>
              <w:pStyle w:val="Bezriadkovania1"/>
              <w:spacing w:before="0"/>
            </w:pPr>
          </w:p>
        </w:tc>
        <w:tc>
          <w:tcPr>
            <w:tcW w:w="2483" w:type="pct"/>
            <w:gridSpan w:val="2"/>
            <w:vAlign w:val="center"/>
          </w:tcPr>
          <w:p w14:paraId="7D3B3EA0" w14:textId="77777777" w:rsidR="00051855" w:rsidRDefault="00051855" w:rsidP="00035035">
            <w:pPr>
              <w:pStyle w:val="Bezriadkovania1"/>
              <w:spacing w:before="0"/>
              <w:jc w:val="center"/>
            </w:pPr>
            <w:r>
              <w:rPr>
                <w:noProof/>
                <w:lang w:eastAsia="sk-SK"/>
              </w:rPr>
              <w:drawing>
                <wp:anchor distT="0" distB="0" distL="114300" distR="114300" simplePos="0" relativeHeight="251661312" behindDoc="1" locked="0" layoutInCell="1" allowOverlap="1" wp14:anchorId="23AD1811" wp14:editId="6EF2D7F5">
                  <wp:simplePos x="0" y="0"/>
                  <wp:positionH relativeFrom="column">
                    <wp:posOffset>330835</wp:posOffset>
                  </wp:positionH>
                  <wp:positionV relativeFrom="paragraph">
                    <wp:posOffset>158115</wp:posOffset>
                  </wp:positionV>
                  <wp:extent cx="1394460" cy="1439545"/>
                  <wp:effectExtent l="0" t="0" r="0" b="8255"/>
                  <wp:wrapTight wrapText="bothSides">
                    <wp:wrapPolygon edited="0">
                      <wp:start x="0" y="0"/>
                      <wp:lineTo x="0" y="21438"/>
                      <wp:lineTo x="21246" y="21438"/>
                      <wp:lineTo x="21246" y="0"/>
                      <wp:lineTo x="0" y="0"/>
                    </wp:wrapPolygon>
                  </wp:wrapTight>
                  <wp:docPr id="14" name="Obrázok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394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 w:type="pct"/>
          </w:tcPr>
          <w:p w14:paraId="64DE75C3" w14:textId="77777777" w:rsidR="00051855" w:rsidRDefault="00051855" w:rsidP="00035035">
            <w:pPr>
              <w:pStyle w:val="Bezriadkovania1"/>
              <w:spacing w:before="0"/>
            </w:pPr>
          </w:p>
        </w:tc>
      </w:tr>
      <w:tr w:rsidR="00051855" w14:paraId="1509F8FA" w14:textId="77777777" w:rsidTr="00AD1D39">
        <w:trPr>
          <w:jc w:val="center"/>
        </w:trPr>
        <w:tc>
          <w:tcPr>
            <w:tcW w:w="2499" w:type="pct"/>
            <w:gridSpan w:val="2"/>
            <w:tcMar>
              <w:top w:w="72" w:type="dxa"/>
            </w:tcMar>
          </w:tcPr>
          <w:p w14:paraId="265258D6" w14:textId="76ECE4EE" w:rsidR="00051855" w:rsidRPr="00A61E14" w:rsidRDefault="00A61E14" w:rsidP="00BA0142">
            <w:pPr>
              <w:pStyle w:val="Texttabuky"/>
              <w:jc w:val="center"/>
              <w:rPr>
                <w:rFonts w:eastAsia="Times New Roman" w:cs="Times New Roman"/>
                <w:color w:val="auto"/>
                <w:sz w:val="24"/>
                <w:szCs w:val="24"/>
                <w:lang w:val="en-US"/>
              </w:rPr>
            </w:pPr>
            <w:r w:rsidRPr="00BA0142">
              <w:rPr>
                <w:rFonts w:eastAsia="Times New Roman" w:cs="Times New Roman"/>
                <w:lang w:val="en-US"/>
              </w:rPr>
              <w:t>[filip.kocis@student.tuke.sk]</w:t>
            </w:r>
          </w:p>
          <w:p w14:paraId="6388046E" w14:textId="486A7B72" w:rsidR="00A61E14" w:rsidRPr="00A61E14" w:rsidRDefault="00A61E14" w:rsidP="00035035">
            <w:pPr>
              <w:pStyle w:val="Texttabuky"/>
              <w:jc w:val="center"/>
              <w:rPr>
                <w:lang w:val="en-US"/>
              </w:rPr>
            </w:pPr>
          </w:p>
        </w:tc>
        <w:tc>
          <w:tcPr>
            <w:tcW w:w="18" w:type="pct"/>
            <w:tcMar>
              <w:top w:w="72" w:type="dxa"/>
            </w:tcMar>
          </w:tcPr>
          <w:p w14:paraId="741EE0BA" w14:textId="77777777" w:rsidR="00051855" w:rsidRPr="00A61E14" w:rsidRDefault="00051855" w:rsidP="00035035">
            <w:pPr>
              <w:pStyle w:val="Texttabuky"/>
              <w:jc w:val="center"/>
            </w:pPr>
          </w:p>
        </w:tc>
        <w:tc>
          <w:tcPr>
            <w:tcW w:w="2483" w:type="pct"/>
            <w:gridSpan w:val="2"/>
            <w:tcMar>
              <w:top w:w="72" w:type="dxa"/>
            </w:tcMar>
          </w:tcPr>
          <w:p w14:paraId="5FA02792" w14:textId="55649903" w:rsidR="00051855" w:rsidRPr="00A61E14" w:rsidRDefault="00BA0142" w:rsidP="00035035">
            <w:pPr>
              <w:pStyle w:val="Texttabuky"/>
              <w:jc w:val="center"/>
            </w:pPr>
            <w:r>
              <w:t>[oliver.liberko@student.tuke.sk]</w:t>
            </w:r>
          </w:p>
        </w:tc>
      </w:tr>
    </w:tbl>
    <w:p w14:paraId="60653DC5" w14:textId="57218B3A" w:rsidR="00051855" w:rsidRDefault="00051855" w:rsidP="007F7F5D">
      <w:pPr>
        <w:jc w:val="both"/>
      </w:pPr>
    </w:p>
    <w:p w14:paraId="3CE7033E" w14:textId="05742CD5" w:rsidR="00AD1D39" w:rsidRDefault="00AD1D39" w:rsidP="007F7F5D">
      <w:pPr>
        <w:jc w:val="both"/>
      </w:pPr>
    </w:p>
    <w:sectPr w:rsidR="00AD1D39" w:rsidSect="00EA4BB1">
      <w:headerReference w:type="default" r:id="rId253"/>
      <w:footerReference w:type="default" r:id="rId254"/>
      <w:headerReference w:type="first" r:id="rId255"/>
      <w:pgSz w:w="11906" w:h="16838" w:code="9"/>
      <w:pgMar w:top="1728"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5B46D" w14:textId="77777777" w:rsidR="00921B16" w:rsidRDefault="00921B16" w:rsidP="00C6554A">
      <w:pPr>
        <w:spacing w:before="0" w:after="0" w:line="240" w:lineRule="auto"/>
      </w:pPr>
      <w:r>
        <w:separator/>
      </w:r>
    </w:p>
  </w:endnote>
  <w:endnote w:type="continuationSeparator" w:id="0">
    <w:p w14:paraId="47D7AE5D" w14:textId="77777777" w:rsidR="00921B16" w:rsidRDefault="00921B1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145711"/>
      <w:docPartObj>
        <w:docPartGallery w:val="Page Numbers (Bottom of Page)"/>
        <w:docPartUnique/>
      </w:docPartObj>
    </w:sdtPr>
    <w:sdtContent>
      <w:p w14:paraId="07B8DC99" w14:textId="77777777" w:rsidR="00EA4BB1" w:rsidRDefault="00EA4BB1">
        <w:pPr>
          <w:pStyle w:val="Footer"/>
        </w:pPr>
        <w:r>
          <w:t xml:space="preserve">Strana | </w:t>
        </w:r>
        <w:r>
          <w:fldChar w:fldCharType="begin"/>
        </w:r>
        <w:r>
          <w:instrText>PAGE   \* MERGEFORMAT</w:instrText>
        </w:r>
        <w:r>
          <w:fldChar w:fldCharType="separate"/>
        </w:r>
        <w:r w:rsidR="00257823">
          <w:rPr>
            <w:noProof/>
          </w:rPr>
          <w:t>7</w:t>
        </w:r>
        <w:r>
          <w:fldChar w:fldCharType="end"/>
        </w:r>
      </w:p>
    </w:sdtContent>
  </w:sdt>
  <w:p w14:paraId="59F39D17" w14:textId="77777777" w:rsidR="00115673" w:rsidRPr="00EA4BB1" w:rsidRDefault="00115673" w:rsidP="00EA4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C440" w14:textId="77777777" w:rsidR="00921B16" w:rsidRDefault="00921B16" w:rsidP="00C6554A">
      <w:pPr>
        <w:spacing w:before="0" w:after="0" w:line="240" w:lineRule="auto"/>
      </w:pPr>
      <w:r>
        <w:separator/>
      </w:r>
    </w:p>
  </w:footnote>
  <w:footnote w:type="continuationSeparator" w:id="0">
    <w:p w14:paraId="5AA60781" w14:textId="77777777" w:rsidR="00921B16" w:rsidRDefault="00921B1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63565" w14:textId="77777777" w:rsidR="001B7849" w:rsidRDefault="001B7849" w:rsidP="00A947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E540" w14:textId="77777777" w:rsidR="006512B0" w:rsidRDefault="006512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AF3D64"/>
    <w:multiLevelType w:val="hybridMultilevel"/>
    <w:tmpl w:val="E98A00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024D76E9"/>
    <w:multiLevelType w:val="hybridMultilevel"/>
    <w:tmpl w:val="35CC32D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Článok %1."/>
      <w:lvlJc w:val="left"/>
      <w:pPr>
        <w:ind w:left="0" w:firstLine="0"/>
      </w:pPr>
    </w:lvl>
    <w:lvl w:ilvl="1">
      <w:start w:val="1"/>
      <w:numFmt w:val="decimalZero"/>
      <w:isLgl/>
      <w:lvlText w:val="Sekci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1CF5E62"/>
    <w:multiLevelType w:val="hybridMultilevel"/>
    <w:tmpl w:val="6220CBA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15BC06E7"/>
    <w:multiLevelType w:val="hybridMultilevel"/>
    <w:tmpl w:val="169A511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16D92E06"/>
    <w:multiLevelType w:val="hybridMultilevel"/>
    <w:tmpl w:val="98C4F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937D7"/>
    <w:multiLevelType w:val="hybridMultilevel"/>
    <w:tmpl w:val="E0C0D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2FDC"/>
    <w:multiLevelType w:val="hybridMultilevel"/>
    <w:tmpl w:val="91C247FC"/>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9" w15:restartNumberingAfterBreak="0">
    <w:nsid w:val="233B372D"/>
    <w:multiLevelType w:val="hybridMultilevel"/>
    <w:tmpl w:val="FE1064C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2885306E"/>
    <w:multiLevelType w:val="hybridMultilevel"/>
    <w:tmpl w:val="FD14835C"/>
    <w:lvl w:ilvl="0" w:tplc="684EF6F0">
      <w:numFmt w:val="bullet"/>
      <w:lvlText w:val="•"/>
      <w:lvlJc w:val="left"/>
      <w:pPr>
        <w:ind w:left="1080" w:hanging="720"/>
      </w:pPr>
      <w:rPr>
        <w:rFonts w:ascii="Constantia" w:eastAsiaTheme="minorHAnsi" w:hAnsi="Constantia"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2CBE41E6"/>
    <w:multiLevelType w:val="hybridMultilevel"/>
    <w:tmpl w:val="8A08F0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2EE82F30"/>
    <w:multiLevelType w:val="multilevel"/>
    <w:tmpl w:val="DE7484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4DC1F92"/>
    <w:multiLevelType w:val="hybridMultilevel"/>
    <w:tmpl w:val="98C4234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3B1F5E18"/>
    <w:multiLevelType w:val="hybridMultilevel"/>
    <w:tmpl w:val="120EFCF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43B241F2"/>
    <w:multiLevelType w:val="hybridMultilevel"/>
    <w:tmpl w:val="47F0534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44A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3128C3"/>
    <w:multiLevelType w:val="hybridMultilevel"/>
    <w:tmpl w:val="EDC2BF1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8C7D25"/>
    <w:multiLevelType w:val="hybridMultilevel"/>
    <w:tmpl w:val="9B6AE00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4BD60E19"/>
    <w:multiLevelType w:val="hybridMultilevel"/>
    <w:tmpl w:val="1D5A79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3911D7F"/>
    <w:multiLevelType w:val="hybridMultilevel"/>
    <w:tmpl w:val="78CEE72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58993C70"/>
    <w:multiLevelType w:val="hybridMultilevel"/>
    <w:tmpl w:val="9C168E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5CA73712"/>
    <w:multiLevelType w:val="hybridMultilevel"/>
    <w:tmpl w:val="B2A4C7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15:restartNumberingAfterBreak="0">
    <w:nsid w:val="639D3818"/>
    <w:multiLevelType w:val="hybridMultilevel"/>
    <w:tmpl w:val="62D605C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64A83F17"/>
    <w:multiLevelType w:val="hybridMultilevel"/>
    <w:tmpl w:val="43A6A2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6E783C28"/>
    <w:multiLevelType w:val="hybridMultilevel"/>
    <w:tmpl w:val="18FCFA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EAF612B"/>
    <w:multiLevelType w:val="hybridMultilevel"/>
    <w:tmpl w:val="10B2D2D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7F496F09"/>
    <w:multiLevelType w:val="hybridMultilevel"/>
    <w:tmpl w:val="FF98F474"/>
    <w:lvl w:ilvl="0" w:tplc="684EF6F0">
      <w:numFmt w:val="bullet"/>
      <w:lvlText w:val="•"/>
      <w:lvlJc w:val="left"/>
      <w:pPr>
        <w:ind w:left="1080" w:hanging="720"/>
      </w:pPr>
      <w:rPr>
        <w:rFonts w:ascii="Constantia" w:eastAsiaTheme="minorHAnsi" w:hAnsi="Constantia"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FF539E3"/>
    <w:multiLevelType w:val="hybridMultilevel"/>
    <w:tmpl w:val="10E44E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759801">
    <w:abstractNumId w:val="9"/>
  </w:num>
  <w:num w:numId="2" w16cid:durableId="2086417309">
    <w:abstractNumId w:val="8"/>
  </w:num>
  <w:num w:numId="3" w16cid:durableId="1086145844">
    <w:abstractNumId w:val="8"/>
  </w:num>
  <w:num w:numId="4" w16cid:durableId="668681741">
    <w:abstractNumId w:val="9"/>
  </w:num>
  <w:num w:numId="5" w16cid:durableId="143936519">
    <w:abstractNumId w:val="28"/>
  </w:num>
  <w:num w:numId="6" w16cid:durableId="860899317">
    <w:abstractNumId w:val="10"/>
  </w:num>
  <w:num w:numId="7" w16cid:durableId="578908050">
    <w:abstractNumId w:val="13"/>
  </w:num>
  <w:num w:numId="8" w16cid:durableId="1076241551">
    <w:abstractNumId w:val="7"/>
  </w:num>
  <w:num w:numId="9" w16cid:durableId="1808275336">
    <w:abstractNumId w:val="6"/>
  </w:num>
  <w:num w:numId="10" w16cid:durableId="306785490">
    <w:abstractNumId w:val="5"/>
  </w:num>
  <w:num w:numId="11" w16cid:durableId="1202745749">
    <w:abstractNumId w:val="4"/>
  </w:num>
  <w:num w:numId="12" w16cid:durableId="198125967">
    <w:abstractNumId w:val="3"/>
  </w:num>
  <w:num w:numId="13" w16cid:durableId="354961008">
    <w:abstractNumId w:val="2"/>
  </w:num>
  <w:num w:numId="14" w16cid:durableId="129055642">
    <w:abstractNumId w:val="1"/>
  </w:num>
  <w:num w:numId="15" w16cid:durableId="1976644584">
    <w:abstractNumId w:val="0"/>
  </w:num>
  <w:num w:numId="16" w16cid:durableId="130750763">
    <w:abstractNumId w:val="21"/>
  </w:num>
  <w:num w:numId="17" w16cid:durableId="1452282826">
    <w:abstractNumId w:val="20"/>
  </w:num>
  <w:num w:numId="18" w16cid:durableId="643120191">
    <w:abstractNumId w:val="38"/>
  </w:num>
  <w:num w:numId="19" w16cid:durableId="2712846">
    <w:abstractNumId w:val="16"/>
  </w:num>
  <w:num w:numId="20" w16cid:durableId="748306756">
    <w:abstractNumId w:val="39"/>
  </w:num>
  <w:num w:numId="21" w16cid:durableId="880092630">
    <w:abstractNumId w:val="26"/>
  </w:num>
  <w:num w:numId="22" w16cid:durableId="1212230895">
    <w:abstractNumId w:val="17"/>
  </w:num>
  <w:num w:numId="23" w16cid:durableId="49622403">
    <w:abstractNumId w:val="23"/>
  </w:num>
  <w:num w:numId="24" w16cid:durableId="2131437246">
    <w:abstractNumId w:val="14"/>
  </w:num>
  <w:num w:numId="25" w16cid:durableId="964193776">
    <w:abstractNumId w:val="32"/>
  </w:num>
  <w:num w:numId="26" w16cid:durableId="161506727">
    <w:abstractNumId w:val="12"/>
  </w:num>
  <w:num w:numId="27" w16cid:durableId="1463645560">
    <w:abstractNumId w:val="30"/>
  </w:num>
  <w:num w:numId="28" w16cid:durableId="285166764">
    <w:abstractNumId w:val="15"/>
  </w:num>
  <w:num w:numId="29" w16cid:durableId="1301810207">
    <w:abstractNumId w:val="25"/>
  </w:num>
  <w:num w:numId="30" w16cid:durableId="1050496910">
    <w:abstractNumId w:val="24"/>
  </w:num>
  <w:num w:numId="31" w16cid:durableId="1060446724">
    <w:abstractNumId w:val="18"/>
  </w:num>
  <w:num w:numId="32" w16cid:durableId="1609584276">
    <w:abstractNumId w:val="31"/>
  </w:num>
  <w:num w:numId="33" w16cid:durableId="1360861842">
    <w:abstractNumId w:val="11"/>
  </w:num>
  <w:num w:numId="34" w16cid:durableId="240145788">
    <w:abstractNumId w:val="27"/>
  </w:num>
  <w:num w:numId="35" w16cid:durableId="201750858">
    <w:abstractNumId w:val="34"/>
  </w:num>
  <w:num w:numId="36" w16cid:durableId="234898255">
    <w:abstractNumId w:val="36"/>
  </w:num>
  <w:num w:numId="37" w16cid:durableId="663165208">
    <w:abstractNumId w:val="33"/>
  </w:num>
  <w:num w:numId="38" w16cid:durableId="2044594483">
    <w:abstractNumId w:val="19"/>
  </w:num>
  <w:num w:numId="39" w16cid:durableId="1930847948">
    <w:abstractNumId w:val="37"/>
  </w:num>
  <w:num w:numId="40" w16cid:durableId="2117630588">
    <w:abstractNumId w:val="29"/>
  </w:num>
  <w:num w:numId="41" w16cid:durableId="1964966170">
    <w:abstractNumId w:val="35"/>
  </w:num>
  <w:num w:numId="42" w16cid:durableId="4124327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849"/>
    <w:rsid w:val="00007E6C"/>
    <w:rsid w:val="00010840"/>
    <w:rsid w:val="00051855"/>
    <w:rsid w:val="000556AF"/>
    <w:rsid w:val="00071DE5"/>
    <w:rsid w:val="000860D3"/>
    <w:rsid w:val="0009719D"/>
    <w:rsid w:val="00097995"/>
    <w:rsid w:val="000A7CFE"/>
    <w:rsid w:val="000B47CA"/>
    <w:rsid w:val="000B6B2F"/>
    <w:rsid w:val="000C3257"/>
    <w:rsid w:val="000D0DA5"/>
    <w:rsid w:val="000E1AB5"/>
    <w:rsid w:val="000F20D8"/>
    <w:rsid w:val="00114271"/>
    <w:rsid w:val="00115673"/>
    <w:rsid w:val="0013503A"/>
    <w:rsid w:val="00153B2B"/>
    <w:rsid w:val="001641F4"/>
    <w:rsid w:val="00183478"/>
    <w:rsid w:val="00197D03"/>
    <w:rsid w:val="001A24EB"/>
    <w:rsid w:val="001B7849"/>
    <w:rsid w:val="001F0078"/>
    <w:rsid w:val="001F172F"/>
    <w:rsid w:val="001F3821"/>
    <w:rsid w:val="001F5C1C"/>
    <w:rsid w:val="0021570F"/>
    <w:rsid w:val="00253009"/>
    <w:rsid w:val="002554CD"/>
    <w:rsid w:val="00256872"/>
    <w:rsid w:val="00257823"/>
    <w:rsid w:val="00260817"/>
    <w:rsid w:val="00273F2B"/>
    <w:rsid w:val="00283223"/>
    <w:rsid w:val="00293B83"/>
    <w:rsid w:val="00295DC1"/>
    <w:rsid w:val="00295E10"/>
    <w:rsid w:val="002B4294"/>
    <w:rsid w:val="002C5F95"/>
    <w:rsid w:val="002F174C"/>
    <w:rsid w:val="00325AC6"/>
    <w:rsid w:val="003330DF"/>
    <w:rsid w:val="00333D0D"/>
    <w:rsid w:val="00375D45"/>
    <w:rsid w:val="003905C0"/>
    <w:rsid w:val="003A1E18"/>
    <w:rsid w:val="003B7749"/>
    <w:rsid w:val="003D45CC"/>
    <w:rsid w:val="003D5B44"/>
    <w:rsid w:val="003E3F57"/>
    <w:rsid w:val="003E7C4C"/>
    <w:rsid w:val="0045054F"/>
    <w:rsid w:val="00455462"/>
    <w:rsid w:val="00456EB6"/>
    <w:rsid w:val="004C049F"/>
    <w:rsid w:val="004C6F1A"/>
    <w:rsid w:val="005000E2"/>
    <w:rsid w:val="005300CE"/>
    <w:rsid w:val="00553F0C"/>
    <w:rsid w:val="00556497"/>
    <w:rsid w:val="005820A0"/>
    <w:rsid w:val="00595FED"/>
    <w:rsid w:val="005B3B68"/>
    <w:rsid w:val="005C054C"/>
    <w:rsid w:val="005C4648"/>
    <w:rsid w:val="005D3883"/>
    <w:rsid w:val="005D6002"/>
    <w:rsid w:val="0060458A"/>
    <w:rsid w:val="00605D7C"/>
    <w:rsid w:val="006226FC"/>
    <w:rsid w:val="00631538"/>
    <w:rsid w:val="006512B0"/>
    <w:rsid w:val="00674DF5"/>
    <w:rsid w:val="0067531F"/>
    <w:rsid w:val="006756EE"/>
    <w:rsid w:val="006775CC"/>
    <w:rsid w:val="006A05C5"/>
    <w:rsid w:val="006A0F4E"/>
    <w:rsid w:val="006A3CE7"/>
    <w:rsid w:val="006A546A"/>
    <w:rsid w:val="007049F3"/>
    <w:rsid w:val="00726C0D"/>
    <w:rsid w:val="007438F3"/>
    <w:rsid w:val="00773C14"/>
    <w:rsid w:val="0078571C"/>
    <w:rsid w:val="007C7377"/>
    <w:rsid w:val="007F7F5D"/>
    <w:rsid w:val="0080786D"/>
    <w:rsid w:val="00824CB8"/>
    <w:rsid w:val="00831C0C"/>
    <w:rsid w:val="00835037"/>
    <w:rsid w:val="008556E9"/>
    <w:rsid w:val="00871908"/>
    <w:rsid w:val="008961D3"/>
    <w:rsid w:val="008F5616"/>
    <w:rsid w:val="00916AFA"/>
    <w:rsid w:val="00921B16"/>
    <w:rsid w:val="00940815"/>
    <w:rsid w:val="00953BDC"/>
    <w:rsid w:val="009655AF"/>
    <w:rsid w:val="00972CBF"/>
    <w:rsid w:val="00975773"/>
    <w:rsid w:val="00981526"/>
    <w:rsid w:val="009A2410"/>
    <w:rsid w:val="009A62A2"/>
    <w:rsid w:val="009D5E41"/>
    <w:rsid w:val="009E6C2E"/>
    <w:rsid w:val="00A041E3"/>
    <w:rsid w:val="00A25475"/>
    <w:rsid w:val="00A2682B"/>
    <w:rsid w:val="00A27788"/>
    <w:rsid w:val="00A37323"/>
    <w:rsid w:val="00A61E14"/>
    <w:rsid w:val="00A947FB"/>
    <w:rsid w:val="00A97C5B"/>
    <w:rsid w:val="00AB40EA"/>
    <w:rsid w:val="00AD0A48"/>
    <w:rsid w:val="00AD1D39"/>
    <w:rsid w:val="00AD6F95"/>
    <w:rsid w:val="00AE1D19"/>
    <w:rsid w:val="00AE4168"/>
    <w:rsid w:val="00AE56BA"/>
    <w:rsid w:val="00AF220C"/>
    <w:rsid w:val="00B10E1E"/>
    <w:rsid w:val="00B15E87"/>
    <w:rsid w:val="00B256CC"/>
    <w:rsid w:val="00B47550"/>
    <w:rsid w:val="00B72F1D"/>
    <w:rsid w:val="00B77FBF"/>
    <w:rsid w:val="00B809A6"/>
    <w:rsid w:val="00BA0142"/>
    <w:rsid w:val="00BB1E4A"/>
    <w:rsid w:val="00BF3BE3"/>
    <w:rsid w:val="00C33909"/>
    <w:rsid w:val="00C35B39"/>
    <w:rsid w:val="00C575D2"/>
    <w:rsid w:val="00C57607"/>
    <w:rsid w:val="00C6554A"/>
    <w:rsid w:val="00C65CB5"/>
    <w:rsid w:val="00CA6DE1"/>
    <w:rsid w:val="00CB337E"/>
    <w:rsid w:val="00CB54B4"/>
    <w:rsid w:val="00CC2743"/>
    <w:rsid w:val="00CC35A9"/>
    <w:rsid w:val="00CC4F5C"/>
    <w:rsid w:val="00CF1700"/>
    <w:rsid w:val="00D157CE"/>
    <w:rsid w:val="00D2608B"/>
    <w:rsid w:val="00D419B3"/>
    <w:rsid w:val="00D57463"/>
    <w:rsid w:val="00D7162A"/>
    <w:rsid w:val="00DF0A9F"/>
    <w:rsid w:val="00E53434"/>
    <w:rsid w:val="00E96D18"/>
    <w:rsid w:val="00EA4BB1"/>
    <w:rsid w:val="00EA79FF"/>
    <w:rsid w:val="00EB6F7A"/>
    <w:rsid w:val="00EC6EE0"/>
    <w:rsid w:val="00ED799F"/>
    <w:rsid w:val="00ED7C44"/>
    <w:rsid w:val="00EE1ADE"/>
    <w:rsid w:val="00EE4B17"/>
    <w:rsid w:val="00F05FCB"/>
    <w:rsid w:val="00F1483C"/>
    <w:rsid w:val="00F22FF4"/>
    <w:rsid w:val="00F25D82"/>
    <w:rsid w:val="00F5084F"/>
    <w:rsid w:val="00F60E7B"/>
    <w:rsid w:val="00F6518F"/>
    <w:rsid w:val="00F70082"/>
    <w:rsid w:val="00FA3A23"/>
    <w:rsid w:val="00FB62DA"/>
    <w:rsid w:val="00FD1185"/>
    <w:rsid w:val="00FF6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155DF"/>
  <w15:chartTrackingRefBased/>
  <w15:docId w15:val="{9BA28C4E-5EB4-4537-A644-8558FF08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sk-SK"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7162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Kontaktndaje">
    <w:name w:val="Contact Info (Kontaktné údaje)"/>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Fotografia">
    <w:name w:val="Photo (Fotografia)"/>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Abstrakt">
    <w:name w:val="Abstrakt"/>
    <w:basedOn w:val="Normal"/>
    <w:uiPriority w:val="19"/>
    <w:qFormat/>
    <w:rsid w:val="001B7849"/>
    <w:pPr>
      <w:spacing w:before="360" w:after="600" w:line="288" w:lineRule="auto"/>
      <w:ind w:left="144" w:right="144"/>
    </w:pPr>
    <w:rPr>
      <w:i/>
      <w:iCs/>
      <w:color w:val="7F7F7F" w:themeColor="text1" w:themeTint="80"/>
      <w:kern w:val="20"/>
      <w:sz w:val="28"/>
      <w:szCs w:val="20"/>
    </w:rPr>
  </w:style>
  <w:style w:type="paragraph" w:customStyle="1" w:styleId="Podfarbenhlavika">
    <w:name w:val="Podfarbená hlavička"/>
    <w:basedOn w:val="Normal"/>
    <w:uiPriority w:val="19"/>
    <w:qFormat/>
    <w:rsid w:val="001B7849"/>
    <w:pPr>
      <w:pBdr>
        <w:top w:val="single" w:sz="2" w:space="2" w:color="00A0B8" w:themeColor="accent1"/>
        <w:left w:val="single" w:sz="2" w:space="6" w:color="00A0B8" w:themeColor="accent1"/>
        <w:bottom w:val="single" w:sz="2" w:space="2" w:color="00A0B8" w:themeColor="accent1"/>
        <w:right w:val="single" w:sz="2" w:space="6" w:color="00A0B8" w:themeColor="accent1"/>
      </w:pBdr>
      <w:shd w:val="clear" w:color="auto" w:fill="00A0B8" w:themeFill="accent1"/>
      <w:spacing w:before="40" w:after="0" w:line="240" w:lineRule="auto"/>
      <w:ind w:left="-360" w:right="-360"/>
    </w:pPr>
    <w:rPr>
      <w:rFonts w:asciiTheme="majorHAnsi" w:eastAsiaTheme="majorEastAsia" w:hAnsiTheme="majorHAnsi" w:cstheme="majorBidi"/>
      <w:caps/>
      <w:color w:val="FFFFFF" w:themeColor="background1"/>
      <w:kern w:val="20"/>
      <w:sz w:val="48"/>
      <w:szCs w:val="20"/>
    </w:rPr>
  </w:style>
  <w:style w:type="paragraph" w:styleId="TOC1">
    <w:name w:val="toc 1"/>
    <w:basedOn w:val="Normal"/>
    <w:next w:val="Normal"/>
    <w:autoRedefine/>
    <w:uiPriority w:val="39"/>
    <w:unhideWhenUsed/>
    <w:rsid w:val="001B7849"/>
    <w:pPr>
      <w:spacing w:before="40" w:after="100" w:line="288" w:lineRule="auto"/>
    </w:pPr>
    <w:rPr>
      <w:kern w:val="20"/>
      <w:sz w:val="20"/>
      <w:szCs w:val="20"/>
    </w:rPr>
  </w:style>
  <w:style w:type="paragraph" w:styleId="TOCHeading">
    <w:name w:val="TOC Heading"/>
    <w:basedOn w:val="Heading1"/>
    <w:next w:val="Normal"/>
    <w:uiPriority w:val="39"/>
    <w:unhideWhenUsed/>
    <w:qFormat/>
    <w:rsid w:val="006512B0"/>
    <w:pPr>
      <w:spacing w:before="240" w:after="0"/>
      <w:contextualSpacing w:val="0"/>
      <w:outlineLvl w:val="9"/>
    </w:pPr>
    <w:rPr>
      <w:szCs w:val="32"/>
    </w:rPr>
  </w:style>
  <w:style w:type="table" w:styleId="TableGrid">
    <w:name w:val="Table Grid"/>
    <w:basedOn w:val="TableNormal"/>
    <w:uiPriority w:val="39"/>
    <w:rsid w:val="00A947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EA4BB1"/>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GridTable3-Accent1">
    <w:name w:val="Grid Table 3 Accent 1"/>
    <w:basedOn w:val="TableNormal"/>
    <w:uiPriority w:val="48"/>
    <w:rsid w:val="008F5616"/>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GridTable5Dark-Accent1">
    <w:name w:val="Grid Table 5 Dark Accent 1"/>
    <w:basedOn w:val="TableNormal"/>
    <w:uiPriority w:val="50"/>
    <w:rsid w:val="008F56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paragraph" w:styleId="ListParagraph">
    <w:name w:val="List Paragraph"/>
    <w:basedOn w:val="Normal"/>
    <w:uiPriority w:val="34"/>
    <w:unhideWhenUsed/>
    <w:qFormat/>
    <w:rsid w:val="00F60E7B"/>
    <w:pPr>
      <w:ind w:left="720"/>
      <w:contextualSpacing/>
    </w:pPr>
  </w:style>
  <w:style w:type="paragraph" w:styleId="TOC2">
    <w:name w:val="toc 2"/>
    <w:basedOn w:val="Normal"/>
    <w:next w:val="Normal"/>
    <w:autoRedefine/>
    <w:uiPriority w:val="39"/>
    <w:unhideWhenUsed/>
    <w:rsid w:val="00CC4F5C"/>
    <w:pPr>
      <w:spacing w:after="100"/>
      <w:ind w:left="220"/>
    </w:pPr>
  </w:style>
  <w:style w:type="paragraph" w:customStyle="1" w:styleId="Bezriadkovania1">
    <w:name w:val="Bez riadkovania1"/>
    <w:link w:val="Znakbezriadkovania"/>
    <w:uiPriority w:val="1"/>
    <w:qFormat/>
    <w:rsid w:val="00824CB8"/>
    <w:pPr>
      <w:spacing w:before="40" w:after="0" w:line="240" w:lineRule="auto"/>
    </w:pPr>
    <w:rPr>
      <w:sz w:val="20"/>
      <w:szCs w:val="20"/>
    </w:rPr>
  </w:style>
  <w:style w:type="character" w:customStyle="1" w:styleId="Siln1">
    <w:name w:val="Silný1"/>
    <w:basedOn w:val="DefaultParagraphFont"/>
    <w:uiPriority w:val="1"/>
    <w:unhideWhenUsed/>
    <w:qFormat/>
    <w:rsid w:val="00824CB8"/>
    <w:rPr>
      <w:b/>
      <w:bCs/>
    </w:rPr>
  </w:style>
  <w:style w:type="character" w:customStyle="1" w:styleId="Znakbezriadkovania">
    <w:name w:val="Znak bez riadkovania"/>
    <w:basedOn w:val="DefaultParagraphFont"/>
    <w:link w:val="Bezriadkovania1"/>
    <w:uiPriority w:val="1"/>
    <w:rsid w:val="00824CB8"/>
    <w:rPr>
      <w:sz w:val="20"/>
      <w:szCs w:val="20"/>
    </w:rPr>
  </w:style>
  <w:style w:type="paragraph" w:customStyle="1" w:styleId="Texttabuky">
    <w:name w:val="Text tabuľky"/>
    <w:basedOn w:val="Normal"/>
    <w:uiPriority w:val="9"/>
    <w:qFormat/>
    <w:rsid w:val="00824CB8"/>
    <w:pPr>
      <w:spacing w:before="60" w:after="60" w:line="240" w:lineRule="auto"/>
      <w:ind w:left="144" w:right="144"/>
    </w:pPr>
    <w:rPr>
      <w:kern w:val="20"/>
      <w:sz w:val="20"/>
      <w:szCs w:val="20"/>
    </w:rPr>
  </w:style>
  <w:style w:type="paragraph" w:customStyle="1" w:styleId="Obrtenhlavikatabuky">
    <w:name w:val="Obrátená hlavička tabuľky"/>
    <w:basedOn w:val="Normal"/>
    <w:uiPriority w:val="9"/>
    <w:qFormat/>
    <w:rsid w:val="00824CB8"/>
    <w:pPr>
      <w:spacing w:before="40" w:after="40" w:line="240" w:lineRule="auto"/>
      <w:ind w:left="144" w:right="144"/>
    </w:pPr>
    <w:rPr>
      <w:rFonts w:asciiTheme="majorHAnsi" w:eastAsiaTheme="majorEastAsia" w:hAnsiTheme="majorHAnsi" w:cstheme="majorBidi"/>
      <w:caps/>
      <w:color w:val="FFFFFF" w:themeColor="background1"/>
      <w:kern w:val="20"/>
      <w:sz w:val="24"/>
      <w:szCs w:val="20"/>
    </w:rPr>
  </w:style>
  <w:style w:type="character" w:styleId="FootnoteReference">
    <w:name w:val="footnote reference"/>
    <w:basedOn w:val="DefaultParagraphFont"/>
    <w:uiPriority w:val="99"/>
    <w:semiHidden/>
    <w:unhideWhenUsed/>
    <w:rsid w:val="00F25D82"/>
    <w:rPr>
      <w:vertAlign w:val="superscript"/>
    </w:rPr>
  </w:style>
  <w:style w:type="character" w:styleId="UnresolvedMention">
    <w:name w:val="Unresolved Mention"/>
    <w:basedOn w:val="DefaultParagraphFont"/>
    <w:uiPriority w:val="99"/>
    <w:semiHidden/>
    <w:unhideWhenUsed/>
    <w:rsid w:val="00A61E14"/>
    <w:rPr>
      <w:color w:val="605E5C"/>
      <w:shd w:val="clear" w:color="auto" w:fill="E1DFDD"/>
    </w:rPr>
  </w:style>
  <w:style w:type="paragraph" w:customStyle="1" w:styleId="1D0DF24E22944BE2955FBD887F6E3C79">
    <w:name w:val="1D0DF24E22944BE2955FBD887F6E3C79"/>
    <w:rsid w:val="00A97C5B"/>
    <w:pPr>
      <w:spacing w:before="0" w:after="160" w:line="259" w:lineRule="auto"/>
    </w:pPr>
    <w:rPr>
      <w:rFonts w:eastAsiaTheme="minorEastAsia"/>
      <w:color w:val="auto"/>
      <w:lang w:eastAsia="sk-SK"/>
    </w:rPr>
  </w:style>
  <w:style w:type="paragraph" w:styleId="TOC3">
    <w:name w:val="toc 3"/>
    <w:basedOn w:val="Normal"/>
    <w:next w:val="Normal"/>
    <w:autoRedefine/>
    <w:uiPriority w:val="39"/>
    <w:unhideWhenUsed/>
    <w:rsid w:val="00325AC6"/>
    <w:pPr>
      <w:spacing w:after="100"/>
      <w:ind w:left="440"/>
    </w:pPr>
  </w:style>
  <w:style w:type="character" w:customStyle="1" w:styleId="Heading4Char">
    <w:name w:val="Heading 4 Char"/>
    <w:basedOn w:val="DefaultParagraphFont"/>
    <w:link w:val="Heading4"/>
    <w:uiPriority w:val="9"/>
    <w:rsid w:val="00D7162A"/>
    <w:rPr>
      <w:rFonts w:asciiTheme="majorHAnsi" w:eastAsiaTheme="majorEastAsia" w:hAnsiTheme="majorHAnsi" w:cstheme="majorBidi"/>
      <w:i/>
      <w:iCs/>
      <w:color w:val="007789" w:themeColor="accent1" w:themeShade="BF"/>
    </w:rPr>
  </w:style>
  <w:style w:type="numbering" w:customStyle="1" w:styleId="Aktulnyzoznam1">
    <w:name w:val="Aktuálny zoznam1"/>
    <w:uiPriority w:val="99"/>
    <w:rsid w:val="007438F3"/>
  </w:style>
  <w:style w:type="paragraph" w:styleId="BodyText">
    <w:name w:val="Body Text"/>
    <w:basedOn w:val="Normal"/>
    <w:link w:val="BodyTextChar"/>
    <w:uiPriority w:val="99"/>
    <w:semiHidden/>
    <w:unhideWhenUsed/>
    <w:rsid w:val="0067531F"/>
    <w:pPr>
      <w:spacing w:after="120"/>
    </w:pPr>
  </w:style>
  <w:style w:type="character" w:customStyle="1" w:styleId="BodyTextChar">
    <w:name w:val="Body Text Char"/>
    <w:basedOn w:val="DefaultParagraphFont"/>
    <w:link w:val="BodyText"/>
    <w:uiPriority w:val="99"/>
    <w:semiHidden/>
    <w:rsid w:val="00675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8332">
      <w:bodyDiv w:val="1"/>
      <w:marLeft w:val="0"/>
      <w:marRight w:val="0"/>
      <w:marTop w:val="0"/>
      <w:marBottom w:val="0"/>
      <w:divBdr>
        <w:top w:val="none" w:sz="0" w:space="0" w:color="auto"/>
        <w:left w:val="none" w:sz="0" w:space="0" w:color="auto"/>
        <w:bottom w:val="none" w:sz="0" w:space="0" w:color="auto"/>
        <w:right w:val="none" w:sz="0" w:space="0" w:color="auto"/>
      </w:divBdr>
    </w:div>
    <w:div w:id="111368772">
      <w:bodyDiv w:val="1"/>
      <w:marLeft w:val="0"/>
      <w:marRight w:val="0"/>
      <w:marTop w:val="0"/>
      <w:marBottom w:val="0"/>
      <w:divBdr>
        <w:top w:val="none" w:sz="0" w:space="0" w:color="auto"/>
        <w:left w:val="none" w:sz="0" w:space="0" w:color="auto"/>
        <w:bottom w:val="none" w:sz="0" w:space="0" w:color="auto"/>
        <w:right w:val="none" w:sz="0" w:space="0" w:color="auto"/>
      </w:divBdr>
    </w:div>
    <w:div w:id="217937058">
      <w:bodyDiv w:val="1"/>
      <w:marLeft w:val="0"/>
      <w:marRight w:val="0"/>
      <w:marTop w:val="0"/>
      <w:marBottom w:val="0"/>
      <w:divBdr>
        <w:top w:val="none" w:sz="0" w:space="0" w:color="auto"/>
        <w:left w:val="none" w:sz="0" w:space="0" w:color="auto"/>
        <w:bottom w:val="none" w:sz="0" w:space="0" w:color="auto"/>
        <w:right w:val="none" w:sz="0" w:space="0" w:color="auto"/>
      </w:divBdr>
    </w:div>
    <w:div w:id="300429289">
      <w:bodyDiv w:val="1"/>
      <w:marLeft w:val="0"/>
      <w:marRight w:val="0"/>
      <w:marTop w:val="0"/>
      <w:marBottom w:val="0"/>
      <w:divBdr>
        <w:top w:val="none" w:sz="0" w:space="0" w:color="auto"/>
        <w:left w:val="none" w:sz="0" w:space="0" w:color="auto"/>
        <w:bottom w:val="none" w:sz="0" w:space="0" w:color="auto"/>
        <w:right w:val="none" w:sz="0" w:space="0" w:color="auto"/>
      </w:divBdr>
    </w:div>
    <w:div w:id="321083145">
      <w:bodyDiv w:val="1"/>
      <w:marLeft w:val="0"/>
      <w:marRight w:val="0"/>
      <w:marTop w:val="0"/>
      <w:marBottom w:val="0"/>
      <w:divBdr>
        <w:top w:val="none" w:sz="0" w:space="0" w:color="auto"/>
        <w:left w:val="none" w:sz="0" w:space="0" w:color="auto"/>
        <w:bottom w:val="none" w:sz="0" w:space="0" w:color="auto"/>
        <w:right w:val="none" w:sz="0" w:space="0" w:color="auto"/>
      </w:divBdr>
    </w:div>
    <w:div w:id="653412658">
      <w:bodyDiv w:val="1"/>
      <w:marLeft w:val="0"/>
      <w:marRight w:val="0"/>
      <w:marTop w:val="0"/>
      <w:marBottom w:val="0"/>
      <w:divBdr>
        <w:top w:val="none" w:sz="0" w:space="0" w:color="auto"/>
        <w:left w:val="none" w:sz="0" w:space="0" w:color="auto"/>
        <w:bottom w:val="none" w:sz="0" w:space="0" w:color="auto"/>
        <w:right w:val="none" w:sz="0" w:space="0" w:color="auto"/>
      </w:divBdr>
    </w:div>
    <w:div w:id="658727625">
      <w:bodyDiv w:val="1"/>
      <w:marLeft w:val="0"/>
      <w:marRight w:val="0"/>
      <w:marTop w:val="0"/>
      <w:marBottom w:val="0"/>
      <w:divBdr>
        <w:top w:val="none" w:sz="0" w:space="0" w:color="auto"/>
        <w:left w:val="none" w:sz="0" w:space="0" w:color="auto"/>
        <w:bottom w:val="none" w:sz="0" w:space="0" w:color="auto"/>
        <w:right w:val="none" w:sz="0" w:space="0" w:color="auto"/>
      </w:divBdr>
    </w:div>
    <w:div w:id="684330537">
      <w:bodyDiv w:val="1"/>
      <w:marLeft w:val="0"/>
      <w:marRight w:val="0"/>
      <w:marTop w:val="0"/>
      <w:marBottom w:val="0"/>
      <w:divBdr>
        <w:top w:val="none" w:sz="0" w:space="0" w:color="auto"/>
        <w:left w:val="none" w:sz="0" w:space="0" w:color="auto"/>
        <w:bottom w:val="none" w:sz="0" w:space="0" w:color="auto"/>
        <w:right w:val="none" w:sz="0" w:space="0" w:color="auto"/>
      </w:divBdr>
    </w:div>
    <w:div w:id="800466916">
      <w:bodyDiv w:val="1"/>
      <w:marLeft w:val="0"/>
      <w:marRight w:val="0"/>
      <w:marTop w:val="0"/>
      <w:marBottom w:val="0"/>
      <w:divBdr>
        <w:top w:val="none" w:sz="0" w:space="0" w:color="auto"/>
        <w:left w:val="none" w:sz="0" w:space="0" w:color="auto"/>
        <w:bottom w:val="none" w:sz="0" w:space="0" w:color="auto"/>
        <w:right w:val="none" w:sz="0" w:space="0" w:color="auto"/>
      </w:divBdr>
    </w:div>
    <w:div w:id="906378050">
      <w:bodyDiv w:val="1"/>
      <w:marLeft w:val="0"/>
      <w:marRight w:val="0"/>
      <w:marTop w:val="0"/>
      <w:marBottom w:val="0"/>
      <w:divBdr>
        <w:top w:val="none" w:sz="0" w:space="0" w:color="auto"/>
        <w:left w:val="none" w:sz="0" w:space="0" w:color="auto"/>
        <w:bottom w:val="none" w:sz="0" w:space="0" w:color="auto"/>
        <w:right w:val="none" w:sz="0" w:space="0" w:color="auto"/>
      </w:divBdr>
    </w:div>
    <w:div w:id="1143622231">
      <w:bodyDiv w:val="1"/>
      <w:marLeft w:val="0"/>
      <w:marRight w:val="0"/>
      <w:marTop w:val="0"/>
      <w:marBottom w:val="0"/>
      <w:divBdr>
        <w:top w:val="none" w:sz="0" w:space="0" w:color="auto"/>
        <w:left w:val="none" w:sz="0" w:space="0" w:color="auto"/>
        <w:bottom w:val="none" w:sz="0" w:space="0" w:color="auto"/>
        <w:right w:val="none" w:sz="0" w:space="0" w:color="auto"/>
      </w:divBdr>
    </w:div>
    <w:div w:id="1307971193">
      <w:bodyDiv w:val="1"/>
      <w:marLeft w:val="0"/>
      <w:marRight w:val="0"/>
      <w:marTop w:val="0"/>
      <w:marBottom w:val="0"/>
      <w:divBdr>
        <w:top w:val="none" w:sz="0" w:space="0" w:color="auto"/>
        <w:left w:val="none" w:sz="0" w:space="0" w:color="auto"/>
        <w:bottom w:val="none" w:sz="0" w:space="0" w:color="auto"/>
        <w:right w:val="none" w:sz="0" w:space="0" w:color="auto"/>
      </w:divBdr>
    </w:div>
    <w:div w:id="1597710310">
      <w:bodyDiv w:val="1"/>
      <w:marLeft w:val="0"/>
      <w:marRight w:val="0"/>
      <w:marTop w:val="0"/>
      <w:marBottom w:val="0"/>
      <w:divBdr>
        <w:top w:val="none" w:sz="0" w:space="0" w:color="auto"/>
        <w:left w:val="none" w:sz="0" w:space="0" w:color="auto"/>
        <w:bottom w:val="none" w:sz="0" w:space="0" w:color="auto"/>
        <w:right w:val="none" w:sz="0" w:space="0" w:color="auto"/>
      </w:divBdr>
    </w:div>
    <w:div w:id="1695690098">
      <w:bodyDiv w:val="1"/>
      <w:marLeft w:val="0"/>
      <w:marRight w:val="0"/>
      <w:marTop w:val="0"/>
      <w:marBottom w:val="0"/>
      <w:divBdr>
        <w:top w:val="none" w:sz="0" w:space="0" w:color="auto"/>
        <w:left w:val="none" w:sz="0" w:space="0" w:color="auto"/>
        <w:bottom w:val="none" w:sz="0" w:space="0" w:color="auto"/>
        <w:right w:val="none" w:sz="0" w:space="0" w:color="auto"/>
      </w:divBdr>
    </w:div>
    <w:div w:id="1769766136">
      <w:bodyDiv w:val="1"/>
      <w:marLeft w:val="0"/>
      <w:marRight w:val="0"/>
      <w:marTop w:val="0"/>
      <w:marBottom w:val="0"/>
      <w:divBdr>
        <w:top w:val="none" w:sz="0" w:space="0" w:color="auto"/>
        <w:left w:val="none" w:sz="0" w:space="0" w:color="auto"/>
        <w:bottom w:val="none" w:sz="0" w:space="0" w:color="auto"/>
        <w:right w:val="none" w:sz="0" w:space="0" w:color="auto"/>
      </w:divBdr>
    </w:div>
    <w:div w:id="1797211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www.aliexpress.com/item/4001165826718.html?spm=a2g0o.productlist.main.35.1ca07f6J7f6JdQ&amp;algo_pvid=e5660852-87f9-4626-906d-bec03c6eadcd&amp;algo_exp_id=e5660852-87f9-4626-906d-bec03c6eadcd-17&amp;pdp_npi=4%40dis%21EUR%211.30%210.46%21%21%211.40%21%21%402103241117012935966161406e9816%2110000014982124402%21sea%21SK%210%21AB&amp;curPageLogUid=xIaBGvDuCd9d" TargetMode="External"/><Relationship Id="rId42" Type="http://schemas.openxmlformats.org/officeDocument/2006/relationships/image" Target="media/image5.png"/><Relationship Id="rId63" Type="http://schemas.openxmlformats.org/officeDocument/2006/relationships/image" Target="media/image14.png"/><Relationship Id="rId84" Type="http://schemas.openxmlformats.org/officeDocument/2006/relationships/customXml" Target="ink/ink25.xml"/><Relationship Id="rId138" Type="http://schemas.openxmlformats.org/officeDocument/2006/relationships/image" Target="media/image54.png"/><Relationship Id="rId159" Type="http://schemas.openxmlformats.org/officeDocument/2006/relationships/customXml" Target="ink/ink60.xml"/><Relationship Id="rId170" Type="http://schemas.openxmlformats.org/officeDocument/2006/relationships/image" Target="media/image71.png"/><Relationship Id="rId191" Type="http://schemas.openxmlformats.org/officeDocument/2006/relationships/customXml" Target="ink/ink75.xml"/><Relationship Id="rId205" Type="http://schemas.openxmlformats.org/officeDocument/2006/relationships/customXml" Target="ink/ink82.xml"/><Relationship Id="rId226" Type="http://schemas.openxmlformats.org/officeDocument/2006/relationships/image" Target="media/image100.png"/><Relationship Id="rId247" Type="http://schemas.openxmlformats.org/officeDocument/2006/relationships/image" Target="media/image111.png"/><Relationship Id="rId107" Type="http://schemas.openxmlformats.org/officeDocument/2006/relationships/customXml" Target="ink/ink36.xml"/><Relationship Id="rId11" Type="http://schemas.openxmlformats.org/officeDocument/2006/relationships/hyperlink" Target="https://www.youtube.com/watch?v=tqsy9Wtr1qE" TargetMode="External"/><Relationship Id="rId32" Type="http://schemas.openxmlformats.org/officeDocument/2006/relationships/hyperlink" Target="https://www.aliexpress.us/item/3256802619222424.html?spm=a2g0o.productlist.main.29.2dc94oFl4oFlTx&amp;algo_pvid=341ff4dd-c266-4ee1-b66d-35327f5626d7&amp;aem_p4p_detail=202311291335432943567628080660003103618&amp;algo_exp_id=341ff4dd-c266-4ee1-b66d-35327f5626d7-14&amp;pdp_npi=4@dis!EUR!5.18!4.82!!!5.57!!@2103011117012937430052556e0981!12000022270094581!sea!SK!0!AB&amp;curPageLogUid=7h2snAS5X7CF&amp;search_p4p_id=202311291335432943567628080660003103618_3&amp;gatewayAdapt=glo2usa4itemAdapt" TargetMode="External"/><Relationship Id="rId53" Type="http://schemas.openxmlformats.org/officeDocument/2006/relationships/customXml" Target="ink/ink11.xml"/><Relationship Id="rId74" Type="http://schemas.openxmlformats.org/officeDocument/2006/relationships/customXml" Target="ink/ink21.xml"/><Relationship Id="rId128" Type="http://schemas.openxmlformats.org/officeDocument/2006/relationships/customXml" Target="ink/ink46.xml"/><Relationship Id="rId149" Type="http://schemas.openxmlformats.org/officeDocument/2006/relationships/image" Target="media/image60.png"/><Relationship Id="rId5" Type="http://schemas.openxmlformats.org/officeDocument/2006/relationships/settings" Target="settings.xml"/><Relationship Id="rId95" Type="http://schemas.openxmlformats.org/officeDocument/2006/relationships/customXml" Target="ink/ink30.xml"/><Relationship Id="rId160" Type="http://schemas.openxmlformats.org/officeDocument/2006/relationships/image" Target="media/image66.png"/><Relationship Id="rId181" Type="http://schemas.openxmlformats.org/officeDocument/2006/relationships/image" Target="media/image77.png"/><Relationship Id="rId216" Type="http://schemas.openxmlformats.org/officeDocument/2006/relationships/image" Target="media/image95.png"/><Relationship Id="rId237" Type="http://schemas.openxmlformats.org/officeDocument/2006/relationships/image" Target="media/image106.png"/><Relationship Id="rId258" Type="http://schemas.openxmlformats.org/officeDocument/2006/relationships/theme" Target="theme/theme1.xml"/><Relationship Id="rId22" Type="http://schemas.openxmlformats.org/officeDocument/2006/relationships/hyperlink" Target="https://www.aliexpress.com/item/1005002805537176.html?spm=a2g0o.productlist.main.29.2dc94oFl4oFlTx&amp;algo_pvid=341ff4dd-c266-4ee1-b66d-35327f5626d7&amp;aem_p4p_detail=202311291335432943567628080660003103618&amp;algo_exp_id=341ff4dd-c266-4ee1-b66d-35327f5626d7-14&amp;pdp_npi=4%40dis%21EUR%215.18%214.82%21%21%215.57%21%21%402103011117012937430052556e0981%2112000022270094581%21sea%21SK%210%21AB&amp;curPageLogUid=7h2snAS5X7CF&amp;search_p4p_id=202311291335432943567628080660003103618_3" TargetMode="External"/><Relationship Id="rId43" Type="http://schemas.openxmlformats.org/officeDocument/2006/relationships/customXml" Target="ink/ink4.xml"/><Relationship Id="rId64" Type="http://schemas.openxmlformats.org/officeDocument/2006/relationships/customXml" Target="ink/ink16.xml"/><Relationship Id="rId118" Type="http://schemas.openxmlformats.org/officeDocument/2006/relationships/customXml" Target="ink/ink41.xml"/><Relationship Id="rId139" Type="http://schemas.openxmlformats.org/officeDocument/2006/relationships/customXml" Target="ink/ink51.xml"/><Relationship Id="rId85" Type="http://schemas.openxmlformats.org/officeDocument/2006/relationships/image" Target="media/image26.png"/><Relationship Id="rId150" Type="http://schemas.openxmlformats.org/officeDocument/2006/relationships/customXml" Target="ink/ink56.xml"/><Relationship Id="rId171" Type="http://schemas.openxmlformats.org/officeDocument/2006/relationships/customXml" Target="ink/ink66.xml"/><Relationship Id="rId192" Type="http://schemas.openxmlformats.org/officeDocument/2006/relationships/image" Target="media/image83.png"/><Relationship Id="rId206" Type="http://schemas.openxmlformats.org/officeDocument/2006/relationships/image" Target="media/image90.png"/><Relationship Id="rId227" Type="http://schemas.openxmlformats.org/officeDocument/2006/relationships/customXml" Target="ink/ink93.xml"/><Relationship Id="rId248" Type="http://schemas.openxmlformats.org/officeDocument/2006/relationships/customXml" Target="ink/ink103.xml"/><Relationship Id="rId12" Type="http://schemas.openxmlformats.org/officeDocument/2006/relationships/hyperlink" Target="https://www.aliexpress.com/item/1005005929106055.html?spm=a2g0o.productlist.main.17.6838287b4AWec2&amp;algo_pvid=b8650b8a-edd8-4bbe-8790-2db09c16161e&amp;algo_exp_id=b8650b8a-edd8-4bbe-8790-2db09c16161e-8&amp;pdp_npi=4%40dis!EUR!6.70!2.08!!!51.30!!%402103251f17012908341392424e1a5f!12000034890613004!sea!SK!790453050!&amp;curPageLogUid=o5vTe31O7nLB" TargetMode="External"/><Relationship Id="rId33" Type="http://schemas.openxmlformats.org/officeDocument/2006/relationships/hyperlink" Target="https://www.aliexpress.us/item/2255799962325439.html?spm=a2g0o.productlist.main.23.531e71bfjFSqXE&amp;algo_pvid=455fd3ed-d098-44b3-97a3-715d027ea4e6&amp;algo_exp_id=455fd3ed-d098-44b3-97a3-715d027ea4e6-11&amp;pdp_npi=4@dis!EUR!1.82!0.46!!!1.96!!@2101c5a417012938895596366ee6e8!12000016563882115!sea!SK!0!AB&amp;curPageLogUid=pdoaxg4MDDUF&amp;gatewayAdapt=glo2usa4itemAdapt" TargetMode="External"/><Relationship Id="rId108" Type="http://schemas.openxmlformats.org/officeDocument/2006/relationships/image" Target="media/image38.png"/><Relationship Id="rId129" Type="http://schemas.openxmlformats.org/officeDocument/2006/relationships/image" Target="media/image49.png"/><Relationship Id="rId54" Type="http://schemas.openxmlformats.org/officeDocument/2006/relationships/image" Target="media/image9.png"/><Relationship Id="rId75" Type="http://schemas.openxmlformats.org/officeDocument/2006/relationships/image" Target="media/image20.png"/><Relationship Id="rId96" Type="http://schemas.openxmlformats.org/officeDocument/2006/relationships/image" Target="media/image32.png"/><Relationship Id="rId140" Type="http://schemas.openxmlformats.org/officeDocument/2006/relationships/image" Target="media/image55.png"/><Relationship Id="rId161" Type="http://schemas.openxmlformats.org/officeDocument/2006/relationships/customXml" Target="ink/ink61.xml"/><Relationship Id="rId182" Type="http://schemas.openxmlformats.org/officeDocument/2006/relationships/customXml" Target="ink/ink71.xml"/><Relationship Id="rId217" Type="http://schemas.openxmlformats.org/officeDocument/2006/relationships/customXml" Target="ink/ink88.xml"/><Relationship Id="rId6" Type="http://schemas.openxmlformats.org/officeDocument/2006/relationships/webSettings" Target="webSettings.xml"/><Relationship Id="rId238" Type="http://schemas.openxmlformats.org/officeDocument/2006/relationships/customXml" Target="ink/ink98.xml"/><Relationship Id="rId23" Type="http://schemas.openxmlformats.org/officeDocument/2006/relationships/hyperlink" Target="https://www.aliexpress.com/item/4000148640191.html?spm=a2g0o.productlist.main.23.531e71bfjFSqXE&amp;algo_pvid=455fd3ed-d098-44b3-97a3-715d027ea4e6&amp;algo_exp_id=455fd3ed-d098-44b3-97a3-715d027ea4e6-11&amp;pdp_npi=4%40dis%21EUR%211.82%210.46%21%21%211.96%21%21%402101c5a417012938895596366ee6e8%2112000016563882115%21sea%21SK%210%21AB&amp;curPageLogUid=pdoaxg4MDDUF" TargetMode="External"/><Relationship Id="rId119" Type="http://schemas.openxmlformats.org/officeDocument/2006/relationships/image" Target="media/image44.png"/><Relationship Id="rId44" Type="http://schemas.openxmlformats.org/officeDocument/2006/relationships/image" Target="media/image6.png"/><Relationship Id="rId65" Type="http://schemas.openxmlformats.org/officeDocument/2006/relationships/image" Target="media/image15.png"/><Relationship Id="rId86" Type="http://schemas.openxmlformats.org/officeDocument/2006/relationships/customXml" Target="ink/ink26.xml"/><Relationship Id="rId130" Type="http://schemas.openxmlformats.org/officeDocument/2006/relationships/customXml" Target="ink/ink47.xml"/><Relationship Id="rId151" Type="http://schemas.openxmlformats.org/officeDocument/2006/relationships/image" Target="media/image61.png"/><Relationship Id="rId172" Type="http://schemas.openxmlformats.org/officeDocument/2006/relationships/image" Target="media/image72.png"/><Relationship Id="rId193" Type="http://schemas.openxmlformats.org/officeDocument/2006/relationships/customXml" Target="ink/ink76.xml"/><Relationship Id="rId207" Type="http://schemas.openxmlformats.org/officeDocument/2006/relationships/customXml" Target="ink/ink83.xml"/><Relationship Id="rId228" Type="http://schemas.openxmlformats.org/officeDocument/2006/relationships/image" Target="media/image101.png"/><Relationship Id="rId249" Type="http://schemas.openxmlformats.org/officeDocument/2006/relationships/image" Target="media/image112.png"/><Relationship Id="rId13" Type="http://schemas.openxmlformats.org/officeDocument/2006/relationships/hyperlink" Target="https://www.aliexpress.com/item/33012645746.html?spm=a2g0o.order_detail.order_detail_item.10.43d6f19cZ4sn3V" TargetMode="External"/><Relationship Id="rId109" Type="http://schemas.openxmlformats.org/officeDocument/2006/relationships/image" Target="media/image9.jpeg"/><Relationship Id="rId34" Type="http://schemas.openxmlformats.org/officeDocument/2006/relationships/image" Target="media/image2.png"/><Relationship Id="rId55" Type="http://schemas.openxmlformats.org/officeDocument/2006/relationships/customXml" Target="ink/ink12.xml"/><Relationship Id="rId76" Type="http://schemas.openxmlformats.org/officeDocument/2006/relationships/image" Target="media/image6.jpeg"/><Relationship Id="rId97" Type="http://schemas.openxmlformats.org/officeDocument/2006/relationships/customXml" Target="ink/ink31.xml"/><Relationship Id="rId120" Type="http://schemas.openxmlformats.org/officeDocument/2006/relationships/customXml" Target="ink/ink42.xml"/><Relationship Id="rId141" Type="http://schemas.openxmlformats.org/officeDocument/2006/relationships/customXml" Target="ink/ink52.xml"/><Relationship Id="rId7" Type="http://schemas.openxmlformats.org/officeDocument/2006/relationships/footnotes" Target="footnotes.xml"/><Relationship Id="rId162" Type="http://schemas.openxmlformats.org/officeDocument/2006/relationships/image" Target="media/image67.png"/><Relationship Id="rId183" Type="http://schemas.openxmlformats.org/officeDocument/2006/relationships/image" Target="media/image78.png"/><Relationship Id="rId218" Type="http://schemas.openxmlformats.org/officeDocument/2006/relationships/image" Target="media/image96.png"/><Relationship Id="rId239" Type="http://schemas.openxmlformats.org/officeDocument/2006/relationships/image" Target="media/image107.png"/><Relationship Id="rId250" Type="http://schemas.openxmlformats.org/officeDocument/2006/relationships/image" Target="media/image16.jpg"/><Relationship Id="rId24" Type="http://schemas.openxmlformats.org/officeDocument/2006/relationships/hyperlink" Target="https://www.mouser.com/datasheet/2/758/stepd-01-data-sheet-1143075.pdf" TargetMode="External"/><Relationship Id="rId45" Type="http://schemas.openxmlformats.org/officeDocument/2006/relationships/customXml" Target="ink/ink5.xml"/><Relationship Id="rId66" Type="http://schemas.openxmlformats.org/officeDocument/2006/relationships/customXml" Target="ink/ink17.xml"/><Relationship Id="rId87" Type="http://schemas.openxmlformats.org/officeDocument/2006/relationships/image" Target="media/image27.png"/><Relationship Id="rId110" Type="http://schemas.openxmlformats.org/officeDocument/2006/relationships/customXml" Target="ink/ink37.xml"/><Relationship Id="rId131" Type="http://schemas.openxmlformats.org/officeDocument/2006/relationships/image" Target="media/image50.png"/><Relationship Id="rId152" Type="http://schemas.openxmlformats.org/officeDocument/2006/relationships/customXml" Target="ink/ink57.xml"/><Relationship Id="rId173" Type="http://schemas.openxmlformats.org/officeDocument/2006/relationships/customXml" Target="ink/ink67.xml"/><Relationship Id="rId194" Type="http://schemas.openxmlformats.org/officeDocument/2006/relationships/image" Target="media/image84.png"/><Relationship Id="rId208" Type="http://schemas.openxmlformats.org/officeDocument/2006/relationships/image" Target="media/image91.png"/><Relationship Id="rId229" Type="http://schemas.openxmlformats.org/officeDocument/2006/relationships/customXml" Target="ink/ink94.xml"/><Relationship Id="rId240" Type="http://schemas.openxmlformats.org/officeDocument/2006/relationships/customXml" Target="ink/ink99.xml"/><Relationship Id="rId14" Type="http://schemas.openxmlformats.org/officeDocument/2006/relationships/hyperlink" Target="https://www.aliexpress.com/item/33022320164.html?spm=a2g0o.order_detail.order_detail_item.2.43d6f19cZ4sn3V" TargetMode="External"/><Relationship Id="rId35" Type="http://schemas.openxmlformats.org/officeDocument/2006/relationships/image" Target="media/image3.png"/><Relationship Id="rId56" Type="http://schemas.openxmlformats.org/officeDocument/2006/relationships/image" Target="media/image10.png"/><Relationship Id="rId77" Type="http://schemas.openxmlformats.org/officeDocument/2006/relationships/customXml" Target="ink/ink22.xml"/><Relationship Id="rId100" Type="http://schemas.openxmlformats.org/officeDocument/2006/relationships/image" Target="media/image34.png"/><Relationship Id="rId8" Type="http://schemas.openxmlformats.org/officeDocument/2006/relationships/endnotes" Target="endnotes.xml"/><Relationship Id="rId98" Type="http://schemas.openxmlformats.org/officeDocument/2006/relationships/image" Target="media/image33.png"/><Relationship Id="rId121" Type="http://schemas.openxmlformats.org/officeDocument/2006/relationships/image" Target="media/image45.png"/><Relationship Id="rId142" Type="http://schemas.openxmlformats.org/officeDocument/2006/relationships/image" Target="media/image56.png"/><Relationship Id="rId163" Type="http://schemas.openxmlformats.org/officeDocument/2006/relationships/customXml" Target="ink/ink62.xml"/><Relationship Id="rId184" Type="http://schemas.openxmlformats.org/officeDocument/2006/relationships/customXml" Target="ink/ink72.xml"/><Relationship Id="rId219" Type="http://schemas.openxmlformats.org/officeDocument/2006/relationships/customXml" Target="ink/ink89.xml"/><Relationship Id="rId230" Type="http://schemas.openxmlformats.org/officeDocument/2006/relationships/image" Target="media/image102.png"/><Relationship Id="rId251" Type="http://schemas.openxmlformats.org/officeDocument/2006/relationships/image" Target="media/image17.jpeg"/><Relationship Id="rId25" Type="http://schemas.openxmlformats.org/officeDocument/2006/relationships/hyperlink" Target="https://asset.conrad.com/media10/add/160267/c1/-/en/001525437ML01/manual-1525437-iduino-st-1112-motor-controller-1-pcs.pdf" TargetMode="External"/><Relationship Id="rId46" Type="http://schemas.openxmlformats.org/officeDocument/2006/relationships/customXml" Target="ink/ink6.xml"/><Relationship Id="rId67" Type="http://schemas.openxmlformats.org/officeDocument/2006/relationships/image" Target="media/image16.png"/><Relationship Id="rId88" Type="http://schemas.openxmlformats.org/officeDocument/2006/relationships/customXml" Target="ink/ink27.xml"/><Relationship Id="rId111" Type="http://schemas.openxmlformats.org/officeDocument/2006/relationships/image" Target="media/image40.png"/><Relationship Id="rId132" Type="http://schemas.openxmlformats.org/officeDocument/2006/relationships/image" Target="media/image10.jpeg"/><Relationship Id="rId153" Type="http://schemas.openxmlformats.org/officeDocument/2006/relationships/image" Target="media/image62.png"/><Relationship Id="rId174" Type="http://schemas.openxmlformats.org/officeDocument/2006/relationships/image" Target="media/image73.png"/><Relationship Id="rId195" Type="http://schemas.openxmlformats.org/officeDocument/2006/relationships/customXml" Target="ink/ink77.xml"/><Relationship Id="rId209" Type="http://schemas.openxmlformats.org/officeDocument/2006/relationships/customXml" Target="ink/ink84.xml"/><Relationship Id="rId220" Type="http://schemas.openxmlformats.org/officeDocument/2006/relationships/image" Target="media/image97.png"/><Relationship Id="rId241" Type="http://schemas.openxmlformats.org/officeDocument/2006/relationships/image" Target="media/image108.png"/><Relationship Id="rId15" Type="http://schemas.openxmlformats.org/officeDocument/2006/relationships/hyperlink" Target="https://www.aliexpress.com/item/4000480117350.html?spm=a2g0o.order_detail.order_detail_item.4.43d6f19cZ4sn3V" TargetMode="External"/><Relationship Id="rId36" Type="http://schemas.openxmlformats.org/officeDocument/2006/relationships/image" Target="media/image4.jpeg"/><Relationship Id="rId57" Type="http://schemas.openxmlformats.org/officeDocument/2006/relationships/customXml" Target="ink/ink13.xml"/><Relationship Id="rId78" Type="http://schemas.openxmlformats.org/officeDocument/2006/relationships/image" Target="media/image22.png"/><Relationship Id="rId99" Type="http://schemas.openxmlformats.org/officeDocument/2006/relationships/customXml" Target="ink/ink32.xml"/><Relationship Id="rId101" Type="http://schemas.openxmlformats.org/officeDocument/2006/relationships/customXml" Target="ink/ink33.xml"/><Relationship Id="rId122" Type="http://schemas.openxmlformats.org/officeDocument/2006/relationships/customXml" Target="ink/ink43.xml"/><Relationship Id="rId143" Type="http://schemas.openxmlformats.org/officeDocument/2006/relationships/image" Target="media/image11.jpeg"/><Relationship Id="rId164" Type="http://schemas.openxmlformats.org/officeDocument/2006/relationships/image" Target="media/image68.png"/><Relationship Id="rId185" Type="http://schemas.openxmlformats.org/officeDocument/2006/relationships/image" Target="media/image79.png"/><Relationship Id="rId9" Type="http://schemas.openxmlformats.org/officeDocument/2006/relationships/image" Target="media/image1.jpeg"/><Relationship Id="rId210" Type="http://schemas.openxmlformats.org/officeDocument/2006/relationships/image" Target="media/image92.png"/><Relationship Id="rId26" Type="http://schemas.openxmlformats.org/officeDocument/2006/relationships/hyperlink" Target="https://www.handsontec.com/dataspecs/GA12-N20.pdf" TargetMode="External"/><Relationship Id="rId231" Type="http://schemas.openxmlformats.org/officeDocument/2006/relationships/image" Target="media/image15.jpg"/><Relationship Id="rId252" Type="http://schemas.openxmlformats.org/officeDocument/2006/relationships/image" Target="media/image18.jpeg"/><Relationship Id="rId47" Type="http://schemas.openxmlformats.org/officeDocument/2006/relationships/image" Target="media/image7.png"/><Relationship Id="rId68" Type="http://schemas.openxmlformats.org/officeDocument/2006/relationships/customXml" Target="ink/ink18.xml"/><Relationship Id="rId89" Type="http://schemas.openxmlformats.org/officeDocument/2006/relationships/image" Target="media/image28.png"/><Relationship Id="rId112" Type="http://schemas.openxmlformats.org/officeDocument/2006/relationships/customXml" Target="ink/ink38.xml"/><Relationship Id="rId133" Type="http://schemas.openxmlformats.org/officeDocument/2006/relationships/customXml" Target="ink/ink48.xml"/><Relationship Id="rId154" Type="http://schemas.openxmlformats.org/officeDocument/2006/relationships/customXml" Target="ink/ink58.xml"/><Relationship Id="rId175" Type="http://schemas.openxmlformats.org/officeDocument/2006/relationships/customXml" Target="ink/ink68.xml"/><Relationship Id="rId196" Type="http://schemas.openxmlformats.org/officeDocument/2006/relationships/image" Target="media/image85.png"/><Relationship Id="rId200" Type="http://schemas.openxmlformats.org/officeDocument/2006/relationships/image" Target="media/image87.png"/><Relationship Id="rId16" Type="http://schemas.openxmlformats.org/officeDocument/2006/relationships/hyperlink" Target="https://www.aliexpress.com/item/33013657307.html?spm=a2g0o.order_detail.order_detail_item.8.43d6f19cZ4sn3V" TargetMode="External"/><Relationship Id="rId221" Type="http://schemas.openxmlformats.org/officeDocument/2006/relationships/customXml" Target="ink/ink90.xml"/><Relationship Id="rId242" Type="http://schemas.openxmlformats.org/officeDocument/2006/relationships/customXml" Target="ink/ink100.xml"/><Relationship Id="rId37" Type="http://schemas.openxmlformats.org/officeDocument/2006/relationships/customXml" Target="ink/ink1.xml"/><Relationship Id="rId58" Type="http://schemas.openxmlformats.org/officeDocument/2006/relationships/image" Target="media/image11.png"/><Relationship Id="rId79" Type="http://schemas.openxmlformats.org/officeDocument/2006/relationships/customXml" Target="ink/ink23.xml"/><Relationship Id="rId102" Type="http://schemas.openxmlformats.org/officeDocument/2006/relationships/image" Target="media/image35.png"/><Relationship Id="rId123" Type="http://schemas.openxmlformats.org/officeDocument/2006/relationships/image" Target="media/image46.png"/><Relationship Id="rId144" Type="http://schemas.openxmlformats.org/officeDocument/2006/relationships/customXml" Target="ink/ink53.xml"/><Relationship Id="rId90" Type="http://schemas.openxmlformats.org/officeDocument/2006/relationships/customXml" Target="ink/ink28.xml"/><Relationship Id="rId165" Type="http://schemas.openxmlformats.org/officeDocument/2006/relationships/customXml" Target="ink/ink63.xml"/><Relationship Id="rId186" Type="http://schemas.openxmlformats.org/officeDocument/2006/relationships/customXml" Target="ink/ink73.xml"/><Relationship Id="rId211" Type="http://schemas.openxmlformats.org/officeDocument/2006/relationships/customXml" Target="ink/ink85.xml"/><Relationship Id="rId232" Type="http://schemas.openxmlformats.org/officeDocument/2006/relationships/customXml" Target="ink/ink95.xml"/><Relationship Id="rId253" Type="http://schemas.openxmlformats.org/officeDocument/2006/relationships/header" Target="header1.xml"/><Relationship Id="rId27" Type="http://schemas.openxmlformats.org/officeDocument/2006/relationships/hyperlink" Target="https://handsontec.com/dataspecs/relay/1Ch-relay.pdf" TargetMode="External"/><Relationship Id="rId48" Type="http://schemas.openxmlformats.org/officeDocument/2006/relationships/customXml" Target="ink/ink7.xml"/><Relationship Id="rId69" Type="http://schemas.openxmlformats.org/officeDocument/2006/relationships/image" Target="media/image17.png"/><Relationship Id="rId113" Type="http://schemas.openxmlformats.org/officeDocument/2006/relationships/image" Target="media/image41.png"/><Relationship Id="rId134" Type="http://schemas.openxmlformats.org/officeDocument/2006/relationships/image" Target="media/image52.png"/><Relationship Id="rId80" Type="http://schemas.openxmlformats.org/officeDocument/2006/relationships/image" Target="media/image23.png"/><Relationship Id="rId155" Type="http://schemas.openxmlformats.org/officeDocument/2006/relationships/image" Target="media/image63.png"/><Relationship Id="rId176" Type="http://schemas.openxmlformats.org/officeDocument/2006/relationships/image" Target="media/image74.png"/><Relationship Id="rId197" Type="http://schemas.openxmlformats.org/officeDocument/2006/relationships/customXml" Target="ink/ink78.xml"/><Relationship Id="rId201" Type="http://schemas.openxmlformats.org/officeDocument/2006/relationships/customXml" Target="ink/ink80.xml"/><Relationship Id="rId222" Type="http://schemas.openxmlformats.org/officeDocument/2006/relationships/image" Target="media/image98.png"/><Relationship Id="rId243" Type="http://schemas.openxmlformats.org/officeDocument/2006/relationships/image" Target="media/image109.png"/><Relationship Id="rId17" Type="http://schemas.openxmlformats.org/officeDocument/2006/relationships/hyperlink" Target="https://www.aliexpress.com/item/32767707969.html?spm=a2g0o.order_list.order_list_main.10.3f941802fXWWGM" TargetMode="External"/><Relationship Id="rId38" Type="http://schemas.openxmlformats.org/officeDocument/2006/relationships/image" Target="media/image30.png"/><Relationship Id="rId59" Type="http://schemas.openxmlformats.org/officeDocument/2006/relationships/image" Target="media/image5.jpeg"/><Relationship Id="rId103" Type="http://schemas.openxmlformats.org/officeDocument/2006/relationships/customXml" Target="ink/ink34.xml"/><Relationship Id="rId124" Type="http://schemas.openxmlformats.org/officeDocument/2006/relationships/customXml" Target="ink/ink44.xml"/><Relationship Id="rId70" Type="http://schemas.openxmlformats.org/officeDocument/2006/relationships/customXml" Target="ink/ink19.xml"/><Relationship Id="rId91" Type="http://schemas.openxmlformats.org/officeDocument/2006/relationships/image" Target="media/image29.png"/><Relationship Id="rId145" Type="http://schemas.openxmlformats.org/officeDocument/2006/relationships/image" Target="media/image58.png"/><Relationship Id="rId166" Type="http://schemas.openxmlformats.org/officeDocument/2006/relationships/image" Target="media/image69.png"/><Relationship Id="rId187" Type="http://schemas.openxmlformats.org/officeDocument/2006/relationships/image" Target="media/image80.png"/><Relationship Id="rId1" Type="http://schemas.openxmlformats.org/officeDocument/2006/relationships/customXml" Target="../customXml/item1.xml"/><Relationship Id="rId212" Type="http://schemas.openxmlformats.org/officeDocument/2006/relationships/image" Target="media/image93.png"/><Relationship Id="rId233" Type="http://schemas.openxmlformats.org/officeDocument/2006/relationships/image" Target="media/image104.png"/><Relationship Id="rId254" Type="http://schemas.openxmlformats.org/officeDocument/2006/relationships/footer" Target="footer1.xml"/><Relationship Id="rId28" Type="http://schemas.openxmlformats.org/officeDocument/2006/relationships/hyperlink" Target="https://5.imimg.com/data5/IQ/GJ/PF/SELLER-1833510/dc-mini-submersible-water-pump.pdf" TargetMode="External"/><Relationship Id="rId49" Type="http://schemas.openxmlformats.org/officeDocument/2006/relationships/image" Target="media/image8.png"/><Relationship Id="rId114" Type="http://schemas.openxmlformats.org/officeDocument/2006/relationships/customXml" Target="ink/ink39.xml"/><Relationship Id="rId60" Type="http://schemas.openxmlformats.org/officeDocument/2006/relationships/customXml" Target="ink/ink14.xml"/><Relationship Id="rId81" Type="http://schemas.openxmlformats.org/officeDocument/2006/relationships/customXml" Target="ink/ink24.xml"/><Relationship Id="rId135" Type="http://schemas.openxmlformats.org/officeDocument/2006/relationships/customXml" Target="ink/ink49.xml"/><Relationship Id="rId156" Type="http://schemas.openxmlformats.org/officeDocument/2006/relationships/customXml" Target="ink/ink59.xml"/><Relationship Id="rId177" Type="http://schemas.openxmlformats.org/officeDocument/2006/relationships/customXml" Target="ink/ink69.xml"/><Relationship Id="rId198" Type="http://schemas.openxmlformats.org/officeDocument/2006/relationships/image" Target="media/image86.png"/><Relationship Id="rId202" Type="http://schemas.openxmlformats.org/officeDocument/2006/relationships/image" Target="media/image88.png"/><Relationship Id="rId223" Type="http://schemas.openxmlformats.org/officeDocument/2006/relationships/customXml" Target="ink/ink91.xml"/><Relationship Id="rId244" Type="http://schemas.openxmlformats.org/officeDocument/2006/relationships/customXml" Target="ink/ink101.xml"/><Relationship Id="rId18" Type="http://schemas.openxmlformats.org/officeDocument/2006/relationships/hyperlink" Target="https://www.aliexpress.com/item/33026783171.html?spm=a2g0o.order_detail.order_detail_item.6.43d6f19cZ4sn3V" TargetMode="External"/><Relationship Id="rId39" Type="http://schemas.openxmlformats.org/officeDocument/2006/relationships/customXml" Target="ink/ink2.xml"/><Relationship Id="rId50" Type="http://schemas.openxmlformats.org/officeDocument/2006/relationships/customXml" Target="ink/ink8.xml"/><Relationship Id="rId104" Type="http://schemas.openxmlformats.org/officeDocument/2006/relationships/image" Target="media/image36.png"/><Relationship Id="rId125" Type="http://schemas.openxmlformats.org/officeDocument/2006/relationships/image" Target="media/image47.png"/><Relationship Id="rId146" Type="http://schemas.openxmlformats.org/officeDocument/2006/relationships/customXml" Target="ink/ink54.xml"/><Relationship Id="rId167" Type="http://schemas.openxmlformats.org/officeDocument/2006/relationships/customXml" Target="ink/ink64.xml"/><Relationship Id="rId188" Type="http://schemas.openxmlformats.org/officeDocument/2006/relationships/customXml" Target="ink/ink74.xml"/><Relationship Id="rId71" Type="http://schemas.openxmlformats.org/officeDocument/2006/relationships/image" Target="media/image18.png"/><Relationship Id="rId92" Type="http://schemas.openxmlformats.org/officeDocument/2006/relationships/image" Target="media/image8.jpg"/><Relationship Id="rId213" Type="http://schemas.openxmlformats.org/officeDocument/2006/relationships/customXml" Target="ink/ink86.xml"/><Relationship Id="rId234" Type="http://schemas.openxmlformats.org/officeDocument/2006/relationships/customXml" Target="ink/ink96.xml"/><Relationship Id="rId2" Type="http://schemas.openxmlformats.org/officeDocument/2006/relationships/customXml" Target="../customXml/item2.xml"/><Relationship Id="rId29" Type="http://schemas.openxmlformats.org/officeDocument/2006/relationships/hyperlink" Target="https://www.aliexpress.us/item/2255800148643780.html?spm=a2g0o.order_list.order_list_main.21.3f941802fXWWGM&amp;gatewayAdapt=glo2usa4itemAdapt" TargetMode="External"/><Relationship Id="rId255" Type="http://schemas.openxmlformats.org/officeDocument/2006/relationships/header" Target="header2.xml"/><Relationship Id="rId40" Type="http://schemas.openxmlformats.org/officeDocument/2006/relationships/image" Target="media/image4.png"/><Relationship Id="rId115" Type="http://schemas.openxmlformats.org/officeDocument/2006/relationships/image" Target="media/image42.png"/><Relationship Id="rId136" Type="http://schemas.openxmlformats.org/officeDocument/2006/relationships/image" Target="media/image53.png"/><Relationship Id="rId157" Type="http://schemas.openxmlformats.org/officeDocument/2006/relationships/image" Target="media/image64.png"/><Relationship Id="rId178" Type="http://schemas.openxmlformats.org/officeDocument/2006/relationships/image" Target="media/image75.png"/><Relationship Id="rId61" Type="http://schemas.openxmlformats.org/officeDocument/2006/relationships/image" Target="media/image13.png"/><Relationship Id="rId82" Type="http://schemas.openxmlformats.org/officeDocument/2006/relationships/image" Target="media/image24.png"/><Relationship Id="rId199" Type="http://schemas.openxmlformats.org/officeDocument/2006/relationships/customXml" Target="ink/ink79.xml"/><Relationship Id="rId203" Type="http://schemas.openxmlformats.org/officeDocument/2006/relationships/customXml" Target="ink/ink81.xml"/><Relationship Id="rId19" Type="http://schemas.openxmlformats.org/officeDocument/2006/relationships/hyperlink" Target="https://www.aliexpress.com/item/4000334958532.html?spm=a2g0o.order_list.order_list_main.21.3f941802fXWWGM" TargetMode="External"/><Relationship Id="rId224" Type="http://schemas.openxmlformats.org/officeDocument/2006/relationships/image" Target="media/image99.png"/><Relationship Id="rId245" Type="http://schemas.openxmlformats.org/officeDocument/2006/relationships/image" Target="media/image110.png"/><Relationship Id="rId30" Type="http://schemas.openxmlformats.org/officeDocument/2006/relationships/hyperlink" Target="https://www.aliexpress.com/i/3256803979091715.html?gatewayAdapt=4itemAdapt" TargetMode="External"/><Relationship Id="rId105" Type="http://schemas.openxmlformats.org/officeDocument/2006/relationships/customXml" Target="ink/ink35.xml"/><Relationship Id="rId126" Type="http://schemas.openxmlformats.org/officeDocument/2006/relationships/customXml" Target="ink/ink45.xml"/><Relationship Id="rId147" Type="http://schemas.openxmlformats.org/officeDocument/2006/relationships/image" Target="media/image59.png"/><Relationship Id="rId168" Type="http://schemas.openxmlformats.org/officeDocument/2006/relationships/image" Target="media/image70.png"/><Relationship Id="rId51" Type="http://schemas.openxmlformats.org/officeDocument/2006/relationships/customXml" Target="ink/ink9.xml"/><Relationship Id="rId72" Type="http://schemas.openxmlformats.org/officeDocument/2006/relationships/customXml" Target="ink/ink20.xml"/><Relationship Id="rId93" Type="http://schemas.openxmlformats.org/officeDocument/2006/relationships/customXml" Target="ink/ink29.xml"/><Relationship Id="rId189" Type="http://schemas.openxmlformats.org/officeDocument/2006/relationships/image" Target="media/image81.png"/><Relationship Id="rId3" Type="http://schemas.openxmlformats.org/officeDocument/2006/relationships/numbering" Target="numbering.xml"/><Relationship Id="rId214" Type="http://schemas.openxmlformats.org/officeDocument/2006/relationships/image" Target="media/image94.png"/><Relationship Id="rId235" Type="http://schemas.openxmlformats.org/officeDocument/2006/relationships/image" Target="media/image105.png"/><Relationship Id="rId256" Type="http://schemas.openxmlformats.org/officeDocument/2006/relationships/fontTable" Target="fontTable.xml"/><Relationship Id="rId116" Type="http://schemas.openxmlformats.org/officeDocument/2006/relationships/customXml" Target="ink/ink40.xml"/><Relationship Id="rId137" Type="http://schemas.openxmlformats.org/officeDocument/2006/relationships/customXml" Target="ink/ink50.xml"/><Relationship Id="rId158" Type="http://schemas.openxmlformats.org/officeDocument/2006/relationships/image" Target="media/image12.jpeg"/><Relationship Id="rId20" Type="http://schemas.openxmlformats.org/officeDocument/2006/relationships/hyperlink" Target="https://www.aliexpress.com/item/32774534610.html?spm=a2g0o.order_list.order_list_main.32.3f941802fXWWGM" TargetMode="External"/><Relationship Id="rId41" Type="http://schemas.openxmlformats.org/officeDocument/2006/relationships/customXml" Target="ink/ink3.xml"/><Relationship Id="rId62" Type="http://schemas.openxmlformats.org/officeDocument/2006/relationships/customXml" Target="ink/ink15.xml"/><Relationship Id="rId83" Type="http://schemas.openxmlformats.org/officeDocument/2006/relationships/image" Target="media/image7.jpeg"/><Relationship Id="rId179" Type="http://schemas.openxmlformats.org/officeDocument/2006/relationships/image" Target="media/image13.jpeg"/><Relationship Id="rId190" Type="http://schemas.openxmlformats.org/officeDocument/2006/relationships/image" Target="media/image14.jpeg"/><Relationship Id="rId204" Type="http://schemas.openxmlformats.org/officeDocument/2006/relationships/image" Target="media/image89.png"/><Relationship Id="rId225" Type="http://schemas.openxmlformats.org/officeDocument/2006/relationships/customXml" Target="ink/ink92.xml"/><Relationship Id="rId246" Type="http://schemas.openxmlformats.org/officeDocument/2006/relationships/customXml" Target="ink/ink102.xml"/><Relationship Id="rId106" Type="http://schemas.openxmlformats.org/officeDocument/2006/relationships/image" Target="media/image37.png"/><Relationship Id="rId127" Type="http://schemas.openxmlformats.org/officeDocument/2006/relationships/image" Target="media/image48.png"/><Relationship Id="rId10" Type="http://schemas.openxmlformats.org/officeDocument/2006/relationships/hyperlink" Target="https://en.wikipedia.org/wiki/Michael_Reeves_(Internet_personality)" TargetMode="External"/><Relationship Id="rId31" Type="http://schemas.openxmlformats.org/officeDocument/2006/relationships/hyperlink" Target="https://www.aliexpress.us/item/2255800979511966.html?spm=a2g0o.productlist.main.35.1ca07f6J7f6JdQ&amp;algo_pvid=e5660852-87f9-4626-906d-bec03c6eadcd&amp;algo_exp_id=e5660852-87f9-4626-906d-bec03c6eadcd-17&amp;pdp_npi=4@dis!EUR!1.30!0.46!!!1.40!!@2103241117012935966161406e9816!10000014982124402!sea!SK!0!AB&amp;curPageLogUid=xIaBGvDuCd9d&amp;gatewayAdapt=glo2usa4itemAdapt" TargetMode="External"/><Relationship Id="rId52" Type="http://schemas.openxmlformats.org/officeDocument/2006/relationships/customXml" Target="ink/ink10.xml"/><Relationship Id="rId73" Type="http://schemas.openxmlformats.org/officeDocument/2006/relationships/image" Target="media/image19.png"/><Relationship Id="rId94" Type="http://schemas.openxmlformats.org/officeDocument/2006/relationships/image" Target="media/image31.png"/><Relationship Id="rId148" Type="http://schemas.openxmlformats.org/officeDocument/2006/relationships/customXml" Target="ink/ink55.xml"/><Relationship Id="rId169" Type="http://schemas.openxmlformats.org/officeDocument/2006/relationships/customXml" Target="ink/ink65.xml"/><Relationship Id="rId4" Type="http://schemas.openxmlformats.org/officeDocument/2006/relationships/styles" Target="styles.xml"/><Relationship Id="rId180" Type="http://schemas.openxmlformats.org/officeDocument/2006/relationships/customXml" Target="ink/ink70.xml"/><Relationship Id="rId215" Type="http://schemas.openxmlformats.org/officeDocument/2006/relationships/customXml" Target="ink/ink87.xml"/><Relationship Id="rId236" Type="http://schemas.openxmlformats.org/officeDocument/2006/relationships/customXml" Target="ink/ink97.xml"/><Relationship Id="rId25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bi\AppData\Roaming\Microsoft\&#352;abl&#243;ny\Spr&#225;va%20o&#160;&#353;t&#250;diu%20s&#160;titulnou%20fotografiou.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273D86FF44E4BBFBD04E98B928D0D"/>
        <w:category>
          <w:name w:val="Všeobecné"/>
          <w:gallery w:val="placeholder"/>
        </w:category>
        <w:types>
          <w:type w:val="bbPlcHdr"/>
        </w:types>
        <w:behaviors>
          <w:behavior w:val="content"/>
        </w:behaviors>
        <w:guid w:val="{03C57FBE-8BEA-456B-918C-C9740DA40679}"/>
      </w:docPartPr>
      <w:docPartBody>
        <w:p w:rsidR="008D0FA6" w:rsidRDefault="002004A0" w:rsidP="002004A0">
          <w:pPr>
            <w:pStyle w:val="A7F273D86FF44E4BBFBD04E98B928D0D"/>
          </w:pPr>
          <w:r>
            <w:t>[Rok]</w:t>
          </w:r>
        </w:p>
      </w:docPartBody>
    </w:docPart>
    <w:docPart>
      <w:docPartPr>
        <w:name w:val="EA62BA03F0B04328AA439156C36B9AE5"/>
        <w:category>
          <w:name w:val="Všeobecné"/>
          <w:gallery w:val="placeholder"/>
        </w:category>
        <w:types>
          <w:type w:val="bbPlcHdr"/>
        </w:types>
        <w:behaviors>
          <w:behavior w:val="content"/>
        </w:behaviors>
        <w:guid w:val="{9B1A8D4E-4954-4819-AD6F-44FC02C4169C}"/>
      </w:docPartPr>
      <w:docPartBody>
        <w:p w:rsidR="00397C1F" w:rsidRDefault="008D0FA6" w:rsidP="008D0FA6">
          <w:pPr>
            <w:pStyle w:val="EA62BA03F0B04328AA439156C36B9AE5"/>
          </w:pPr>
          <w:r>
            <w:t>Senzor teploty a vlhkosti sme pripojili do ...</w:t>
          </w:r>
        </w:p>
      </w:docPartBody>
    </w:docPart>
    <w:docPart>
      <w:docPartPr>
        <w:name w:val="09F486D1361146E7BF422709E746FE9F"/>
        <w:category>
          <w:name w:val="Všeobecné"/>
          <w:gallery w:val="placeholder"/>
        </w:category>
        <w:types>
          <w:type w:val="bbPlcHdr"/>
        </w:types>
        <w:behaviors>
          <w:behavior w:val="content"/>
        </w:behaviors>
        <w:guid w:val="{05EB7097-44FA-401F-A298-85A4F62D24D2}"/>
      </w:docPartPr>
      <w:docPartBody>
        <w:p w:rsidR="00397C1F" w:rsidRDefault="008D0FA6" w:rsidP="008D0FA6">
          <w:pPr>
            <w:pStyle w:val="09F486D1361146E7BF422709E746FE9F"/>
          </w:pPr>
          <w:r>
            <w:t>Na obrázku 1 sme pripojili ...</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7C54" w:rsidRDefault="008B7C54" w:rsidP="008D0FA6">
      <w:pPr>
        <w:spacing w:after="0" w:line="240" w:lineRule="auto"/>
      </w:pPr>
      <w:r>
        <w:separator/>
      </w:r>
    </w:p>
  </w:endnote>
  <w:endnote w:type="continuationSeparator" w:id="0">
    <w:p w:rsidR="008B7C54" w:rsidRDefault="008B7C54" w:rsidP="008D0FA6">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7C54" w:rsidRDefault="008B7C54" w:rsidP="008D0FA6">
      <w:pPr>
        <w:spacing w:after="0" w:line="240" w:lineRule="auto"/>
      </w:pPr>
      <w:r>
        <w:separator/>
      </w:r>
    </w:p>
  </w:footnote>
  <w:footnote w:type="continuationSeparator" w:id="0">
    <w:p w:rsidR="008B7C54" w:rsidRDefault="008B7C54" w:rsidP="008D0FA6">
      <w:pPr>
        <w:spacing w:after="0" w:line="240" w:lineRule="auto"/>
      </w:pPr>
      <w:r>
        <w:continuationSeparator/>
      </w:r>
    </w:p>
  </w:footnote>
</w:footnote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2885306E"/>
    <w:multiLevelType w:val="hybridMultilevel"/>
    <w:tmpl w:val="FD14835C"/>
    <w:lvl w:ilvl="0" w:tplc="684EF6F0">
      <w:numFmt w:val="bullet"/>
      <w:lvlText w:val="•"/>
      <w:lvlJc w:val="left"/>
      <w:pPr>
        <w:ind w:left="1080" w:hanging="720"/>
      </w:pPr>
      <w:rPr>
        <w:rFonts w:ascii="Constantia" w:eastAsiaTheme="minorHAnsi" w:hAnsi="Constantia"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5A0775FD"/>
    <w:multiLevelType w:val="multilevel"/>
    <w:tmpl w:val="7DA219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CA50EA3"/>
    <w:multiLevelType w:val="multilevel"/>
    <w:tmpl w:val="77AA4C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69787302">
    <w:abstractNumId w:val="0"/>
  </w:num>
  <w:num w:numId="2" w16cid:durableId="1858151031">
    <w:abstractNumId w:val="1"/>
  </w:num>
  <w:num w:numId="3" w16cid:durableId="1533035553">
    <w:abstractNumId w:val="3"/>
  </w:num>
  <w:num w:numId="4" w16cid:durableId="1415399406">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4A0"/>
    <w:rsid w:val="002004A0"/>
    <w:rsid w:val="00230CB7"/>
    <w:rsid w:val="002D5077"/>
    <w:rsid w:val="00397C1F"/>
    <w:rsid w:val="004C63B5"/>
    <w:rsid w:val="005C3DEE"/>
    <w:rsid w:val="006F6759"/>
    <w:rsid w:val="008B7C54"/>
    <w:rsid w:val="008D0FA6"/>
    <w:rsid w:val="009509A6"/>
    <w:rsid w:val="009C3701"/>
    <w:rsid w:val="00BA3E42"/>
    <w:rsid w:val="00C37BE8"/>
    <w:rsid w:val="00C77B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7">
    <w:name w:val="heading 7"/>
    <w:basedOn w:val="Normal"/>
    <w:next w:val="Normal"/>
    <w:link w:val="Heading7Char"/>
    <w:uiPriority w:val="9"/>
    <w:semiHidden/>
    <w:unhideWhenUsed/>
    <w:qFormat/>
    <w:rsid w:val="002004A0"/>
    <w:pPr>
      <w:keepNext/>
      <w:keepLines/>
      <w:spacing w:before="40" w:after="0" w:line="264" w:lineRule="auto"/>
      <w:outlineLvl w:val="6"/>
    </w:pPr>
    <w:rPr>
      <w:rFonts w:asciiTheme="majorHAnsi" w:eastAsiaTheme="majorEastAsia" w:hAnsiTheme="majorHAnsi" w:cstheme="majorBidi"/>
      <w:i/>
      <w:iCs/>
      <w:color w:val="1F3763" w:themeColor="accent1" w:themeShade="7F"/>
      <w:lang w:eastAsia="en-US"/>
    </w:rPr>
  </w:style>
  <w:style w:type="paragraph" w:styleId="Heading9">
    <w:name w:val="heading 9"/>
    <w:basedOn w:val="Normal"/>
    <w:next w:val="Normal"/>
    <w:link w:val="Heading9Char"/>
    <w:uiPriority w:val="9"/>
    <w:semiHidden/>
    <w:unhideWhenUsed/>
    <w:qFormat/>
    <w:rsid w:val="002004A0"/>
    <w:pPr>
      <w:keepNext/>
      <w:keepLines/>
      <w:spacing w:before="40" w:after="0" w:line="264" w:lineRule="auto"/>
      <w:outlineLvl w:val="8"/>
    </w:pPr>
    <w:rPr>
      <w:rFonts w:asciiTheme="majorHAnsi" w:eastAsiaTheme="majorEastAsia" w:hAnsiTheme="majorHAnsi" w:cstheme="majorBidi"/>
      <w:i/>
      <w:iCs/>
      <w:color w:val="272727" w:themeColor="text1" w:themeTint="D8"/>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CC43844C434AADAF36286F9358964B">
    <w:name w:val="22CC43844C434AADAF36286F9358964B"/>
    <w:rsid w:val="00397C1F"/>
  </w:style>
  <w:style w:type="paragraph" w:customStyle="1" w:styleId="72B5CA06686A456AA7B996F05B117DA1">
    <w:name w:val="72B5CA06686A456AA7B996F05B117DA1"/>
    <w:rsid w:val="00397C1F"/>
  </w:style>
  <w:style w:type="paragraph" w:customStyle="1" w:styleId="3696C08F5B794A89AE698201B5ABFEA3">
    <w:name w:val="3696C08F5B794A89AE698201B5ABFEA3"/>
    <w:rsid w:val="00397C1F"/>
  </w:style>
  <w:style w:type="paragraph" w:customStyle="1" w:styleId="1D0DF24E22944BE2955FBD887F6E3C79">
    <w:name w:val="1D0DF24E22944BE2955FBD887F6E3C79"/>
    <w:rsid w:val="00397C1F"/>
  </w:style>
  <w:style w:type="paragraph" w:customStyle="1" w:styleId="B595772FDB944276A7A043E7F57C1178">
    <w:name w:val="B595772FDB944276A7A043E7F57C1178"/>
    <w:rsid w:val="00397C1F"/>
  </w:style>
  <w:style w:type="paragraph" w:customStyle="1" w:styleId="B33F292042AE46F4AD0B0C677162E92D">
    <w:name w:val="B33F292042AE46F4AD0B0C677162E92D"/>
    <w:rsid w:val="00397C1F"/>
  </w:style>
  <w:style w:type="paragraph" w:customStyle="1" w:styleId="6D0277783D9A4FADAA0EC60D4AA6E160">
    <w:name w:val="6D0277783D9A4FADAA0EC60D4AA6E160"/>
    <w:rsid w:val="00397C1F"/>
  </w:style>
  <w:style w:type="paragraph" w:styleId="ListBullet">
    <w:name w:val="List Bullet"/>
    <w:basedOn w:val="Normal"/>
    <w:uiPriority w:val="10"/>
    <w:unhideWhenUsed/>
    <w:qFormat/>
    <w:rsid w:val="008D0FA6"/>
    <w:pPr>
      <w:numPr>
        <w:numId w:val="1"/>
      </w:numPr>
      <w:spacing w:before="120" w:after="200" w:line="264" w:lineRule="auto"/>
    </w:pPr>
    <w:rPr>
      <w:rFonts w:eastAsiaTheme="minorHAnsi"/>
      <w:color w:val="595959" w:themeColor="text1" w:themeTint="A6"/>
      <w:lang w:eastAsia="en-US"/>
    </w:rPr>
  </w:style>
  <w:style w:type="paragraph" w:customStyle="1" w:styleId="F5F3CB78AD97452686629F1EECD7D55F">
    <w:name w:val="F5F3CB78AD97452686629F1EECD7D55F"/>
    <w:rsid w:val="00397C1F"/>
  </w:style>
  <w:style w:type="paragraph" w:customStyle="1" w:styleId="22E7F4A729654EE985A387B6BFAFC087">
    <w:name w:val="22E7F4A729654EE985A387B6BFAFC087"/>
    <w:rsid w:val="00397C1F"/>
  </w:style>
  <w:style w:type="paragraph" w:customStyle="1" w:styleId="77CEF1F5E7E948DDBCD9B4C03FD14800">
    <w:name w:val="77CEF1F5E7E948DDBCD9B4C03FD14800"/>
  </w:style>
  <w:style w:type="paragraph" w:customStyle="1" w:styleId="7648D6AA19454A099DF5BB335242645E">
    <w:name w:val="7648D6AA19454A099DF5BB335242645E"/>
    <w:rsid w:val="002004A0"/>
  </w:style>
  <w:style w:type="paragraph" w:customStyle="1" w:styleId="A7F273D86FF44E4BBFBD04E98B928D0D">
    <w:name w:val="A7F273D86FF44E4BBFBD04E98B928D0D"/>
    <w:rsid w:val="002004A0"/>
  </w:style>
  <w:style w:type="character" w:styleId="PlaceholderText">
    <w:name w:val="Placeholder Text"/>
    <w:basedOn w:val="DefaultParagraphFont"/>
    <w:uiPriority w:val="99"/>
    <w:semiHidden/>
    <w:rsid w:val="002004A0"/>
    <w:rPr>
      <w:color w:val="595959" w:themeColor="text1" w:themeTint="A6"/>
    </w:rPr>
  </w:style>
  <w:style w:type="paragraph" w:styleId="Subtitle">
    <w:name w:val="Subtitle"/>
    <w:basedOn w:val="Normal"/>
    <w:link w:val="SubtitleChar"/>
    <w:uiPriority w:val="3"/>
    <w:unhideWhenUsed/>
    <w:qFormat/>
    <w:rsid w:val="002004A0"/>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itleChar">
    <w:name w:val="Subtitle Char"/>
    <w:basedOn w:val="DefaultParagraphFont"/>
    <w:link w:val="Subtitle"/>
    <w:uiPriority w:val="3"/>
    <w:rsid w:val="002004A0"/>
    <w:rPr>
      <w:rFonts w:asciiTheme="majorHAnsi" w:eastAsiaTheme="majorEastAsia" w:hAnsiTheme="majorHAnsi" w:cstheme="majorBidi"/>
      <w:caps/>
      <w:color w:val="595959" w:themeColor="text1" w:themeTint="A6"/>
      <w:sz w:val="26"/>
      <w:lang w:eastAsia="en-US"/>
    </w:rPr>
  </w:style>
  <w:style w:type="paragraph" w:customStyle="1" w:styleId="9189D9AAD7964B27A4EBFD324AC238AF">
    <w:name w:val="9189D9AAD7964B27A4EBFD324AC238AF"/>
    <w:rsid w:val="00397C1F"/>
  </w:style>
  <w:style w:type="paragraph" w:styleId="Footer">
    <w:name w:val="footer"/>
    <w:basedOn w:val="Normal"/>
    <w:link w:val="FooterChar"/>
    <w:uiPriority w:val="99"/>
    <w:unhideWhenUsed/>
    <w:rsid w:val="002004A0"/>
    <w:pPr>
      <w:spacing w:after="0" w:line="240" w:lineRule="auto"/>
      <w:jc w:val="right"/>
    </w:pPr>
    <w:rPr>
      <w:rFonts w:eastAsiaTheme="minorHAnsi"/>
      <w:caps/>
      <w:color w:val="595959" w:themeColor="text1" w:themeTint="A6"/>
      <w:lang w:eastAsia="en-US"/>
    </w:rPr>
  </w:style>
  <w:style w:type="character" w:customStyle="1" w:styleId="FooterChar">
    <w:name w:val="Footer Char"/>
    <w:basedOn w:val="DefaultParagraphFont"/>
    <w:link w:val="Footer"/>
    <w:uiPriority w:val="99"/>
    <w:rsid w:val="002004A0"/>
    <w:rPr>
      <w:rFonts w:eastAsiaTheme="minorHAnsi"/>
      <w:caps/>
      <w:color w:val="595959" w:themeColor="text1" w:themeTint="A6"/>
      <w:lang w:eastAsia="en-US"/>
    </w:rPr>
  </w:style>
  <w:style w:type="paragraph" w:customStyle="1" w:styleId="E437AA5C74874755BEF135040D00D9E1">
    <w:name w:val="E437AA5C74874755BEF135040D00D9E1"/>
    <w:rsid w:val="00397C1F"/>
  </w:style>
  <w:style w:type="paragraph" w:customStyle="1" w:styleId="9853C8DFB89445F18DC032BDD28B34F7">
    <w:name w:val="9853C8DFB89445F18DC032BDD28B34F7"/>
    <w:rsid w:val="00397C1F"/>
  </w:style>
  <w:style w:type="paragraph" w:customStyle="1" w:styleId="643FFFA2B17740DEB08CA4409243DBF6">
    <w:name w:val="643FFFA2B17740DEB08CA4409243DBF6"/>
    <w:rsid w:val="002004A0"/>
  </w:style>
  <w:style w:type="character" w:customStyle="1" w:styleId="Heading9Char">
    <w:name w:val="Heading 9 Char"/>
    <w:basedOn w:val="DefaultParagraphFont"/>
    <w:link w:val="Heading9"/>
    <w:uiPriority w:val="9"/>
    <w:semiHidden/>
    <w:rsid w:val="002004A0"/>
    <w:rPr>
      <w:rFonts w:asciiTheme="majorHAnsi" w:eastAsiaTheme="majorEastAsia" w:hAnsiTheme="majorHAnsi" w:cstheme="majorBidi"/>
      <w:i/>
      <w:iCs/>
      <w:color w:val="272727" w:themeColor="text1" w:themeTint="D8"/>
      <w:szCs w:val="21"/>
      <w:lang w:eastAsia="en-US"/>
    </w:rPr>
  </w:style>
  <w:style w:type="paragraph" w:customStyle="1" w:styleId="9FC9568855224D6599449142EF091914">
    <w:name w:val="9FC9568855224D6599449142EF091914"/>
    <w:rsid w:val="00397C1F"/>
  </w:style>
  <w:style w:type="paragraph" w:styleId="IntenseQuote">
    <w:name w:val="Intense Quote"/>
    <w:basedOn w:val="Normal"/>
    <w:next w:val="Normal"/>
    <w:link w:val="IntenseQuoteChar"/>
    <w:uiPriority w:val="30"/>
    <w:unhideWhenUsed/>
    <w:qFormat/>
    <w:rsid w:val="002004A0"/>
    <w:pPr>
      <w:pBdr>
        <w:top w:val="single" w:sz="4" w:space="10" w:color="2F5496" w:themeColor="accent1" w:themeShade="BF"/>
        <w:bottom w:val="single" w:sz="4" w:space="10" w:color="2F5496" w:themeColor="accent1" w:themeShade="BF"/>
      </w:pBdr>
      <w:spacing w:before="360" w:after="360" w:line="264" w:lineRule="auto"/>
      <w:ind w:left="864" w:right="864"/>
      <w:jc w:val="center"/>
    </w:pPr>
    <w:rPr>
      <w:rFonts w:eastAsiaTheme="minorHAnsi"/>
      <w:i/>
      <w:iCs/>
      <w:color w:val="2F5496" w:themeColor="accent1" w:themeShade="BF"/>
      <w:lang w:eastAsia="en-US"/>
    </w:rPr>
  </w:style>
  <w:style w:type="character" w:customStyle="1" w:styleId="IntenseQuoteChar">
    <w:name w:val="Intense Quote Char"/>
    <w:basedOn w:val="DefaultParagraphFont"/>
    <w:link w:val="IntenseQuote"/>
    <w:uiPriority w:val="30"/>
    <w:rsid w:val="002004A0"/>
    <w:rPr>
      <w:rFonts w:eastAsiaTheme="minorHAnsi"/>
      <w:i/>
      <w:iCs/>
      <w:color w:val="2F5496" w:themeColor="accent1" w:themeShade="BF"/>
      <w:lang w:eastAsia="en-US"/>
    </w:rPr>
  </w:style>
  <w:style w:type="paragraph" w:customStyle="1" w:styleId="F2AB91B8865143419E3D3702FF3F3242">
    <w:name w:val="F2AB91B8865143419E3D3702FF3F3242"/>
    <w:rsid w:val="00397C1F"/>
  </w:style>
  <w:style w:type="paragraph" w:styleId="BalloonText">
    <w:name w:val="Balloon Text"/>
    <w:basedOn w:val="Normal"/>
    <w:link w:val="BalloonTextChar"/>
    <w:uiPriority w:val="99"/>
    <w:semiHidden/>
    <w:unhideWhenUsed/>
    <w:rsid w:val="002004A0"/>
    <w:pPr>
      <w:spacing w:after="0" w:line="240" w:lineRule="auto"/>
    </w:pPr>
    <w:rPr>
      <w:rFonts w:ascii="Segoe UI" w:eastAsiaTheme="minorHAnsi" w:hAnsi="Segoe UI" w:cs="Segoe UI"/>
      <w:color w:val="595959" w:themeColor="text1" w:themeTint="A6"/>
      <w:szCs w:val="18"/>
      <w:lang w:eastAsia="en-US"/>
    </w:rPr>
  </w:style>
  <w:style w:type="character" w:customStyle="1" w:styleId="BalloonTextChar">
    <w:name w:val="Balloon Text Char"/>
    <w:basedOn w:val="DefaultParagraphFont"/>
    <w:link w:val="BalloonText"/>
    <w:uiPriority w:val="99"/>
    <w:semiHidden/>
    <w:rsid w:val="002004A0"/>
    <w:rPr>
      <w:rFonts w:ascii="Segoe UI" w:eastAsiaTheme="minorHAnsi" w:hAnsi="Segoe UI" w:cs="Segoe UI"/>
      <w:color w:val="595959" w:themeColor="text1" w:themeTint="A6"/>
      <w:szCs w:val="18"/>
      <w:lang w:eastAsia="en-US"/>
    </w:rPr>
  </w:style>
  <w:style w:type="paragraph" w:customStyle="1" w:styleId="1475C92C39B4470E9C3F8F5601E41B09">
    <w:name w:val="1475C92C39B4470E9C3F8F5601E41B09"/>
    <w:rsid w:val="00397C1F"/>
  </w:style>
  <w:style w:type="paragraph" w:styleId="BodyText3">
    <w:name w:val="Body Text 3"/>
    <w:basedOn w:val="Normal"/>
    <w:link w:val="BodyText3Char"/>
    <w:uiPriority w:val="99"/>
    <w:semiHidden/>
    <w:unhideWhenUsed/>
    <w:rsid w:val="002004A0"/>
    <w:pPr>
      <w:spacing w:before="120" w:after="120" w:line="264" w:lineRule="auto"/>
    </w:pPr>
    <w:rPr>
      <w:rFonts w:eastAsiaTheme="minorHAnsi"/>
      <w:color w:val="595959" w:themeColor="text1" w:themeTint="A6"/>
      <w:szCs w:val="16"/>
      <w:lang w:eastAsia="en-US"/>
    </w:rPr>
  </w:style>
  <w:style w:type="character" w:customStyle="1" w:styleId="BodyText3Char">
    <w:name w:val="Body Text 3 Char"/>
    <w:basedOn w:val="DefaultParagraphFont"/>
    <w:link w:val="BodyText3"/>
    <w:uiPriority w:val="99"/>
    <w:semiHidden/>
    <w:rsid w:val="002004A0"/>
    <w:rPr>
      <w:rFonts w:eastAsiaTheme="minorHAnsi"/>
      <w:color w:val="595959" w:themeColor="text1" w:themeTint="A6"/>
      <w:szCs w:val="16"/>
      <w:lang w:eastAsia="en-US"/>
    </w:rPr>
  </w:style>
  <w:style w:type="paragraph" w:customStyle="1" w:styleId="5636E55118F84120A129B65B622BFA53">
    <w:name w:val="5636E55118F84120A129B65B622BFA53"/>
    <w:rsid w:val="00397C1F"/>
  </w:style>
  <w:style w:type="paragraph" w:customStyle="1" w:styleId="033FDAE6A90948E8B43E2B1A3D8D45E9">
    <w:name w:val="033FDAE6A90948E8B43E2B1A3D8D45E9"/>
    <w:rsid w:val="00397C1F"/>
  </w:style>
  <w:style w:type="character" w:styleId="CommentReference">
    <w:name w:val="annotation reference"/>
    <w:basedOn w:val="DefaultParagraphFont"/>
    <w:uiPriority w:val="99"/>
    <w:semiHidden/>
    <w:unhideWhenUsed/>
    <w:rsid w:val="002004A0"/>
    <w:rPr>
      <w:sz w:val="22"/>
      <w:szCs w:val="16"/>
    </w:rPr>
  </w:style>
  <w:style w:type="paragraph" w:customStyle="1" w:styleId="FFDA927ADE2844A199DFFB98F6DDB7CF">
    <w:name w:val="FFDA927ADE2844A199DFFB98F6DDB7CF"/>
    <w:rsid w:val="00397C1F"/>
  </w:style>
  <w:style w:type="paragraph" w:styleId="CommentText">
    <w:name w:val="annotation text"/>
    <w:basedOn w:val="Normal"/>
    <w:link w:val="CommentTextChar"/>
    <w:uiPriority w:val="99"/>
    <w:semiHidden/>
    <w:unhideWhenUsed/>
    <w:rsid w:val="002004A0"/>
    <w:pPr>
      <w:spacing w:line="240" w:lineRule="auto"/>
    </w:pPr>
    <w:rPr>
      <w:sz w:val="20"/>
      <w:szCs w:val="20"/>
    </w:rPr>
  </w:style>
  <w:style w:type="character" w:customStyle="1" w:styleId="CommentTextChar">
    <w:name w:val="Comment Text Char"/>
    <w:basedOn w:val="DefaultParagraphFont"/>
    <w:link w:val="CommentText"/>
    <w:uiPriority w:val="99"/>
    <w:semiHidden/>
    <w:rsid w:val="002004A0"/>
    <w:rPr>
      <w:sz w:val="20"/>
      <w:szCs w:val="20"/>
    </w:rPr>
  </w:style>
  <w:style w:type="paragraph" w:styleId="CommentSubject">
    <w:name w:val="annotation subject"/>
    <w:basedOn w:val="CommentText"/>
    <w:next w:val="CommentText"/>
    <w:link w:val="CommentSubjectChar"/>
    <w:uiPriority w:val="99"/>
    <w:semiHidden/>
    <w:unhideWhenUsed/>
    <w:rsid w:val="002004A0"/>
    <w:pPr>
      <w:spacing w:before="120" w:after="200"/>
    </w:pPr>
    <w:rPr>
      <w:rFonts w:eastAsiaTheme="minorHAnsi"/>
      <w:b/>
      <w:bCs/>
      <w:color w:val="595959" w:themeColor="text1" w:themeTint="A6"/>
      <w:lang w:eastAsia="en-US"/>
    </w:rPr>
  </w:style>
  <w:style w:type="character" w:customStyle="1" w:styleId="CommentSubjectChar">
    <w:name w:val="Comment Subject Char"/>
    <w:basedOn w:val="CommentTextChar"/>
    <w:link w:val="CommentSubject"/>
    <w:uiPriority w:val="99"/>
    <w:semiHidden/>
    <w:rsid w:val="002004A0"/>
    <w:rPr>
      <w:rFonts w:eastAsiaTheme="minorHAnsi"/>
      <w:b/>
      <w:bCs/>
      <w:color w:val="595959" w:themeColor="text1" w:themeTint="A6"/>
      <w:sz w:val="20"/>
      <w:szCs w:val="20"/>
      <w:lang w:eastAsia="en-US"/>
    </w:rPr>
  </w:style>
  <w:style w:type="paragraph" w:customStyle="1" w:styleId="445C98C7BA374B298879740AD7534685">
    <w:name w:val="445C98C7BA374B298879740AD7534685"/>
    <w:rsid w:val="00397C1F"/>
  </w:style>
  <w:style w:type="paragraph" w:styleId="ListParagraph">
    <w:name w:val="List Paragraph"/>
    <w:basedOn w:val="Normal"/>
    <w:uiPriority w:val="34"/>
    <w:unhideWhenUsed/>
    <w:qFormat/>
    <w:rsid w:val="002004A0"/>
    <w:pPr>
      <w:spacing w:before="120" w:after="200" w:line="264" w:lineRule="auto"/>
      <w:ind w:left="720"/>
      <w:contextualSpacing/>
    </w:pPr>
    <w:rPr>
      <w:rFonts w:eastAsiaTheme="minorHAnsi"/>
      <w:color w:val="595959" w:themeColor="text1" w:themeTint="A6"/>
      <w:lang w:eastAsia="en-US"/>
    </w:rPr>
  </w:style>
  <w:style w:type="paragraph" w:styleId="DocumentMap">
    <w:name w:val="Document Map"/>
    <w:basedOn w:val="Normal"/>
    <w:link w:val="DocumentMapChar"/>
    <w:uiPriority w:val="99"/>
    <w:semiHidden/>
    <w:unhideWhenUsed/>
    <w:rsid w:val="002004A0"/>
    <w:pPr>
      <w:spacing w:after="0" w:line="240" w:lineRule="auto"/>
    </w:pPr>
    <w:rPr>
      <w:rFonts w:ascii="Segoe UI" w:eastAsiaTheme="minorHAnsi" w:hAnsi="Segoe UI" w:cs="Segoe UI"/>
      <w:color w:val="595959" w:themeColor="text1" w:themeTint="A6"/>
      <w:szCs w:val="16"/>
      <w:lang w:eastAsia="en-US"/>
    </w:rPr>
  </w:style>
  <w:style w:type="character" w:customStyle="1" w:styleId="DocumentMapChar">
    <w:name w:val="Document Map Char"/>
    <w:basedOn w:val="DefaultParagraphFont"/>
    <w:link w:val="DocumentMap"/>
    <w:uiPriority w:val="99"/>
    <w:semiHidden/>
    <w:rsid w:val="002004A0"/>
    <w:rPr>
      <w:rFonts w:ascii="Segoe UI" w:eastAsiaTheme="minorHAnsi" w:hAnsi="Segoe UI" w:cs="Segoe UI"/>
      <w:color w:val="595959" w:themeColor="text1" w:themeTint="A6"/>
      <w:szCs w:val="16"/>
      <w:lang w:eastAsia="en-US"/>
    </w:rPr>
  </w:style>
  <w:style w:type="paragraph" w:customStyle="1" w:styleId="AC31AD6440264DB6A62348868E0D57B8">
    <w:name w:val="AC31AD6440264DB6A62348868E0D57B8"/>
    <w:rsid w:val="00397C1F"/>
  </w:style>
  <w:style w:type="paragraph" w:styleId="FootnoteText">
    <w:name w:val="footnote text"/>
    <w:basedOn w:val="Normal"/>
    <w:link w:val="FootnoteTextChar"/>
    <w:uiPriority w:val="99"/>
    <w:semiHidden/>
    <w:unhideWhenUsed/>
    <w:rsid w:val="008D0FA6"/>
    <w:pPr>
      <w:spacing w:after="0" w:line="240" w:lineRule="auto"/>
    </w:pPr>
    <w:rPr>
      <w:rFonts w:eastAsiaTheme="minorHAnsi"/>
      <w:color w:val="595959" w:themeColor="text1" w:themeTint="A6"/>
      <w:szCs w:val="20"/>
      <w:lang w:eastAsia="en-US"/>
    </w:rPr>
  </w:style>
  <w:style w:type="character" w:customStyle="1" w:styleId="FootnoteTextChar">
    <w:name w:val="Footnote Text Char"/>
    <w:basedOn w:val="DefaultParagraphFont"/>
    <w:link w:val="FootnoteText"/>
    <w:uiPriority w:val="99"/>
    <w:semiHidden/>
    <w:rsid w:val="008D0FA6"/>
    <w:rPr>
      <w:rFonts w:eastAsiaTheme="minorHAnsi"/>
      <w:color w:val="595959" w:themeColor="text1" w:themeTint="A6"/>
      <w:szCs w:val="20"/>
      <w:lang w:eastAsia="en-US"/>
    </w:rPr>
  </w:style>
  <w:style w:type="paragraph" w:customStyle="1" w:styleId="854149C284F8488283595EEDC7D32DBE">
    <w:name w:val="854149C284F8488283595EEDC7D32DBE"/>
    <w:rsid w:val="00397C1F"/>
  </w:style>
  <w:style w:type="paragraph" w:customStyle="1" w:styleId="A5F42BEE1EEE4F52AE9693B67ABCEA56">
    <w:name w:val="A5F42BEE1EEE4F52AE9693B67ABCEA56"/>
    <w:rsid w:val="002004A0"/>
  </w:style>
  <w:style w:type="paragraph" w:styleId="HTMLPreformatted">
    <w:name w:val="HTML Preformatted"/>
    <w:basedOn w:val="Normal"/>
    <w:link w:val="HTMLPreformattedChar"/>
    <w:uiPriority w:val="99"/>
    <w:semiHidden/>
    <w:unhideWhenUsed/>
    <w:rsid w:val="002004A0"/>
    <w:pPr>
      <w:spacing w:after="0" w:line="240" w:lineRule="auto"/>
    </w:pPr>
    <w:rPr>
      <w:rFonts w:ascii="Consolas" w:eastAsiaTheme="minorHAnsi" w:hAnsi="Consolas"/>
      <w:color w:val="595959" w:themeColor="text1" w:themeTint="A6"/>
      <w:szCs w:val="20"/>
      <w:lang w:eastAsia="en-US"/>
    </w:rPr>
  </w:style>
  <w:style w:type="character" w:customStyle="1" w:styleId="HTMLPreformattedChar">
    <w:name w:val="HTML Preformatted Char"/>
    <w:basedOn w:val="DefaultParagraphFont"/>
    <w:link w:val="HTMLPreformatted"/>
    <w:uiPriority w:val="99"/>
    <w:semiHidden/>
    <w:rsid w:val="002004A0"/>
    <w:rPr>
      <w:rFonts w:ascii="Consolas" w:eastAsiaTheme="minorHAnsi" w:hAnsi="Consolas"/>
      <w:color w:val="595959" w:themeColor="text1" w:themeTint="A6"/>
      <w:szCs w:val="20"/>
      <w:lang w:eastAsia="en-US"/>
    </w:rPr>
  </w:style>
  <w:style w:type="paragraph" w:customStyle="1" w:styleId="BE63F99473704C40A3851DFAEFE72A0B">
    <w:name w:val="BE63F99473704C40A3851DFAEFE72A0B"/>
    <w:rsid w:val="00397C1F"/>
  </w:style>
  <w:style w:type="character" w:styleId="Hyperlink">
    <w:name w:val="Hyperlink"/>
    <w:basedOn w:val="DefaultParagraphFont"/>
    <w:uiPriority w:val="99"/>
    <w:unhideWhenUsed/>
    <w:rsid w:val="008D0FA6"/>
    <w:rPr>
      <w:color w:val="525252" w:themeColor="accent3" w:themeShade="80"/>
      <w:u w:val="single"/>
    </w:rPr>
  </w:style>
  <w:style w:type="paragraph" w:customStyle="1" w:styleId="614DFF72176D4644897C70356F582BE9">
    <w:name w:val="614DFF72176D4644897C70356F582BE9"/>
    <w:rsid w:val="00397C1F"/>
  </w:style>
  <w:style w:type="paragraph" w:customStyle="1" w:styleId="9233623E35D543418C171F2CEDA7BF7E">
    <w:name w:val="9233623E35D543418C171F2CEDA7BF7E"/>
    <w:rsid w:val="00397C1F"/>
  </w:style>
  <w:style w:type="paragraph" w:customStyle="1" w:styleId="7F29C300ACA14650808B2B9F54203E91">
    <w:name w:val="7F29C300ACA14650808B2B9F54203E91"/>
    <w:rsid w:val="00397C1F"/>
  </w:style>
  <w:style w:type="paragraph" w:customStyle="1" w:styleId="F1A3B88888684E9494C435016C02F335">
    <w:name w:val="F1A3B88888684E9494C435016C02F335"/>
    <w:rsid w:val="00397C1F"/>
  </w:style>
  <w:style w:type="paragraph" w:styleId="PlainText">
    <w:name w:val="Plain Text"/>
    <w:basedOn w:val="Normal"/>
    <w:link w:val="PlainTextChar"/>
    <w:uiPriority w:val="99"/>
    <w:semiHidden/>
    <w:unhideWhenUsed/>
    <w:rsid w:val="002004A0"/>
    <w:pPr>
      <w:spacing w:after="0" w:line="240" w:lineRule="auto"/>
    </w:pPr>
    <w:rPr>
      <w:rFonts w:ascii="Consolas" w:eastAsiaTheme="minorHAnsi" w:hAnsi="Consolas"/>
      <w:color w:val="595959" w:themeColor="text1" w:themeTint="A6"/>
      <w:szCs w:val="21"/>
      <w:lang w:eastAsia="en-US"/>
    </w:rPr>
  </w:style>
  <w:style w:type="character" w:customStyle="1" w:styleId="PlainTextChar">
    <w:name w:val="Plain Text Char"/>
    <w:basedOn w:val="DefaultParagraphFont"/>
    <w:link w:val="PlainText"/>
    <w:uiPriority w:val="99"/>
    <w:semiHidden/>
    <w:rsid w:val="002004A0"/>
    <w:rPr>
      <w:rFonts w:ascii="Consolas" w:eastAsiaTheme="minorHAnsi" w:hAnsi="Consolas"/>
      <w:color w:val="595959" w:themeColor="text1" w:themeTint="A6"/>
      <w:szCs w:val="21"/>
      <w:lang w:eastAsia="en-US"/>
    </w:rPr>
  </w:style>
  <w:style w:type="paragraph" w:customStyle="1" w:styleId="412844434B794597B727DB0FC0D418A8">
    <w:name w:val="412844434B794597B727DB0FC0D418A8"/>
    <w:rsid w:val="00397C1F"/>
  </w:style>
  <w:style w:type="character" w:customStyle="1" w:styleId="Heading7Char">
    <w:name w:val="Heading 7 Char"/>
    <w:basedOn w:val="DefaultParagraphFont"/>
    <w:link w:val="Heading7"/>
    <w:uiPriority w:val="9"/>
    <w:semiHidden/>
    <w:rsid w:val="002004A0"/>
    <w:rPr>
      <w:rFonts w:asciiTheme="majorHAnsi" w:eastAsiaTheme="majorEastAsia" w:hAnsiTheme="majorHAnsi" w:cstheme="majorBidi"/>
      <w:i/>
      <w:iCs/>
      <w:color w:val="1F3763" w:themeColor="accent1" w:themeShade="7F"/>
      <w:lang w:eastAsia="en-US"/>
    </w:rPr>
  </w:style>
  <w:style w:type="paragraph" w:customStyle="1" w:styleId="1C7A10EFCED84931A8A54A713AF6BC64">
    <w:name w:val="1C7A10EFCED84931A8A54A713AF6BC64"/>
    <w:rsid w:val="00397C1F"/>
  </w:style>
  <w:style w:type="table" w:styleId="TableGrid">
    <w:name w:val="Table Grid"/>
    <w:basedOn w:val="TableNormal"/>
    <w:uiPriority w:val="39"/>
    <w:rsid w:val="002004A0"/>
    <w:pPr>
      <w:spacing w:after="0" w:line="240" w:lineRule="auto"/>
    </w:pPr>
    <w:rPr>
      <w:rFonts w:eastAsiaTheme="minorHAnsi"/>
      <w:color w:val="595959" w:themeColor="text1" w:themeTint="A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421F11387A9431C9992A26C576E492B">
    <w:name w:val="D421F11387A9431C9992A26C576E492B"/>
    <w:rsid w:val="00397C1F"/>
  </w:style>
  <w:style w:type="table" w:styleId="GridTable3-Accent1">
    <w:name w:val="Grid Table 3 Accent 1"/>
    <w:basedOn w:val="TableNormal"/>
    <w:uiPriority w:val="48"/>
    <w:rsid w:val="002004A0"/>
    <w:pPr>
      <w:spacing w:before="120" w:after="0" w:line="240" w:lineRule="auto"/>
    </w:pPr>
    <w:rPr>
      <w:rFonts w:eastAsiaTheme="minorHAnsi"/>
      <w:color w:val="595959" w:themeColor="text1" w:themeTint="A6"/>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077AF5D477714FF58100E76E769E63A7">
    <w:name w:val="077AF5D477714FF58100E76E769E63A7"/>
    <w:rsid w:val="00397C1F"/>
  </w:style>
  <w:style w:type="paragraph" w:customStyle="1" w:styleId="5D4C4F2142DD47018C9BCFB356D61E92">
    <w:name w:val="5D4C4F2142DD47018C9BCFB356D61E92"/>
    <w:rsid w:val="00397C1F"/>
  </w:style>
  <w:style w:type="paragraph" w:customStyle="1" w:styleId="AD9C7B1C800A4E2780EE8785D943702E">
    <w:name w:val="AD9C7B1C800A4E2780EE8785D943702E"/>
    <w:rsid w:val="002004A0"/>
  </w:style>
  <w:style w:type="paragraph" w:customStyle="1" w:styleId="12C9D0885A5747F6B194436089289C80">
    <w:name w:val="12C9D0885A5747F6B194436089289C80"/>
    <w:rsid w:val="00397C1F"/>
  </w:style>
  <w:style w:type="paragraph" w:customStyle="1" w:styleId="F06B238704A343729A332CD6FEC7D347">
    <w:name w:val="F06B238704A343729A332CD6FEC7D347"/>
    <w:rsid w:val="00397C1F"/>
  </w:style>
  <w:style w:type="paragraph" w:customStyle="1" w:styleId="30FD798F7E6F4700B9E0A5626B59B2D1">
    <w:name w:val="30FD798F7E6F4700B9E0A5626B59B2D1"/>
    <w:rsid w:val="00397C1F"/>
  </w:style>
  <w:style w:type="paragraph" w:customStyle="1" w:styleId="D0F5F91BF2D240B1A8FF3E8CFF1AC797">
    <w:name w:val="D0F5F91BF2D240B1A8FF3E8CFF1AC797"/>
    <w:rsid w:val="002004A0"/>
  </w:style>
  <w:style w:type="paragraph" w:customStyle="1" w:styleId="9CF0166C8FC543E994C20A8C218A0785">
    <w:name w:val="9CF0166C8FC543E994C20A8C218A0785"/>
    <w:rsid w:val="00397C1F"/>
  </w:style>
  <w:style w:type="paragraph" w:customStyle="1" w:styleId="897F32B202CA49E995D80F2236B1AE9B">
    <w:name w:val="897F32B202CA49E995D80F2236B1AE9B"/>
    <w:rsid w:val="00397C1F"/>
  </w:style>
  <w:style w:type="paragraph" w:customStyle="1" w:styleId="2214DBDE74CD43B081C7412FFE6EEBF2">
    <w:name w:val="2214DBDE74CD43B081C7412FFE6EEBF2"/>
    <w:rsid w:val="00397C1F"/>
  </w:style>
  <w:style w:type="paragraph" w:customStyle="1" w:styleId="8BE68C31A675457FA50C2661B5645ED7">
    <w:name w:val="8BE68C31A675457FA50C2661B5645ED7"/>
    <w:rsid w:val="00397C1F"/>
  </w:style>
  <w:style w:type="paragraph" w:customStyle="1" w:styleId="12D54E854A2B44F29CEC9565F6305730">
    <w:name w:val="12D54E854A2B44F29CEC9565F6305730"/>
    <w:rsid w:val="00397C1F"/>
  </w:style>
  <w:style w:type="paragraph" w:customStyle="1" w:styleId="75FA5F220EEE4A6281275DAC225989A4">
    <w:name w:val="75FA5F220EEE4A6281275DAC225989A4"/>
    <w:rsid w:val="00397C1F"/>
  </w:style>
  <w:style w:type="paragraph" w:customStyle="1" w:styleId="308F1873AD144E55B69AE58915A7406F">
    <w:name w:val="308F1873AD144E55B69AE58915A7406F"/>
    <w:rsid w:val="00397C1F"/>
  </w:style>
  <w:style w:type="paragraph" w:customStyle="1" w:styleId="AA4E28DB62A2413ABE927BC605482ED4">
    <w:name w:val="AA4E28DB62A2413ABE927BC605482ED4"/>
    <w:rsid w:val="00397C1F"/>
  </w:style>
  <w:style w:type="paragraph" w:customStyle="1" w:styleId="D3A5970FADB14A08AE1BB877A4A8BDEF">
    <w:name w:val="D3A5970FADB14A08AE1BB877A4A8BDEF"/>
    <w:rsid w:val="00397C1F"/>
  </w:style>
  <w:style w:type="paragraph" w:customStyle="1" w:styleId="14004A7E7CE049A99700BFFC1F5E61D8">
    <w:name w:val="14004A7E7CE049A99700BFFC1F5E61D8"/>
    <w:rsid w:val="00397C1F"/>
  </w:style>
  <w:style w:type="paragraph" w:customStyle="1" w:styleId="C7AAC11AFE9443FE875A4235B13F58CE">
    <w:name w:val="C7AAC11AFE9443FE875A4235B13F58CE"/>
    <w:rsid w:val="00397C1F"/>
  </w:style>
  <w:style w:type="paragraph" w:customStyle="1" w:styleId="9A6B1EA8F27C4FE3A0906814A3ED78FB">
    <w:name w:val="9A6B1EA8F27C4FE3A0906814A3ED78FB"/>
    <w:rsid w:val="00397C1F"/>
  </w:style>
  <w:style w:type="paragraph" w:customStyle="1" w:styleId="92681F1036664635949B3771ECD98BB6">
    <w:name w:val="92681F1036664635949B3771ECD98BB6"/>
    <w:rsid w:val="002004A0"/>
  </w:style>
  <w:style w:type="paragraph" w:customStyle="1" w:styleId="BFEAA7A83DD34089A6EE98425B6027B7">
    <w:name w:val="BFEAA7A83DD34089A6EE98425B6027B7"/>
    <w:rsid w:val="002004A0"/>
  </w:style>
  <w:style w:type="paragraph" w:customStyle="1" w:styleId="ADC35F8AA40D4639A55229ACD421680E">
    <w:name w:val="ADC35F8AA40D4639A55229ACD421680E"/>
    <w:rsid w:val="002004A0"/>
  </w:style>
  <w:style w:type="paragraph" w:customStyle="1" w:styleId="9D9E3852B2CA43ADB92B27CCB28072C1">
    <w:name w:val="9D9E3852B2CA43ADB92B27CCB28072C1"/>
    <w:rsid w:val="002004A0"/>
  </w:style>
  <w:style w:type="paragraph" w:customStyle="1" w:styleId="6F3A3E2D96C8405EB03AA95796A27749">
    <w:name w:val="6F3A3E2D96C8405EB03AA95796A27749"/>
    <w:rsid w:val="002004A0"/>
  </w:style>
  <w:style w:type="paragraph" w:customStyle="1" w:styleId="C5EFA1A3D8A9424AB25D6EABAFCD226E">
    <w:name w:val="C5EFA1A3D8A9424AB25D6EABAFCD226E"/>
    <w:rsid w:val="008D0FA6"/>
  </w:style>
  <w:style w:type="paragraph" w:customStyle="1" w:styleId="BE01CA52CC89473DA54A075DC0F9F0FA">
    <w:name w:val="BE01CA52CC89473DA54A075DC0F9F0FA"/>
    <w:rsid w:val="008D0FA6"/>
  </w:style>
  <w:style w:type="paragraph" w:customStyle="1" w:styleId="EA62BA03F0B04328AA439156C36B9AE5">
    <w:name w:val="EA62BA03F0B04328AA439156C36B9AE5"/>
    <w:rsid w:val="008D0FA6"/>
  </w:style>
  <w:style w:type="paragraph" w:customStyle="1" w:styleId="09F486D1361146E7BF422709E746FE9F">
    <w:name w:val="09F486D1361146E7BF422709E746FE9F"/>
    <w:rsid w:val="008D0FA6"/>
  </w:style>
  <w:style w:type="paragraph" w:customStyle="1" w:styleId="C29E876655C042BB861DF9CCB0CAE5AD">
    <w:name w:val="C29E876655C042BB861DF9CCB0CAE5AD"/>
    <w:rsid w:val="008D0FA6"/>
  </w:style>
  <w:style w:type="paragraph" w:customStyle="1" w:styleId="5FAAEF39A05B4C759080E9E5BD1F2092">
    <w:name w:val="5FAAEF39A05B4C759080E9E5BD1F2092"/>
    <w:rsid w:val="008D0FA6"/>
  </w:style>
  <w:style w:type="paragraph" w:customStyle="1" w:styleId="2233407E26EB4C1CAD49F7CDD2003AFE">
    <w:name w:val="2233407E26EB4C1CAD49F7CDD2003AFE"/>
    <w:rsid w:val="008D0FA6"/>
  </w:style>
  <w:style w:type="paragraph" w:customStyle="1" w:styleId="C9983E73D2704995BB1D693BE53C09DD">
    <w:name w:val="C9983E73D2704995BB1D693BE53C09DD"/>
    <w:rsid w:val="008D0FA6"/>
  </w:style>
  <w:style w:type="character" w:styleId="FootnoteReference">
    <w:name w:val="footnote reference"/>
    <w:basedOn w:val="DefaultParagraphFont"/>
    <w:uiPriority w:val="99"/>
    <w:semiHidden/>
    <w:unhideWhenUsed/>
    <w:rsid w:val="008D0FA6"/>
    <w:rPr>
      <w:vertAlign w:val="superscript"/>
    </w:rPr>
  </w:style>
  <w:style w:type="paragraph" w:customStyle="1" w:styleId="B974826EA56642558B775FA8E8D8CC5923">
    <w:name w:val="B974826EA56642558B775FA8E8D8CC5923"/>
    <w:rsid w:val="008D0FA6"/>
    <w:pPr>
      <w:spacing w:before="120" w:after="200" w:line="264" w:lineRule="auto"/>
    </w:pPr>
    <w:rPr>
      <w:rFonts w:eastAsiaTheme="minorHAnsi"/>
      <w:color w:val="595959" w:themeColor="text1" w:themeTint="A6"/>
      <w:lang w:eastAsia="en-US"/>
    </w:rPr>
  </w:style>
  <w:style w:type="paragraph" w:customStyle="1" w:styleId="2F3A12815B4D4C9E9855F9134E7E941123">
    <w:name w:val="2F3A12815B4D4C9E9855F9134E7E941123"/>
    <w:rsid w:val="008D0FA6"/>
    <w:pPr>
      <w:tabs>
        <w:tab w:val="num" w:pos="720"/>
      </w:tabs>
      <w:spacing w:before="120" w:after="200" w:line="264" w:lineRule="auto"/>
      <w:ind w:left="720" w:hanging="360"/>
    </w:pPr>
    <w:rPr>
      <w:rFonts w:eastAsiaTheme="minorHAnsi"/>
      <w:color w:val="595959" w:themeColor="text1" w:themeTint="A6"/>
      <w:lang w:eastAsia="en-US"/>
    </w:rPr>
  </w:style>
  <w:style w:type="paragraph" w:customStyle="1" w:styleId="7ED1755036F842E0A3096435ECD6E14E4">
    <w:name w:val="7ED1755036F842E0A3096435ECD6E14E4"/>
    <w:rsid w:val="008D0FA6"/>
    <w:pPr>
      <w:spacing w:before="120" w:after="200" w:line="264" w:lineRule="auto"/>
    </w:pPr>
    <w:rPr>
      <w:rFonts w:eastAsiaTheme="minorHAnsi"/>
      <w:color w:val="595959" w:themeColor="text1" w:themeTint="A6"/>
      <w:lang w:eastAsia="en-US"/>
    </w:rPr>
  </w:style>
  <w:style w:type="paragraph" w:customStyle="1" w:styleId="00909F0AC02E440D80745AFF3FCAACD74">
    <w:name w:val="00909F0AC02E440D80745AFF3FCAACD74"/>
    <w:rsid w:val="008D0FA6"/>
    <w:pPr>
      <w:spacing w:before="120" w:after="200" w:line="264" w:lineRule="auto"/>
    </w:pPr>
    <w:rPr>
      <w:rFonts w:eastAsiaTheme="minorHAnsi"/>
      <w:color w:val="595959" w:themeColor="text1" w:themeTint="A6"/>
      <w:lang w:eastAsia="en-US"/>
    </w:rPr>
  </w:style>
  <w:style w:type="paragraph" w:customStyle="1" w:styleId="5D534BFA386047E9AA92F98CB8E8D7C04">
    <w:name w:val="5D534BFA386047E9AA92F98CB8E8D7C04"/>
    <w:rsid w:val="008D0FA6"/>
    <w:pPr>
      <w:spacing w:before="120" w:after="200" w:line="264" w:lineRule="auto"/>
    </w:pPr>
    <w:rPr>
      <w:rFonts w:eastAsiaTheme="minorHAnsi"/>
      <w:color w:val="595959" w:themeColor="text1" w:themeTint="A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2:49.247"/>
    </inkml:context>
    <inkml:brush xml:id="br0">
      <inkml:brushProperty name="width" value="0.035" units="cm"/>
      <inkml:brushProperty name="height" value="0.035" units="cm"/>
    </inkml:brush>
  </inkml:definitions>
  <inkml:trace contextRef="#ctx0" brushRef="#br0">134 14 24575,'0'33'0,"1"-19"0,0 0 0,-2 1 0,0-1 0,0 0 0,-1 0 0,-1 1 0,0-2 0,-6 18 0,8-30 0,0 0 0,1-1 0,-1 1 0,1 1 0,-1-1 0,1 0 0,0 0 0,-1 0 0,1 0 0,0 0 0,0 0 0,0 0 0,0 0 0,0 1 0,0-1 0,0 0 0,0 0 0,0 0 0,1 0 0,-1 0 0,0 0 0,1 0 0,-1 0 0,0 0 0,1 0 0,0 0 0,-1 0 0,1 0 0,0 0 0,-1 0 0,1 0 0,0 0 0,0-1 0,0 1 0,-1 0 0,1-1 0,0 1 0,0-1 0,2 1 0,4 2 0,1-1 0,-1 0 0,1 0 0,0-1 0,9 1 0,-10-2 0,-1 1 0,1 0 0,-1 0 0,0 0 0,0 1 0,1 0 0,5 3 0,-9-3 0,-1 1 0,0 0 0,1 0 0,-1 0 0,0 1 0,0-1 0,-1 1 0,1-1 0,-1 1 0,1-1 0,-1 1 0,0 0 0,-1-1 0,1 1 0,-1 0 0,1 0 0,-1 0 0,0 0 0,0-1 0,-2 5 0,2-2 0,0 0 0,-1 0 0,0 0 0,0 0 0,0 0 0,-1 0 0,0-1 0,0 1 0,0-1 0,-1 1 0,0-1 0,-4 7 0,3-9 6,-1 0 0,1 1-1,-1-2 1,1 1 0,-1 0-1,0-1 1,0 0 0,0 0 0,0 0-1,0-1 1,-1 0 0,1 0-1,0 0 1,-1-1 0,1 1-1,-1-1 1,1 0 0,0-1 0,-1 0-1,-9-2 1,2 0-192,1 0 1,-1-1-1,1-1 0,0 0 1,0 0-1,1-1 1,-17-12-1,20 12-6640</inkml:trace>
  <inkml:trace contextRef="#ctx0" brushRef="#br0" timeOffset="1">196 0 24575,'266'16'-1365,"-253"-17"-5461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45.026"/>
    </inkml:context>
    <inkml:brush xml:id="br0">
      <inkml:brushProperty name="width" value="0.035" units="cm"/>
      <inkml:brushProperty name="height" value="0.035" units="cm"/>
    </inkml:brush>
  </inkml:definitions>
  <inkml:trace contextRef="#ctx0" brushRef="#br0">235 91 24575,'0'-2'0,"1"0"0,-1-1 0,1 1 0,-1-1 0,1 1 0,0 0 0,0-1 0,0 1 0,0 0 0,0 0 0,0 0 0,1 0 0,-1 0 0,1 0 0,-1 0 0,1 0 0,0 1 0,3-3 0,43-25 0,-29 19 0,-18 9 0,1-1 0,0 1 0,-1 0 0,1 1 0,0-1 0,0 0 0,0 0 0,-1 1 0,1-1 0,0 1 0,0 0 0,0-1 0,0 1 0,0 0 0,0 0 0,0 0 0,0 1 0,0-1 0,0 0 0,0 1 0,0-1 0,0 1 0,-1 0 0,1 0 0,3 1 0,-2 0 0,-1 1 0,1 0 0,0 0 0,-1 0 0,1 0 0,-1 0 0,0 1 0,0-1 0,-1 0 0,1 1 0,-1 0 0,2 4 0,2 10 0,-1 1 0,-1 0 0,0 0 0,-1 23 0,-2-36 0,1-1 0,-1 1 0,0 0 0,-1-1 0,0 1 0,0 0 0,0-1 0,0 1 0,-1-1 0,0 1 0,0-1 0,0 0 0,-1 0 0,0 0 0,0 0 0,0-1 0,0 1 0,-1-1 0,0 1 0,0-1 0,0-1 0,0 1 0,-1 0 0,0-1 0,1 0 0,-1 0 0,0-1 0,0 1 0,-1-1 0,-7 2 0,13-4 0,-1 0 0,0 1 0,0-1 0,0 0 0,0 0 0,0 0 0,0 0 0,0 1 0,1-1 0,-1 0 0,0 1 0,0-1 0,0 1 0,1-1 0,-1 1 0,0-1 0,1 1 0,-1 0 0,0-1 0,1 1 0,-1 0 0,1-1 0,-1 1 0,1 0 0,-1 0 0,1-1 0,-1 1 0,1 0 0,0 0 0,0 0 0,-1 0 0,1 0 0,0-1 0,0 1 0,0 0 0,0 0 0,0 0 0,0 0 0,0 0 0,0 0 0,0 0 0,1 1 0,2 5 0,0-1 0,1 0 0,-1 1 0,1-1 0,5 6 0,-5-8 0,-1 1 0,1-1 0,-1 1 0,0 0 0,-1 1 0,3 5 0,2 62 0,-7-69 0,0 1 0,0 0 0,0-1 0,-1 1 0,0 0 0,0-1 0,0 1 0,0 0 0,-1-1 0,1 0 0,-1 1 0,0-1 0,-4 5 0,4-7 0,-1 0 0,0 0 0,0-1 0,0 1 0,-1-1 0,1 1 0,0-1 0,0 0 0,-1 0 0,1-1 0,0 1 0,-1-1 0,1 1 0,-7-2 0,-54-3 0,54 3 0,4 0 0,0 0 0,0 0 0,0-1 0,0 0 0,1 0 0,-1-1 0,0 0 0,1 0 0,0 0 0,-1 0 0,-5-6 0,-50-54 0,14 14 0,18 13-1365,21 28-5461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51.810"/>
    </inkml:context>
    <inkml:brush xml:id="br0">
      <inkml:brushProperty name="width" value="0.035" units="cm"/>
      <inkml:brushProperty name="height" value="0.035" units="cm"/>
    </inkml:brush>
  </inkml:definitions>
  <inkml:trace contextRef="#ctx0" brushRef="#br0">120 0 24575,'-2'6'0,"1"-1"0,-1 1 0,0-1 0,0 1 0,-1-1 0,1 0 0,-5 5 0,-3 10 0,-11 26 0,6-15 0,1 0 0,2 2 0,-11 45 0,22-75 0,0 1 0,0 0 0,1-1 0,0 1 0,-1-1 0,1 1 0,0 0 0,1-1 0,-1 1 0,1 0 0,0-1 0,-1 1 0,2-1 0,0 4 0,0-5 0,-1 0 0,1 0 0,0 0 0,0-1 0,0 1 0,0-1 0,0 1 0,0-1 0,0 0 0,0 0 0,0 1 0,1-2 0,-1 1 0,0 0 0,1 0 0,-1-1 0,1 1 0,-1-1 0,1 0 0,-1 0 0,3 0 0,9 0 0,-1 0 0,0-1 0,0-1 0,1 0 0,-1 0 0,17-7 0,-18 6 0,-7 2 0,43-7 0,-47 8 0,-1 0 0,1 0 0,0 0 0,0 0 0,-1 0 0,1 0 0,0 0 0,-1 1 0,1-1 0,0 0 0,-1 1 0,1-1 0,0 0 0,-1 1 0,1-1 0,-1 1 0,1-1 0,-1 1 0,1-1 0,-1 1 0,1-1 0,0 2 0,-1-1 0,0 0 0,1 0 0,-1 1 0,0-1 0,0 0 0,0 1 0,0-1 0,0 0 0,0 1 0,-1-1 0,1 0 0,0 1 0,-1-1 0,1 0 0,-1 0 0,0 3 0,-16 37 0,9-19 0,-1 0 0,-23 37 0,25-48-108,1-3-6,-1 1-1,2 0 1,-1 0 0,1 1 0,1 0-1,0 0 1,0 0 0,1 0-1,0 0 1,-2 15 0,5-19-6712</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50.492"/>
    </inkml:context>
    <inkml:brush xml:id="br0">
      <inkml:brushProperty name="width" value="0.035" units="cm"/>
      <inkml:brushProperty name="height" value="0.035" units="cm"/>
    </inkml:brush>
  </inkml:definitions>
  <inkml:trace contextRef="#ctx0" brushRef="#br0">77 19 24575,'3'-2'0,"0"1"0,0-1 0,0 1 0,0 0 0,0 0 0,0 0 0,0 1 0,0-1 0,0 1 0,1-1 0,-1 1 0,6 1 0,4-2 0,17-3 0,0 2 0,1 0 0,54 6 0,-83-4 0,-1 0 0,1 0 0,0 0 0,0 1 0,-1-1 0,1 0 0,-1 1 0,1-1 0,0 1 0,-1 0 0,1 0 0,-1-1 0,1 1 0,-1 0 0,0 0 0,1 0 0,-1 1 0,0-1 0,0 0 0,1 0 0,-1 1 0,0-1 0,-1 0 0,1 1 0,0-1 0,0 1 0,0-1 0,-1 1 0,1 0 0,-1-1 0,1 1 0,-1 0 0,0-1 0,0 1 0,0 0 0,0-1 0,0 1 0,0 0 0,0-1 0,0 1 0,-1 0 0,1-1 0,-1 1 0,1 0 0,-2 2 0,0 2 0,0 0 0,0-1 0,-1 1 0,0 0 0,0-1 0,0 0 0,-1 0 0,0 0 0,0 0 0,0 0 0,-6 4 0,0-1 0,6-6 0,1 0 0,0 0 0,-1 1 0,1-1 0,0 1 0,1 0 0,-1 0 0,-4 5 0,7-6 0,-1 0 0,1-1 0,0 1 0,-1 0 0,1-1 0,0 1 0,0 0 0,0 0 0,0 0 0,0-1 0,0 1 0,1 0 0,-1 0 0,1-1 0,-1 1 0,1 0 0,-1-1 0,1 1 0,0-1 0,0 1 0,0-1 0,0 1 0,0-1 0,2 2 0,35 63 0,-36-62 0,-1 0 0,1 0 0,-1 0 0,1 1 0,-1-1 0,0 0 0,-1 0 0,1 1 0,-1-1 0,0 1 0,0-1 0,0 0 0,0 1 0,-1-1 0,-1 5 0,0-5 0,-1 0 0,1-1 0,-1 1 0,0-1 0,0 0 0,0 0 0,0 0 0,0 0 0,-1 0 0,1-1 0,-1 1 0,0-1 0,0 0 0,0 0 0,0-1 0,0 1 0,0-1 0,0 0 0,-1 0 0,1 0 0,-7 0 0,-8 1 0,-1-1 0,1-1 0,-29-2 0,40 0-72,0 0 1,1 0-1,-1-1 0,1 1 0,-1-2 0,1 1 0,0-1 0,0 0 1,1-1-1,-1 1 0,1-1 0,0-1 0,0 1 0,0-1 0,1 0 1,0 0-1,0-1 0,-4-7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48.680"/>
    </inkml:context>
    <inkml:brush xml:id="br0">
      <inkml:brushProperty name="width" value="0.035" units="cm"/>
      <inkml:brushProperty name="height" value="0.035" units="cm"/>
    </inkml:brush>
  </inkml:definitions>
  <inkml:trace contextRef="#ctx0" brushRef="#br0">1 68 24575,'0'-3'0,"0"0"0,1 0 0,-1 1 0,1-1 0,0 0 0,0 0 0,0 1 0,0-1 0,0 1 0,1-1 0,-1 1 0,1-1 0,-1 1 0,1 0 0,0 0 0,0 0 0,0 0 0,0 0 0,0 0 0,1 1 0,-1-1 0,1 1 0,-1-1 0,1 1 0,-1 0 0,1 0 0,0 0 0,-1 0 0,1 1 0,0-1 0,5 0 0,12-2 0,0 1 0,0 1 0,30 2 0,-24 0 0,-22-1 0,112 5 0,-105-4 0,-1 1 0,1 0 0,-1 1 0,1 0 0,-1 1 0,0 0 0,0 0 0,15 10 0,-23-12 0,0 1 0,0-1 0,0 0 0,0 1 0,-1-1 0,0 1 0,1 0 0,-1-1 0,0 1 0,0 0 0,0 0 0,0 0 0,-1 0 0,1 0 0,-1 0 0,0 0 0,0 0 0,0 0 0,0 0 0,0-1 0,-1 1 0,0 0 0,-1 5 0,1 0 0,-1-1 0,0 1 0,-1-1 0,0 0 0,0 1 0,-1-1 0,1-1 0,-6 8 0,-26 24 0,-2-2 0,-46 36 0,54-48 0,18-16 0,0-1 0,-1 0 0,0 0 0,0-2 0,0 1 0,-1-1 0,-23 5 0,-30 13 0,63-22 0,0 1 0,-1-1 0,1 0 0,0 1 0,0 0 0,0 0 0,1 0 0,-1 0 0,-4 5 0,7-7 0,0 0 0,0 0 0,0 1 0,-1-1 0,1 0 0,0 1 0,0-1 0,0 0 0,0 1 0,0-1 0,0 0 0,0 0 0,0 1 0,0-1 0,0 0 0,0 1 0,0-1 0,0 0 0,1 1 0,-1-1 0,0 0 0,0 0 0,0 1 0,0-1 0,0 0 0,1 1 0,-1-1 0,0 0 0,0 0 0,0 0 0,1 1 0,-1-1 0,0 0 0,1 1 0,22 7 0,40 7 0,-19-4 0,1-2 0,55 4 0,24-5-1365,-117-8-5461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47.470"/>
    </inkml:context>
    <inkml:brush xml:id="br0">
      <inkml:brushProperty name="width" value="0.035" units="cm"/>
      <inkml:brushProperty name="height" value="0.035" units="cm"/>
    </inkml:brush>
  </inkml:definitions>
  <inkml:trace contextRef="#ctx0" brushRef="#br0">0 243 24575,'2'-5'0,"1"0"0,0 1 0,-1 0 0,2 0 0,-1 0 0,0 0 0,1 0 0,4-3 0,3-5 0,31-37 0,2 3 0,53-43 0,-96 88 0,-1 1 0,0 0 0,0-1 0,0 1 0,0 0 0,1-1 0,-1 1 0,0 0 0,0 0 0,1-1 0,-1 1 0,0 0 0,0 0 0,1 0 0,-1-1 0,0 1 0,1 0 0,-1 0 0,0 0 0,0 0 0,1 0 0,-1-1 0,0 1 0,1 0 0,-1 0 0,1 0 0,-1 0 0,0 0 0,1 0 0,-1 0 0,0 0 0,1 0 0,-1 0 0,0 1 0,1-1 0,-1 0 0,0 0 0,1 0 0,-1 0 0,0 0 0,0 1 0,1-1 0,-1 0 0,0 0 0,1 1 0,-1-1 0,0 21 0,-11 23 0,-28 57 0,18-50 0,-22 82 0,35-102-71,4-17-188,0 0 1,1 0-1,1 0 0,-1 16 0,3-23-6567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40.066"/>
    </inkml:context>
    <inkml:brush xml:id="br0">
      <inkml:brushProperty name="width" value="0.035" units="cm"/>
      <inkml:brushProperty name="height" value="0.035" units="cm"/>
    </inkml:brush>
  </inkml:definitions>
  <inkml:trace contextRef="#ctx0" brushRef="#br0">50 1 24575,'9'-1'0,"1"1"0,-1 1 0,0-1 0,0 2 0,0-1 0,0 1 0,0 1 0,12 4 0,-17-5 0,-1 0 0,0 0 0,0 0 0,0 1 0,0 0 0,0-1 0,-1 1 0,1 0 0,-1 0 0,0 0 0,0 0 0,0 1 0,0-1 0,0 1 0,-1-1 0,1 1 0,-1 0 0,0-1 0,0 1 0,-1 0 0,1 0 0,-1 7 0,2 8 0,-1 1 0,-3 38 0,2-52 0,-1-1 0,0 1 0,0-1 0,-1 0 0,0 0 0,0 0 0,0 0 0,0 0 0,-1 0 0,0 0 0,0-1 0,0 1 0,-1-1 0,1 0 0,-7 5 0,1-1 0,-2-1 0,1 0 0,-1-1 0,0 0 0,0 0 0,0-1 0,-1-1 0,-14 4 0,24-8 0,-1 1 0,1 0 0,0 0 0,-1 0 0,1 0 0,0 0 0,0 0 0,0 0 0,0 1 0,0-1 0,0 1 0,1-1 0,-1 1 0,0 0 0,1 0 0,-3 3 0,4-5 0,0 0 0,0 1 0,0-1 0,0 1 0,0-1 0,0 1 0,0-1 0,0 0 0,0 1 0,0-1 0,0 1 0,0-1 0,0 1 0,0-1 0,0 0 0,0 1 0,0-1 0,1 1 0,-1-1 0,0 0 0,0 1 0,1-1 0,-1 1 0,0-1 0,0 0 0,1 1 0,-1-1 0,0 0 0,1 0 0,-1 1 0,26 5 0,77-6 0,16 0 0,-106 2-1365,-3 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23.183"/>
    </inkml:context>
    <inkml:brush xml:id="br0">
      <inkml:brushProperty name="width" value="0.035" units="cm"/>
      <inkml:brushProperty name="height" value="0.035" units="cm"/>
    </inkml:brush>
  </inkml:definitions>
  <inkml:trace contextRef="#ctx0" brushRef="#br0">11 81 24575,'0'-3'0,"1"-1"0,-1 0 0,1 1 0,0-1 0,0 1 0,0-1 0,1 1 0,-1 0 0,1-1 0,-1 1 0,1 0 0,0 0 0,1 0 0,-1 0 0,0 0 0,1 1 0,0-1 0,0 1 0,-1 0 0,1-1 0,0 1 0,1 1 0,-1-1 0,0 0 0,1 1 0,-1-1 0,0 1 0,1 0 0,0 0 0,-1 1 0,1-1 0,0 1 0,5 0 0,-3-1 0,0 0 0,0 1 0,1 0 0,-1 1 0,0-1 0,0 1 0,0 0 0,0 0 0,0 1 0,0 0 0,0 0 0,0 0 0,-1 1 0,1 0 0,-1 0 0,0 0 0,0 1 0,0 0 0,8 8 0,-11-9 0,1 0 0,-1 0 0,0 1 0,0-1 0,0 1 0,0 0 0,-1-1 0,1 1 0,-1 0 0,0 0 0,0 0 0,0 0 0,-1 0 0,1 0 0,-1 0 0,0 0 0,-1 1 0,1-1 0,0 0 0,-1 0 0,-2 5 0,0-2 0,0 0 0,-1 0 0,1-1 0,-2 1 0,1-1 0,-1 0 0,0 0 0,0 0 0,-1 0 0,-7 5 0,3-3 0,-1-1 0,-1 0 0,1-1 0,-1 0 0,-18 6 0,-38 21 0,62-29 0,-16 13 0,25-11 0,16-4 0,36-4-40,-39 0-149,0 1 0,0 1-1,0 0 1,0 2 0,0-1-1,18 6 1,-24-4-6637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11.263"/>
    </inkml:context>
    <inkml:brush xml:id="br0">
      <inkml:brushProperty name="width" value="0.035" units="cm"/>
      <inkml:brushProperty name="height" value="0.035" units="cm"/>
    </inkml:brush>
  </inkml:definitions>
  <inkml:trace contextRef="#ctx0" brushRef="#br0">0 197 24575,'2'-5'0,"-1"0"0,1 0 0,0 1 0,0-1 0,1 0 0,-1 1 0,1 0 0,0-1 0,0 1 0,0 0 0,1 1 0,6-7 0,9-12 0,-13 13 0,1 1 0,-1 0 0,2 0 0,-1 1 0,1-1 0,11-6 0,-3-5 0,14-10 0,-30 29 0,1 0 0,-1-1 0,1 1 0,-1 0 0,0 0 0,1 0 0,-1 0 0,1-1 0,-1 1 0,1 0 0,-1 0 0,1 0 0,-1 0 0,1 0 0,-1 0 0,0 0 0,1 1 0,-1-1 0,1 0 0,-1 0 0,1 0 0,-1 0 0,1 0 0,-1 1 0,0-1 0,1 0 0,0 1 0,7 20 0,-6 1 0,-1 1 0,-1 0 0,0 0 0,-2 0 0,-6 28 0,-1 19 0,-22 117 0,30-182 17,0-1-1,0 1 0,-1-1 0,1 1 1,-1-1-1,0 0 0,-3 5 1,-7 18-1513,9-16-5330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02.489"/>
    </inkml:context>
    <inkml:brush xml:id="br0">
      <inkml:brushProperty name="width" value="0.035" units="cm"/>
      <inkml:brushProperty name="height" value="0.035" units="cm"/>
      <inkml:brushProperty name="color" value="#E71224"/>
    </inkml:brush>
  </inkml:definitions>
  <inkml:trace contextRef="#ctx0" brushRef="#br0">105 1 24575,'-5'0'0,"0"0"0,0 0 0,0 0 0,1 1 0,-1-1 0,0 1 0,0 0 0,1 1 0,-1-1 0,1 1 0,-1 0 0,-3 2 0,5-1 0,0 0 0,0-1 0,1 1 0,0 0 0,-1 0 0,1 0 0,0 1 0,1-1 0,-1 0 0,0 1 0,1-1 0,0 1 0,0 0 0,0-1 0,-1 8 0,1-3 0,-2 3 0,2-1 0,-1 1 0,1-1 0,1 18 0,0-25 0,0 0 0,1-1 0,-1 1 0,1-1 0,0 1 0,-1-1 0,1 0 0,0 1 0,1-1 0,-1 0 0,0 0 0,1 1 0,-1-1 0,1 0 0,0 0 0,-1-1 0,1 1 0,0 0 0,0-1 0,0 1 0,0-1 0,1 1 0,-1-1 0,4 1 0,14 10-1365</inkml:trace>
  <inkml:trace contextRef="#ctx0" brushRef="#br0" timeOffset="741.98">40 295 24575,'0'1'0,"1"0"0,0 0 0,0 0 0,0 0 0,0 0 0,-1-1 0,1 1 0,0 0 0,0-1 0,1 1 0,-1 0 0,0-1 0,0 1 0,0-1 0,0 0 0,0 1 0,1-1 0,-1 0 0,0 0 0,0 0 0,1 0 0,1 0 0,29 3 0,-29-4 4,-1 1 0,1-1 0,-1 0 0,1 1 0,-1-1-1,0-1 1,1 1 0,-1 0 0,0 0 0,0-1 0,0 1 0,0-1-1,0 0 1,0 0 0,0 1 0,-1-1 0,1 0 0,-1-1 0,1 1 0,-1 0-1,0 0 1,0-1 0,0 1 0,0 0 0,0-1 0,-1 1 0,1-1-1,-1 1 1,1-1 0,-1-2 0,1 0-97,0 0 0,0 0 1,-1 0-1,0 0 0,0 0 0,0 1 0,-1-1 0,1 0 1,-1 0-1,0 0 0,-1 0 0,1 1 0,-1-1 1,0 1-1,-4-8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00.483"/>
    </inkml:context>
    <inkml:brush xml:id="br0">
      <inkml:brushProperty name="width" value="0.035" units="cm"/>
      <inkml:brushProperty name="height" value="0.035" units="cm"/>
      <inkml:brushProperty name="color" value="#E71224"/>
    </inkml:brush>
  </inkml:definitions>
  <inkml:trace contextRef="#ctx0" brushRef="#br0">0 311 24575,'7'0'0,"-1"-1"0,0 0 0,1-1 0,-1 0 0,0 0 0,0 0 0,0 0 0,0-1 0,0 0 0,-1-1 0,0 1 0,1-1 0,-1 0 0,0 0 0,-1 0 0,9-10 0,-10 11 0,0-1 0,0 1 0,-1-1 0,1 0 0,-1 0 0,0 1 0,0-2 0,0 1 0,0 0 0,-1 0 0,0 0 0,0-1 0,0 1 0,0-1 0,-1 1 0,1-1 0,-1 1 0,0-1 0,-1 1 0,1 0 0,-1-1 0,0 1 0,0-1 0,-3-7 0,1 6 22,-1 1 1,1 0-1,-1 0 0,0 0 0,-9-8 0,-11-14-1520</inkml:trace>
  <inkml:trace contextRef="#ctx0" brushRef="#br0" timeOffset="959.14">29 157 24575,'-14'-140'0,"14"139"0,0 0 0,0 0 0,1 0 0,-1 1 0,0-1 0,1 0 0,-1 0 0,0 1 0,1-1 0,-1 0 0,1 1 0,-1-1 0,1 0 0,0 1 0,-1-1 0,1 1 0,0-1 0,-1 1 0,1-1 0,0 1 0,0-1 0,-1 1 0,1 0 0,0-1 0,0 1 0,0 0 0,-1 0 0,1 0 0,0-1 0,0 1 0,0 0 0,0 0 0,-1 0 0,1 1 0,0-1 0,0 0 0,0 0 0,0 0 0,1 1 0,45 9 0,-32-6 0,55 14-1365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57.861"/>
    </inkml:context>
    <inkml:brush xml:id="br0">
      <inkml:brushProperty name="width" value="0.035" units="cm"/>
      <inkml:brushProperty name="height" value="0.035" units="cm"/>
      <inkml:brushProperty name="color" value="#E71224"/>
    </inkml:brush>
  </inkml:definitions>
  <inkml:trace contextRef="#ctx0" brushRef="#br0">155 1 24575,'5'0'0,"-1"0"0,1 0 0,-1 1 0,0 0 0,1 0 0,-1 0 0,0 0 0,0 1 0,1-1 0,-1 1 0,-1 0 0,1 0 0,0 1 0,0-1 0,-1 1 0,1 0 0,-1-1 0,0 2 0,0-1 0,0 0 0,0 1 0,-1-1 0,1 1 0,-1 0 0,0 0 0,0 0 0,0 0 0,-1 0 0,1 0 0,-1 0 0,1 8 0,-2-5 0,-1 0 0,0 1 0,0-1 0,-1 0 0,0 0 0,0 0 0,-1 0 0,1 0 0,-1-1 0,-1 1 0,0-1 0,-5 8 0,-13 23 0,11-12 0,10-22 0,0 0 0,1-1 0,-1 1 0,0-1 0,-1 1 0,1-1 0,0 0 0,-1 1 0,1-1 0,-1 0 0,0 0 0,0 0 0,0 0 0,0 0 0,0-1 0,0 1 0,0 0 0,0-1 0,-1 0 0,1 1 0,-1-1 0,1 0 0,-1 0 0,1-1 0,-5 2 0,-68 13-1365,70-13-5461</inkml:trace>
  <inkml:trace contextRef="#ctx0" brushRef="#br0" timeOffset="587.91">53 243 24575,'-5'4'0,"0"0"0,0 0 0,1 0 0,0 1 0,0-1 0,0 1 0,0 0 0,-3 7 0,6-10 3,0-1 1,0 1-1,-1 0 0,1 0 0,1 0 0,-1 0 0,0 0 0,0 0 1,1 0-1,0 0 0,-1 1 0,1-1 0,0 0 0,0 0 1,0 0-1,0 0 0,0 0 0,0 1 0,1-1 0,-1 0 0,1 0 1,0 0-1,-1 0 0,1 0 0,0 0 0,0 0 0,0 0 0,1-1 1,-1 1-1,0 0 0,1 0 0,-1-1 0,1 1 0,-1-1 1,1 0-1,0 1 0,3 1 0,3 1-189,0 0 1,0 0-1,1-1 0,0 0 1,-1-1-1,1 0 1,17 2-1,-20-4-6640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55.233"/>
    </inkml:context>
    <inkml:brush xml:id="br0">
      <inkml:brushProperty name="width" value="0.035" units="cm"/>
      <inkml:brushProperty name="height" value="0.035" units="cm"/>
      <inkml:brushProperty name="color" value="#E71224"/>
    </inkml:brush>
  </inkml:definitions>
  <inkml:trace contextRef="#ctx0" brushRef="#br0">0 96 24575,'6'5'0,"-1"0"0,1 0 0,1 0 0,-1-1 0,1 0 0,-1 0 0,1-1 0,0 0 0,0 0 0,1 0 0,-1-1 0,0 0 0,1-1 0,0 0 0,-1 0 0,1 0 0,0-1 0,-1 0 0,1 0 0,0-1 0,-1 0 0,1-1 0,-1 0 0,1 0 0,-1 0 0,12-6 0,-14 6-151,1-1-1,-1 1 0,1 1 0,0-1 1,0 1-1,-1 0 0,1 1 1,9-1-1,-8 1-6674</inkml:trace>
  <inkml:trace contextRef="#ctx0" brushRef="#br0" timeOffset="673.27">308 21 24575,'3'1'0,"0"1"0,0-1 0,0 1 0,-1 0 0,1 0 0,0-1 0,-1 2 0,0-1 0,1 0 0,-1 0 0,0 1 0,0-1 0,-1 1 0,1 0 0,0-1 0,-1 1 0,1 0 0,-1 0 0,0 0 0,1 4 0,-3-1 0,0-1 0,-1 1 0,0 0 0,1-1 0,-2 1 0,1-1 0,-1 0 0,0 1 0,0-1 0,0-1 0,0 1 0,-1 0 0,0-1 0,-5 4 0,-11 18 0,-2 9-1365</inkml:trace>
  <inkml:trace contextRef="#ctx0" brushRef="#br0" timeOffset="1462.33">220 0 24575,'2'0'0,"1"0"0,1 0 0,1 2 0,0-1 0,0 1 0,1-1 0,1 0 0,-1 1 0,0 0 0,0-1 0,0 1 0,0-1 0,0 0 0,-1 1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30.809"/>
    </inkml:context>
    <inkml:brush xml:id="br0">
      <inkml:brushProperty name="width" value="0.035" units="cm"/>
      <inkml:brushProperty name="height" value="0.035" units="cm"/>
    </inkml:brush>
  </inkml:definitions>
  <inkml:trace contextRef="#ctx0" brushRef="#br0">77 0 24575,'-2'37'0,"-2"-2"0,-2 1 0,-13 47 0,12-56 0,-7 18 0,7-28 0,2-1 0,-6 33 0,10-45 0,1 0 0,-1 1 0,1-1 0,0 0 0,0 0 0,1 0 0,-1 0 0,1 0 0,0 0 0,0 0 0,1 0 0,-1 0 0,1 0 0,-1-1 0,1 1 0,0-1 0,4 5 0,-3-5 0,1 0 0,0 0 0,-1 0 0,1-1 0,0 0 0,1 1 0,-1-2 0,0 1 0,1 0 0,-1-1 0,1 0 0,-1 0 0,1 0 0,-1 0 0,6-1 0,1 1 0,1-1 0,-1 0 0,0-1 0,1 0 0,11-3 0,8-9 0,-29 12 0,0-1 0,0 1 0,1 0 0,-1 0 0,0 0 0,1 0 0,-1 1 0,1-1 0,-1 1 0,1-1 0,3 1 0,-5 0 0,0 1 0,0 0 0,0 0 0,0 0 0,0 0 0,0 0 0,0 0 0,-1 0 0,1 0 0,0 0 0,-1 0 0,1 0 0,0 0 0,-1 1 0,1-1 0,-1 0 0,0 0 0,1 1 0,-1-1 0,0 0 0,0 0 0,0 1 0,0-1 0,0 0 0,0 1 0,0-1 0,0 0 0,-1 3 0,0 5 0,-1 1 0,0-1 0,-1 1 0,1-1 0,-2 0 0,-7 15 0,-5 17 0,9-19 125,1-1-622,-1 0 1,-10 21-1,13-35-6329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28.929"/>
    </inkml:context>
    <inkml:brush xml:id="br0">
      <inkml:brushProperty name="width" value="0.035" units="cm"/>
      <inkml:brushProperty name="height" value="0.035" units="cm"/>
    </inkml:brush>
  </inkml:definitions>
  <inkml:trace contextRef="#ctx0" brushRef="#br0">385 48 24575,'5'0'0,"-1"-1"0,1-1 0,0 1 0,-1-1 0,1 1 0,-1-1 0,1-1 0,4-2 0,29-11 0,-14 10 0,1 2 0,0 1 0,-1 1 0,47 3 0,-69-1 0,0 1 0,-1 0 0,1 0 0,0 0 0,-1 0 0,1 1 0,0-1 0,-1 0 0,0 1 0,1-1 0,-1 1 0,0-1 0,0 1 0,1 0 0,-2 0 0,1-1 0,0 1 0,0 0 0,0 0 0,-1 0 0,1 0 0,-1 0 0,1 0 0,-1 0 0,0 0 0,0 0 0,0 0 0,0 0 0,-1 3 0,1 5 0,0 0 0,0 0 0,-1 0 0,-1-1 0,-2 11 0,2-15 0,0-1 0,0 1 0,0-1 0,-1 1 0,0-1 0,0 0 0,0 1 0,0-2 0,-1 1 0,1 0 0,-1-1 0,-6 5 0,-57 31 0,3-1 0,64-34 0,11-1 0,22 2 0,-14-3 0,7 4 0,-17-5 0,0 1 0,1 0 0,-1 1 0,0 0 0,-1 1 0,14 6 0,-19-8 0,0 1 0,0 0 0,-1-1 0,1 1 0,-1 0 0,1 0 0,-1 0 0,0 1 0,0-1 0,0 0 0,0 1 0,-1-1 0,0 1 0,1 0 0,-1-1 0,0 1 0,-1 0 0,1 0 0,-1 7 0,2 3 0,-2 0 0,1 0 0,-2 0 0,0 0 0,-1 0 0,0 0 0,-1 0 0,0-1 0,-1 1 0,-1-1 0,0 0 0,-1 0 0,0-1 0,-13 20 0,8-17 0,0 0 0,-1 0 0,0-1 0,-1-1 0,-1 0 0,0-1 0,-1 0 0,-18 10 0,27-19 0,0 0 0,0 0 0,0-1 0,-1 0 0,1 0 0,-1 0 0,1-1 0,-1 0 0,0-1 0,1 1 0,-1-1 0,0-1 0,0 1 0,1-1 0,-1 0 0,0-1 0,1 1 0,-1-1 0,1-1 0,0 1 0,0-1 0,0 0 0,0-1 0,0 1 0,-6-6 0,-131-74 0,113 63 171,-43-35 0,64 48-342,1 0 0,1-1 1,-1 0-1,1-1 0,1 0 1,-1 0-1,1 0 0,1-1 1,-7-15-1,10 17-6655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1:05.552"/>
    </inkml:context>
    <inkml:brush xml:id="br0">
      <inkml:brushProperty name="width" value="0.035" units="cm"/>
      <inkml:brushProperty name="height" value="0.035" units="cm"/>
    </inkml:brush>
  </inkml:definitions>
  <inkml:trace contextRef="#ctx0" brushRef="#br0">0 243 24575,'27'0'0,"24"0"0,-1 1 0,61 11 0,-30-7 0,-64-5 0,1 0 0,0 1 0,22 5 0,-22-2 0,-12-4 0,0 1 0,0 0 0,-1 0 0,1 0 0,0 1 0,-1 0 0,1 0 0,-1 1 0,0-1 0,1 1 0,4 4 0,-10-6 0,1 0 0,-1 1 0,0-1 0,0 0 0,0 1 0,0-1 0,-1 0 0,1 1 0,0-1 0,0 0 0,-1 1 0,1-1 0,-1 0 0,1 0 0,-1 0 0,1 1 0,-1-1 0,0 0 0,0 0 0,1 0 0,-3 2 0,-23 27 0,21-25 0,-23 31 0,1 1 0,-25 46 0,14-22 0,-42 63 0,76-118-227,0 0-1,1 0 1,0 1-1,0-1 1,-3 9-1,5-8-6598</inkml:trace>
  <inkml:trace contextRef="#ctx0" brushRef="#br0" timeOffset="440.97">280 523 24575,'141'16'0,"-119"-16"-119,-5-1-130,0 1-1,0 1 1,1 1 0,22 5 0,-29-5-6577</inkml:trace>
  <inkml:trace contextRef="#ctx0" brushRef="#br0" timeOffset="6896.59">1015 87 24575,'0'-4'0,"-1"0"0,0 1 0,0-1 0,0 0 0,0 1 0,0-1 0,-1 1 0,0 0 0,0-1 0,0 1 0,0 0 0,-3-4 0,4 6 0,0 0 0,0 0 0,1 0 0,-1 0 0,0 0 0,0 0 0,0 0 0,0 0 0,0 1 0,0-1 0,0 0 0,0 1 0,-1-1 0,1 1 0,0-1 0,0 1 0,0-1 0,-1 1 0,1 0 0,0 0 0,0 0 0,-1 0 0,1 0 0,0 0 0,-1 0 0,1 0 0,0 0 0,0 0 0,-1 1 0,1-1 0,0 0 0,0 1 0,0-1 0,-1 1 0,1 0 0,0-1 0,0 1 0,0 0 0,-1 1 0,0 1 0,0 0 0,0-1 0,0 1 0,1 0 0,-1 0 0,1 0 0,0 0 0,0 1 0,0-1 0,0 0 0,0 0 0,1 1 0,0-1 0,0 0 0,0 1 0,0-1 0,0 0 0,0 0 0,1 1 0,1 4 0,0 1 0,1 1 0,0-1 0,0 0 0,1 0 0,8 15 0,-10-21 0,1 0 0,-1 0 0,1 0 0,0 0 0,-1-1 0,1 1 0,0-1 0,1 1 0,-1-1 0,0 0 0,1 0 0,-1-1 0,1 1 0,0-1 0,-1 1 0,1-1 0,0 0 0,0-1 0,0 1 0,-1-1 0,1 1 0,0-1 0,6-1 0,-7 1 0,0-1 0,0 1 0,-1-1 0,1 1 0,0-1 0,0 0 0,0 0 0,-1-1 0,1 1 0,0-1 0,-1 1 0,0-1 0,1 0 0,-1 1 0,0-1 0,0 0 0,0-1 0,0 1 0,0 0 0,0-1 0,-1 1 0,1-1 0,-1 1 0,0-1 0,1 0 0,-1 1 0,0-1 0,-1 0 0,1 0 0,0-5 0,-2-82 0,0 263 0,2 54 0,0-221-124,-1-1 0,1 1 0,0-1 0,0 1 0,1-1 0,-1 0-1,1 0 1,0 1 0,1-1 0,4 7 0</inkml:trace>
  <inkml:trace contextRef="#ctx0" brushRef="#br0" timeOffset="7493.56">1107 87 24575,'0'-3'0,"0"-3"0,-3-1 0,0-2 0,-4 1 0,1-1 0,-2-2 0,-2 1 0,1 0 0,-1 1 0,1 6 0,-1 2 0,3 4 0,1 5 0,2 1-8191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24.072"/>
    </inkml:context>
    <inkml:brush xml:id="br0">
      <inkml:brushProperty name="width" value="0.035" units="cm"/>
      <inkml:brushProperty name="height" value="0.035" units="cm"/>
    </inkml:brush>
  </inkml:definitions>
  <inkml:trace contextRef="#ctx0" brushRef="#br0">1 71 24575,'43'-29'0,"-14"19"0,0 1 0,1 1 0,47-5 0,-74 12 0,-1 1 0,1 0 0,0-1 0,0 1 0,0 1 0,-1-1 0,1 0 0,0 1 0,0-1 0,-1 1 0,1 0 0,0 0 0,-1 0 0,1 0 0,-1 0 0,1 1 0,-1-1 0,0 1 0,0 0 0,1-1 0,-1 1 0,0 0 0,-1 0 0,1 1 0,0-1 0,0 0 0,-1 0 0,0 1 0,1-1 0,-1 1 0,1 2 0,0 0 0,-1-1 0,0 1 0,0-1 0,0 1 0,0-1 0,-1 1 0,0-1 0,0 1 0,0 0 0,0-1 0,-1 1 0,0 0 0,0-1 0,0 1 0,0-1 0,-1 0 0,0 1 0,-2 3 0,-12 15 0,0-1 0,-24 25 0,-5 5 0,30-33 0,-2 0 0,0-2 0,-1 0 0,-33 23 0,51-40 0,0 0 0,-1 0 0,1 0 0,-1 0 0,1 1 0,0-1 0,-1 0 0,1 0 0,0 1 0,-1-1 0,1 0 0,0 1 0,0-1 0,-1 0 0,1 1 0,0-1 0,0 0 0,-1 1 0,1-1 0,0 1 0,0-1 0,0 0 0,0 1 0,0-1 0,0 1 0,-1-1 0,1 1 0,0-1 0,0 0 0,0 1 0,0-1 0,1 1 0,-1-1 0,0 1 0,0-1 0,0 0 0,0 1 0,0-1 0,1 1 0,-1-1 0,0 0 0,1 1 0,21 12 0,31 0 0,-15-10 51,1-1-1,41-4 0,-10 0-1566,-60 2-5310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22.492"/>
    </inkml:context>
    <inkml:brush xml:id="br0">
      <inkml:brushProperty name="width" value="0.035" units="cm"/>
      <inkml:brushProperty name="height" value="0.035" units="cm"/>
    </inkml:brush>
  </inkml:definitions>
  <inkml:trace contextRef="#ctx0" brushRef="#br0">0 257 24575,'1'-3'0,"-1"0"0,1 0 0,0 0 0,0 0 0,0 0 0,0 1 0,1-1 0,-1 0 0,1 0 0,0 1 0,-1-1 0,1 1 0,3-3 0,34-34 0,-23 25 0,33-37 0,-31 30 0,0 2 0,2 0 0,40-30 0,-59 49 0,-1-1 0,1 1 0,-1 0 0,0-1 0,1 1 0,-1 0 0,1 0 0,-1-1 0,1 1 0,-1 0 0,1 0 0,-1 0 0,1 0 0,-1-1 0,1 1 0,-1 0 0,1 0 0,-1 0 0,1 0 0,-1 0 0,1 1 0,-1-1 0,1 0 0,-1 0 0,1 0 0,-1 0 0,1 0 0,-1 1 0,1-1 0,-1 0 0,1 1 0,-1-1 0,1 0 0,0 1 0,6 22 0,-7 39 0,-1-50 0,2 48 0,1-40 0,-2-1 0,0 1 0,-1 0 0,-1-1 0,-1 1 0,0-1 0,-8 21 0,-3 5-341,2 1 0,1 0-1,-6 75 1,16-112-6485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50.150"/>
    </inkml:context>
    <inkml:brush xml:id="br0">
      <inkml:brushProperty name="width" value="0.035" units="cm"/>
      <inkml:brushProperty name="height" value="0.035" units="cm"/>
      <inkml:brushProperty name="color" value="#E71224"/>
    </inkml:brush>
  </inkml:definitions>
  <inkml:trace contextRef="#ctx0" brushRef="#br0">0 88 24575,'1'-5'0,"1"0"0,-1 0 0,1 1 0,0-1 0,0 0 0,0 1 0,0-1 0,1 1 0,4-6 0,-5 7 0,0 0 0,0 0 0,0 0 0,0 1 0,1-1 0,-1 1 0,1 0 0,0 0 0,-1-1 0,1 2 0,0-1 0,0 0 0,0 1 0,5-3 0,-7 5 0,0-1 0,0 0 0,-1 1 0,1-1 0,0 1 0,0-1 0,0 1 0,0 0 0,-1-1 0,1 1 0,0 0 0,-1-1 0,1 1 0,0 0 0,-1 0 0,1 0 0,-1 0 0,1 0 0,-1-1 0,0 1 0,1 0 0,-1 0 0,0 0 0,0 0 0,1 0 0,-1 0 0,0 0 0,0 2 0,4 40 0,-3-29 0,10 71-1365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36.754"/>
    </inkml:context>
    <inkml:brush xml:id="br0">
      <inkml:brushProperty name="width" value="0.035" units="cm"/>
      <inkml:brushProperty name="height" value="0.035" units="cm"/>
      <inkml:brushProperty name="color" value="#E71224"/>
    </inkml:brush>
  </inkml:definitions>
  <inkml:trace contextRef="#ctx0" brushRef="#br0">32 251 24575,'-3'-3'0,"0"-1"0,0 1 0,0-1 0,0 0 0,1 0 0,0 0 0,0-1 0,0 1 0,0-1 0,1 1 0,-1-1 0,1 1 0,-1-6 0,2 8 0,0 0 0,0 0 0,0 1 0,0-1 0,0 0 0,0 0 0,0 1 0,0-1 0,1 0 0,-1 1 0,1-1 0,-1 0 0,1 1 0,0-1 0,0 1 0,-1-1 0,1 1 0,0-1 0,0 1 0,1 0 0,-1-1 0,0 1 0,0 0 0,1 0 0,-1 0 0,0 0 0,1 0 0,-1 0 0,1 0 0,-1 1 0,1-1 0,0 0 0,-1 1 0,1-1 0,0 1 0,-1 0 0,4-1 0,17-1-341,0 1 0,0 1-1,37 4 1,-52-4-6485</inkml:trace>
  <inkml:trace contextRef="#ctx0" brushRef="#br0" timeOffset="694.98">201 74 24575,'3'2'0,"1"0"0,0 0 0,-1 0 0,1 1 0,-1-1 0,0 1 0,5 5 0,10 7 0,2 2 0,-19-17 0,-1 1 0,0-1 0,0 0 0,1 1 0,-1-1 0,0 0 0,0 1 0,0-1 0,1 1 0,-1-1 0,0 0 0,0 1 0,0-1 0,0 1 0,0-1 0,0 1 0,0-1 0,0 0 0,0 1 0,0-1 0,0 1 0,0-1 0,0 1 0,0-1 0,0 0 0,-1 1 0,1-1 0,0 1 0,-3 1 0,1-1 0,-1 1 0,1-1 0,-1 0 0,1 0 0,-1 0 0,1 0 0,-1 0 0,0 0 0,0-1 0,1 0 0,-1 1 0,0-1 0,-3 0 0,1 0-110,-30 5 354,34-5-307,0 0 1,0 0-1,-1 0 1,1 1 0,0-1-1,0 1 1,0-1-1,0 1 1,0-1-1,0 1 1,0 0-1,0-1 1,0 1-1,0 0 1,0 0 0,0 0-1,0 0 1,0-1-1,1 1 1,-1 0-1,0 1 1,1-1-1,-1 1 1</inkml:trace>
  <inkml:trace contextRef="#ctx0" brushRef="#br0" timeOffset="2027.87">1154 184 24575,'1'0'0,"0"0"0,1-1 0,-1 1 0,0-1 0,0 1 0,0-1 0,0 0 0,0 1 0,0-1 0,0 0 0,0 0 0,0 0 0,-1 0 0,1 1 0,0-1 0,0 0 0,-1-1 0,1 1 0,-1 0 0,1 0 0,-1 0 0,1 0 0,-1 0 0,0 0 0,1-1 0,-1 1 0,0 0 0,0 0 0,0 0 0,0-1 0,0 1 0,-1-2 0,2 0 0,-1 0 0,0 0 0,0 0 0,-1 0 0,1 0 0,-1 0 0,1 0 0,-1 0 0,0 1 0,0-1 0,0 0 0,-1 0 0,-1-3 0,-1 3 9,-1 1 1,1-1-1,-1 1 0,0-1 0,0 1 1,1 1-1,-1-1 0,0 1 0,-1 0 0,1 0 1,0 0-1,-6 0 0,7 1-96,1-1-1,-1 1 1,0 0 0,0 0-1,0 0 1,1 1 0,-1-1-1,0 1 1,0 0-1,1 0 1,-1 0 0,0 0-1,1 1 1,-1 0 0,1-1-1,-6 5 1</inkml:trace>
  <inkml:trace contextRef="#ctx0" brushRef="#br0" timeOffset="2838.99">1016 1 24575,'-2'0'0,"1"1"0,0 0 0,0-1 0,0 1 0,0-1 0,0 1 0,0 0 0,0 0 0,0 0 0,0 0 0,0 0 0,0-1 0,1 1 0,-1 1 0,0-1 0,1 0 0,-1 0 0,1 0 0,-1 2 0,-13 32 0,9-21 0,2-9 0,1 1 0,0-1 0,0 1 0,0-1 0,1 1 0,0 0 0,-1 8 0,2-13 0,0 1 0,0-1 0,0 0 0,1 0 0,-1 1 0,0-1 0,1 0 0,-1 0 0,1 0 0,-1 0 0,1 0 0,0 0 0,-1 0 0,1 0 0,0 0 0,0 0 0,-1 0 0,1 0 0,0 0 0,0 0 0,0-1 0,0 1 0,0 0 0,0-1 0,1 1 0,-1-1 0,0 1 0,0-1 0,0 0 0,0 1 0,1-1 0,-1 0 0,0 0 0,0 0 0,1 0 0,-1 0 0,0 0 0,0 0 0,0 0 0,2-1 0,15 0-62,-12 0-155,1 1 0,-1-1 0,1 2-1,-1-1 1,10 2 0</inkml:trace>
  <inkml:trace contextRef="#ctx0" brushRef="#br0" timeOffset="4652.72">919 758 24575,'0'-1'0,"0"-2"0,0-2 0,0 0 0,0-2 0,0 0 0,0-1 0,1 2 0,1 0 0,0 0 0,-1-1 0,0 1 0,-1-1 0,1 0 0</inkml:trace>
  <inkml:trace contextRef="#ctx0" brushRef="#br0" timeOffset="5424.25">935 698 24575,'0'-4'-1,"-1"0"0,1 0 0,-1-1 0,1 1 0,-1 0 0,-1 0 0,1 0 0,0 0 0,-1 0 0,0 1 0,0-1 0,0 0 0,-1 1 0,1-1 0,-1 1 0,-3-4 0,-4-3 27,-1 1 0,0 1 0,-20-12 0,21 14-316,0 0-1,0-1 1,1-1-1,-15-13 1</inkml:trace>
  <inkml:trace contextRef="#ctx0" brushRef="#br0" timeOffset="6591.77">743 596 24575,'0'-28'0,"-2"1"0,-5-27 0,11 50 0,7 7 0,20 14 0,-19-10 0,18 14-1365</inkml:trace>
  <inkml:trace contextRef="#ctx0" brushRef="#br0" timeOffset="8178.18">486 610 24575,'-15'-43'0,"12"23"-120,2 15 58,-1 0 0,1 0-1,1 0 1,-1-1 0,1 1 0,0 0-1,0 0 1,0-1 0,1 1 0,0 0-1,0 0 1,0 0 0,1 0 0,-1 0-1,1 0 1,0 0 0,1 1-1,-1-1 1,5-5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39.160"/>
    </inkml:context>
    <inkml:brush xml:id="br0">
      <inkml:brushProperty name="width" value="0.035" units="cm"/>
      <inkml:brushProperty name="height" value="0.035" units="cm"/>
    </inkml:brush>
  </inkml:definitions>
  <inkml:trace contextRef="#ctx0" brushRef="#br0">0 266 24575,'2'-6'0,"1"1"0,0 0 0,0 0 0,0 0 0,1 0 0,0 0 0,0 1 0,0 0 0,0-1 0,1 2 0,-1-1 0,8-4 0,8-10 0,125-102 0,-145 120 0,0 0 0,0 0 0,0 0 0,0-1 0,0 1 0,0 0 0,0 0 0,0 0 0,0 0 0,1 0 0,-1 0 0,0 0 0,0 0 0,0 0 0,0 0 0,0 0 0,1 0 0,-1-1 0,0 1 0,0 0 0,0 0 0,0 0 0,0 0 0,1 0 0,-1 0 0,0 0 0,0 0 0,0 0 0,0 1 0,0-1 0,1 0 0,-1 0 0,0 0 0,0 0 0,0 0 0,0 0 0,0 0 0,0 0 0,1 0 0,-1 0 0,0 0 0,0 1 0,0-1 0,0 0 0,0 0 0,0 0 0,0 0 0,0 0 0,1 0 0,-1 0 0,0 1 0,0-1 0,0 0 0,0 0 0,0 0 0,0 1 0,3 14 0,-3 21 0,0-33 0,-3 30 82,-1 1-1,-16 63 0,0-7-1690,19-80-5217</inkml:trace>
  <inkml:trace contextRef="#ctx0" brushRef="#br0" timeOffset="1565.85">505 422 24575,'1'-1'0,"-1"0"0,0-1 0,1 1 0,-1 0 0,1-1 0,-1 1 0,1 0 0,0 0 0,-1 0 0,1 0 0,0 0 0,0 0 0,0 0 0,0 0 0,0 0 0,0 0 0,0 0 0,0 0 0,0 0 0,0 1 0,0-1 0,1 1 0,-1-1 0,0 1 0,1-1 0,-1 1 0,0 0 0,1-1 0,-1 1 0,0 0 0,1 0 0,-1 0 0,0 0 0,1 0 0,-1 0 0,2 1 0,-1-1 0,0 0 0,0 0 0,0 0 0,0 0 0,0 1 0,0-1 0,0 1 0,0-1 0,0 1 0,0 0 0,0 0 0,-1 0 0,1 0 0,0 0 0,0 0 0,-1 0 0,1 1 0,-1-1 0,1 1 0,-1-1 0,0 1 0,1-1 0,-1 1 0,2 3 0,-2 1 0,1 0 0,-1-1 0,-1 1 0,1 0 0,-1 0 0,0 0 0,0 0 0,-1 0 0,0-1 0,0 1 0,0 0 0,-1-1 0,1 1 0,-1 0 0,-1-1 0,1 0 0,-1 0 0,0 0 0,-6 8 0,-2 1 0,-1-2 0,0 1 0,-1-1 0,-1-1 0,-17 12 0,6 0 0,26-14 0,17-5 0,40 0-1365,-50-1-5461</inkml:trace>
  <inkml:trace contextRef="#ctx0" brushRef="#br0" timeOffset="2951.3">735 398 24575,'2'0'0,"8"0"0,-1 0 0,1 0 0,-1 1 0,0 1 0,18 4 0,-25-6 0,0 1 0,-1 0 0,1-1 0,-1 1 0,1 0 0,-1 0 0,0 0 0,1 0 0,-1 0 0,0 1 0,0-1 0,0 0 0,0 1 0,0-1 0,0 0 0,0 1 0,0-1 0,0 1 0,-1-1 0,1 1 0,-1 0 0,1-1 0,-1 1 0,1 0 0,-1-1 0,0 1 0,0 0 0,0-1 0,0 1 0,0 0 0,0 0 0,-1-1 0,1 1 0,0 0 0,-1-1 0,1 1 0,-1-1 0,0 1 0,0-1 0,1 1 0,-3 1 0,1 1 0,0-1 0,0 0 0,-1 0 0,1 0 0,-1 0 0,0 0 0,0 0 0,0 0 0,0-1 0,-1 0 0,1 0 0,-1 0 0,1 0 0,-1 0 0,-4 1 0,5-2 0,0 0 0,0 0 0,0 1 0,0-1 0,0 1 0,0-1 0,0 1 0,1 0 0,-1 0 0,1 1 0,-1-1 0,1 0 0,0 1 0,0-1 0,0 1 0,0 0 0,0 0 0,1 0 0,-1 0 0,-1 4 0,4-5 0,0 1 0,0 0 0,0-1 0,0 1 0,0-1 0,0 1 0,0-1 0,1 0 0,-1 0 0,1 1 0,0-1 0,0 0 0,0 0 0,0-1 0,0 1 0,0 0 0,0-1 0,1 1 0,2 1 0,-1-1 0,-1 1 0,1 0 0,-1 0 0,0 0 0,1 0 0,-1 1 0,3 4 0,-5-5 11,0-1 0,0 0-1,0 1 1,0-1 0,0 0-1,-1 1 1,1-1 0,-1 1-1,0 0 1,0-1 0,0 1-1,0-1 1,0 1 0,0-1-1,-1 1 1,1-1 0,-1 1-1,0-1 1,1 0 0,-1 1-1,0-1 1,-1 0 0,1 1-1,0-1 1,-1 0 0,1 0-1,-1 0 1,1 0 0,-1 0-1,0-1 1,-4 4 0,2-3-106,1 0 0,-1 0 0,0 0 0,0 0 1,0-1-1,0 1 0,-1-1 0,1 0 0,0 0 0,-1-1 1,1 0-1,0 1 0,-1-1 0,1-1 0,0 1 1,-1-1-1,-8-1 0,5-1-6731</inkml:trace>
  <inkml:trace contextRef="#ctx0" brushRef="#br0" timeOffset="4221.7">1167 1 24575,'-1'8'0,"0"0"0,-1 0 0,0 0 0,-1-1 0,1 1 0,-2-1 0,1 1 0,-9 12 0,-13 32 0,17-28 0,5-16 0,-1 1 0,1-1 0,0 1 0,1 0 0,0 0 0,1 0 0,0 0 0,0 0 0,1 0 0,0 1 0,1 9 0,0-17 0,0-1 0,0 1 0,0 0 0,0-1 0,0 1 0,0-1 0,0 1 0,0-1 0,1 1 0,-1-1 0,1 0 0,-1 0 0,1 0 0,-1 0 0,1 0 0,0 0 0,-1 0 0,1 0 0,0-1 0,0 1 0,0-1 0,-1 1 0,1-1 0,0 0 0,0 0 0,2 1 0,53-7 0,-45 3 0,-11 3 0,0 0 0,-1 0 0,1 0 0,0 0 0,-1 0 0,1 0 0,0 0 0,-1 0 0,1 0 0,0 0 0,-1 0 0,1 1 0,0-1 0,-1 0 0,1 0 0,0 1 0,-1-1 0,1 0 0,-1 1 0,1-1 0,-1 0 0,1 1 0,-1-1 0,1 1 0,-1-1 0,1 1 0,-1 0 0,0-1 0,1 1 0,-1-1 0,1 2 0,2 27 0,-12 28 0,-30 53 0,30-86 0,6-15-1365,1-1-5461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30.806"/>
    </inkml:context>
    <inkml:brush xml:id="br0">
      <inkml:brushProperty name="width" value="0.035" units="cm"/>
      <inkml:brushProperty name="height" value="0.035" units="cm"/>
      <inkml:brushProperty name="color" value="#E71224"/>
    </inkml:brush>
  </inkml:definitions>
  <inkml:trace contextRef="#ctx0" brushRef="#br0">154 340 24575,'-3'-4'0,"0"1"0,-1 0 0,0 0 0,0 1 0,0-1 0,0 1 0,0 0 0,0 0 0,-1 0 0,-5-1 0,3 0 0,1 0 0,0-1 0,0 1 0,1-1 0,0 0 0,-1 0 0,2-1 0,-1 1 0,0-1 0,1 0 0,0-1 0,0 1 0,1-1 0,-1 1 0,1-1 0,0 0 0,1 0 0,-4-10 0,5 11 0,0-1 0,0 1 0,0 0 0,0-1 0,1 1 0,0-1 0,0 1 0,0-1 0,1 1 0,0 0 0,0-1 0,0 1 0,1 0 0,-1 0 0,1 0 0,1 0 0,-1 0 0,1 0 0,0 0 0,0 1 0,6-8 0,7-2-1365</inkml:trace>
  <inkml:trace contextRef="#ctx0" brushRef="#br0" timeOffset="821.95">0 46 24575,'0'-1'0,"1"0"0,-1 0 0,1 0 0,-1 0 0,1 0 0,-1 0 0,1 0 0,0 0 0,-1 1 0,1-1 0,0 0 0,0 0 0,0 1 0,-1-1 0,1 0 0,0 1 0,0-1 0,0 1 0,0-1 0,2 0 0,29-12 0,-14 6 0,-18 6 0,1 1 0,0-1 0,0 0 0,0 0 0,0 1 0,1-1 0,-1 1 0,0-1 0,0 1 0,0-1 0,0 1 0,0 0 0,1-1 0,-1 1 0,0 0 0,0 0 0,1 0 0,-1 0 0,0 0 0,0 0 0,1 0 0,-1 0 0,0 1 0,0-1 0,0 0 0,0 1 0,1-1 0,-1 1 0,0-1 0,0 1 0,0 0 0,0-1 0,0 1 0,0 0 0,0 0 0,1 1 0,0 2 0,-1 0 0,1 0 0,-1-1 0,0 1 0,0 0 0,-1 0 0,1 0 0,-1 0 0,0 0 0,0 7 0,6 70-1365,-5-75-5461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28.662"/>
    </inkml:context>
    <inkml:brush xml:id="br0">
      <inkml:brushProperty name="width" value="0.035" units="cm"/>
      <inkml:brushProperty name="height" value="0.035" units="cm"/>
      <inkml:brushProperty name="color" value="#E71224"/>
    </inkml:brush>
  </inkml:definitions>
  <inkml:trace contextRef="#ctx0" brushRef="#br0">107 381 24575,'1'-4'0,"1"0"0,0 0 0,0 0 0,0 0 0,1 1 0,-1-1 0,1 1 0,3-4 0,6-10 0,-8 12 0,0-1 0,-1 0 0,1 0 0,-1 0 0,-1 0 0,1 0 0,-1 0 0,-1-1 0,1 1 0,-1-1 0,0 1 0,0-1 0,-1 0 0,0 1 0,0-1 0,0 0 0,-1 1 0,0-1 0,-1 0 0,1 1 0,-1 0 0,0-1 0,-1 1 0,-5-11 0,-3 2-155,0 1 0,0 0 1,-1 0-1,-1 1 0,-26-20 0,33 27-281</inkml:trace>
  <inkml:trace contextRef="#ctx0" brushRef="#br0" timeOffset="885.07">42 177 24575,'-2'-4'0,"0"-1"0,0 0 0,0 1 0,1-1 0,0 0 0,0 0 0,0 0 0,0-6 0,1 7 0,-4-26 0,4 25 0,0 0 0,-1-1 0,1 1 0,-1 0 0,-1-1 0,1 1 0,-1 0 0,0 0 0,0 0 0,-1 0 0,-4-7 0,7 11 0,-1 1 0,1 0 0,0-1 0,-1 1 0,1-1 0,0 1 0,0-1 0,-1 1 0,1-1 0,0 1 0,0-1 0,0 1 0,-1-1 0,1 1 0,0-1 0,0 0 0,0 1 0,0-1 0,0 1 0,0-1 0,0 1 0,0-1 0,0 1 0,1-1 0,-1 0 0,0 1 0,0-1 0,0 1 0,1-1 0,-1 1 0,1-1 0,19-7 0,37 8 0,-43 1 0,15-1-1365,-23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52.050"/>
    </inkml:context>
    <inkml:brush xml:id="br0">
      <inkml:brushProperty name="width" value="0.035" units="cm"/>
      <inkml:brushProperty name="height" value="0.035" units="cm"/>
    </inkml:brush>
  </inkml:definitions>
  <inkml:trace contextRef="#ctx0" brushRef="#br0">1 112 24575,'0'-4'0,"-1"-1"0,1 1 0,0 0 0,1 0 0,-1 0 0,1 0 0,0-1 0,0 1 0,0 0 0,0 0 0,1 1 0,-1-1 0,1 0 0,0 0 0,0 1 0,1-1 0,-1 1 0,1 0 0,0 0 0,0-1 0,0 2 0,0-1 0,0 0 0,0 1 0,1-1 0,-1 1 0,1 0 0,0 0 0,0 1 0,0-1 0,0 1 0,0 0 0,0 0 0,0 0 0,0 0 0,0 1 0,7 0 0,5-2 0,0 1 0,0 1 0,0 0 0,28 4 0,-40-3 0,0 0 0,0 1 0,0-1 0,0 1 0,0-1 0,0 1 0,0 0 0,0 1 0,0-1 0,-1 0 0,0 1 0,1 0 0,-1 0 0,0 0 0,0 0 0,0 1 0,-1-1 0,1 1 0,-1 0 0,0 0 0,0-1 0,2 6 0,1 7 0,0-1 0,-1 0 0,2 17 0,-5-26 0,0 1 0,0-1 0,-1 1 0,0-1 0,-1 1 0,1-1 0,-1 0 0,0 1 0,-1-1 0,-3 9 0,-1-7 0,0-1 0,-1-1 0,0 1 0,0-1 0,0-1 0,-1 1 0,0-1 0,-13 6 0,9-4 0,-35 26 0,-21 11 0,63-41 0,0 0 0,1 0 0,-1 1 0,0 0 0,1 0 0,0 0 0,-6 7 0,9-10 0,1 0 0,-1-1 0,1 1 0,-1 0 0,1 0 0,0-1 0,-1 1 0,1 0 0,0 0 0,-1 0 0,1 0 0,0 0 0,0 0 0,0-1 0,0 1 0,0 0 0,0 0 0,0 0 0,0 0 0,0 0 0,0 1 0,1-1 0,0 0 0,0-1 0,0 1 0,-1 0 0,1 0 0,0-1 0,0 1 0,0 0 0,0-1 0,0 1 0,1-1 0,-1 1 0,0-1 0,0 0 0,0 0 0,0 1 0,0-1 0,1 0 0,-1 0 0,0 0 0,2 0 0,228 11-1365,-220-11-5461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47.939"/>
    </inkml:context>
    <inkml:brush xml:id="br0">
      <inkml:brushProperty name="width" value="0.035" units="cm"/>
      <inkml:brushProperty name="height" value="0.035" units="cm"/>
    </inkml:brush>
  </inkml:definitions>
  <inkml:trace contextRef="#ctx0" brushRef="#br0">0 211 24575,'7'-3'0,"-1"0"0,1 0 0,-1-1 0,0 0 0,0 0 0,-1-1 0,7-6 0,-10 9 0,162-149 0,-153 142 0,7-3 0,-17 13 0,-1 1 0,1-1 0,0 0 0,-1 1 0,1-1 0,-1 0 0,0 1 0,1-1 0,-1 1 0,0-1 0,0 1 0,0-1 0,0 1 0,0-1 0,0 1 0,0-1 0,-1 3 0,0 433 0,0-423-227,-1 0-1,-1-1 1,0 1-1,0-1 1,-11 24-1,11-29-6598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23.861"/>
    </inkml:context>
    <inkml:brush xml:id="br0">
      <inkml:brushProperty name="width" value="0.035" units="cm"/>
      <inkml:brushProperty name="height" value="0.035" units="cm"/>
      <inkml:brushProperty name="color" value="#E71224"/>
    </inkml:brush>
  </inkml:definitions>
  <inkml:trace contextRef="#ctx0" brushRef="#br0">209 0 24575,'0'6'0,"2"-1"0,-1 1 0,0-1 0,1 0 0,0 1 0,0-1 0,1 0 0,-1 0 0,1 0 0,0-1 0,1 1 0,6 7 0,-5-6 0,-1-1 0,0 0 0,0 1 0,0 0 0,-1 0 0,0 0 0,0 0 0,-1 1 0,3 7 0,-2 3 0,-1-1 0,0 32 0,-2-41 0,-1-1 0,0 0 0,0 1 0,-1-1 0,0 0 0,0 0 0,0 0 0,-1 0 0,0 0 0,-5 8 0,2-7 0,-1 1 0,1-1 0,-2-1 0,1 1 0,-1-1 0,1 0 0,-2-1 0,-9 6 0,-72 33 0,62-38-1365,22-5-5461</inkml:trace>
  <inkml:trace contextRef="#ctx0" brushRef="#br0" timeOffset="740.99">76 295 24575,'-3'4'0,"1"-1"0,-1 0 0,0 1 0,0-1 0,0 0 0,0-1 0,-1 1 0,-5 3 0,-5 5 0,11-7 0,0-1 0,1 0 0,-1 1 0,1 0 0,-1 0 0,1-1 0,0 1 0,1 0 0,-1 1 0,1-1 0,0 0 0,0 0 0,0 1 0,0 7 0,1-10 0,0 0 0,0 1 0,0-1 0,0 0 0,0 0 0,1 0 0,-1 0 0,1 0 0,0 0 0,0 0 0,0 0 0,0 0 0,0 0 0,0 0 0,0 0 0,0-1 0,1 1 0,-1 0 0,1-1 0,-1 1 0,1-1 0,0 0 0,0 1 0,-1-1 0,1 0 0,0 0 0,0 0 0,0 0 0,0-1 0,4 2 0,127 27-1365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1:08.058"/>
    </inkml:context>
    <inkml:brush xml:id="br0">
      <inkml:brushProperty name="width" value="0.035" units="cm"/>
      <inkml:brushProperty name="height" value="0.035" units="cm"/>
    </inkml:brush>
  </inkml:definitions>
  <inkml:trace contextRef="#ctx0" brushRef="#br0">237 27 24575,'-1'-1'0,"0"-1"0,1 1 0,-1 0 0,0-1 0,0 1 0,0 0 0,0 0 0,0-1 0,0 1 0,0 0 0,0 0 0,0 0 0,0 0 0,-1 1 0,1-1 0,0 0 0,-1 0 0,1 1 0,0-1 0,-1 1 0,1-1 0,-1 1 0,-2-1 0,3 0 0,-1 1 0,0-1 0,0 1 0,0-1 0,0 1 0,-1 0 0,1-1 0,0 1 0,0 0 0,0 1 0,0-1 0,0 0 0,0 0 0,0 1 0,0-1 0,0 1 0,-3 1 0,3 2 0,0-1 0,0 1 0,0 0 0,0 0 0,1 0 0,-1 0 0,1 0 0,0 0 0,0 0 0,1 0 0,-1 0 0,1 1 0,0-1 0,1 5 0,-1-3 0,-1 0 0,1 1 0,-1-1 0,0 0 0,-1 0 0,-2 9 0,2-11 0,-1 1 0,1 0 0,1 0 0,-1 0 0,1 0 0,0 0 0,0 0 0,0 1 0,1-1 0,0 0 0,0 0 0,0 1 0,0-1 0,1 0 0,0 0 0,0 0 0,1 0 0,2 7 0,2 0 0,0-1 0,1 0 0,1 0 0,0-1 0,0 0 0,13 12 0,-18-19 0,0 0 0,0 1 0,0-1 0,-1 0 0,1 1 0,-1 0 0,0-1 0,0 1 0,0 0 0,-1 0 0,1 0 0,-1 0 0,0 1 0,0-1 0,-1 0 0,1 0 0,-1 1 0,0-1 0,0 0 0,0 1 0,-1 5 0,-1-7 0,1 0 0,0 1 0,-1-1 0,0 0 0,0 0 0,0 0 0,0 0 0,0 0 0,-1 0 0,1 0 0,-1-1 0,1 1 0,-1-1 0,0 0 0,0 0 0,0 0 0,-1 0 0,1-1 0,0 1 0,-1-1 0,1 0 0,-1 0 0,1 0 0,-1 0 0,-4 0 0,-1 1 0,0-1 0,0 0 0,0 0 0,-1-1 0,1 0 0,0-1 0,0 0 0,0 0 0,-18-6 0,24 6 0,0-1 0,0 1 0,0-1 0,0 0 0,0 0 0,1 0 0,-1 0 0,1 0 0,-1-1 0,1 1 0,0-1 0,0 1 0,0-1 0,0 0 0,0 0 0,1 0 0,-1 0 0,1 0 0,0 0 0,0 0 0,0-1 0,0 1 0,1 0 0,-1-1 0,1 1 0,0 0 0,0-1 0,0 1 0,1-6 0,-1 6 0,1 0 0,-1 0 0,1 0 0,0 0 0,0 1 0,0-1 0,0 0 0,0 1 0,1-1 0,-1 1 0,1-1 0,-1 1 0,1 0 0,0 0 0,0-1 0,3-1 0,41-27 0,-2 2 0,-36 22 0,1 1 0,-1 0 0,1 1 0,0 0 0,0 0 0,11-3 0,-11 5 0,0-2 0,0 1 0,0-1 0,0 0 0,8-8 0,-13 11 0,-1-1 0,-1-1 0,1 1 0,0 0 0,-1-1 0,0 1 0,0-1 0,0 0 0,0 0 0,0 0 0,-1 0 0,0 0 0,1 0 0,-2 0 0,1 0 0,0-6 0,0 5 10,-1 0 0,0 1 0,0-1 0,0 1 0,-1-1 0,0 0 0,0 1 0,0-1 0,0 1 0,-1 0 0,-3-8 0,4 10-81,-1-1 1,1 1-1,-1 0 0,0 0 0,0 0 1,0 0-1,0 0 0,0 0 1,0 1-1,0-1 0,-1 1 0,1 0 1,-1-1-1,1 1 0,-1 0 1,1 0-1,-1 0 0,0 1 0,1-1 1,-6 0-1,-4 0-6755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21.989"/>
    </inkml:context>
    <inkml:brush xml:id="br0">
      <inkml:brushProperty name="width" value="0.035" units="cm"/>
      <inkml:brushProperty name="height" value="0.035" units="cm"/>
      <inkml:brushProperty name="color" value="#E71224"/>
    </inkml:brush>
  </inkml:definitions>
  <inkml:trace contextRef="#ctx0" brushRef="#br0">383 5 24575,'-41'-2'0,"34"1"0,0 0 0,0 1 0,0 0 0,0 0 0,0 1 0,1-1 0,-1 1 0,0 1 0,0 0 0,0 0 0,1 0 0,-1 0 0,1 1 0,-1 0 0,-5 5 0,1 0 0,0 0 0,0 1 0,1 0 0,0 0 0,1 1 0,0 1 0,-12 18 0,-10 27 120,29-52-234,1 1 0,-1-1-1,1 0 1,0 0 0,0 1 0,0-1-1,1 1 1,0-1 0,0 1 0,0-1-1,0 1 1,1 4 0</inkml:trace>
  <inkml:trace contextRef="#ctx0" brushRef="#br0" timeOffset="848.02">1 203 24575,'0'5'0,"0"1"0,0-1 0,0 0 0,1 1 0,0-1 0,0 0 0,0 0 0,1 0 0,0 0 0,0 0 0,0 0 0,0-1 0,1 1 0,0 0 0,0-1 0,0 0 0,0 0 0,1 0 0,0 0 0,0-1 0,0 1 0,0-1 0,0 0 0,1 0 0,-1 0 0,7 2 0,-9-5 0,0 0 0,-1 0 0,1 0 0,-1 0 0,1 0 0,-1 0 0,1 0 0,-1-1 0,1 1 0,-1-1 0,1 1 0,-1-1 0,1 0 0,-1 1 0,0-1 0,1 0 0,-1 0 0,0 0 0,2-2 0,28-29 0,-8 9 0,-10-1-1365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19.498"/>
    </inkml:context>
    <inkml:brush xml:id="br0">
      <inkml:brushProperty name="width" value="0.035" units="cm"/>
      <inkml:brushProperty name="height" value="0.035" units="cm"/>
      <inkml:brushProperty name="color" value="#E71224"/>
    </inkml:brush>
  </inkml:definitions>
  <inkml:trace contextRef="#ctx0" brushRef="#br0">99 0 24575,'-9'77'0,"3"-36"0,6-40-5,-1 0-1,1 0 1,-1 0-1,1 0 0,0 0 1,-1 0-1,0 0 1,1 0-1,-1 0 1,0-1-1,1 1 0,-1 0 1,0 0-1,0 0 1,0-1-1,1 1 1,-1-1-1,0 1 0,0 0 1,0-1-1,0 0 1,0 1-1,0-1 1,-2 1-1,-5 2-1220</inkml:trace>
  <inkml:trace contextRef="#ctx0" brushRef="#br0" timeOffset="787.05">12 73 24575,'-6'42'0,"4"-38"0,1 1 0,0-1 0,0 1 0,1 0 0,-1-1 0,1 1 0,0 0 0,2 9 0,-2-12 0,1-1 0,0 1 0,0 0 0,0-1 0,1 1 0,-1-1 0,0 0 0,1 1 0,-1-1 0,0 0 0,1 0 0,-1 0 0,1 0 0,0 0 0,-1 0 0,1 0 0,0-1 0,0 1 0,-1 0 0,1-1 0,0 0 0,0 1 0,0-1 0,0 0 0,0 0 0,-1 0 0,1 0 0,3-1 0,83 1-1365,-82 0-5461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17.688"/>
    </inkml:context>
    <inkml:brush xml:id="br0">
      <inkml:brushProperty name="width" value="0.035" units="cm"/>
      <inkml:brushProperty name="height" value="0.035" units="cm"/>
      <inkml:brushProperty name="color" value="#E71224"/>
    </inkml:brush>
  </inkml:definitions>
  <inkml:trace contextRef="#ctx0" brushRef="#br0">0 164 24575,'1'-5'9,"0"1"0,0-1 0,0 0 0,0 1 0,1-1 0,0 1 0,0 0 0,0-1 0,0 1 0,1 0 0,0 0 0,0 1 0,4-6 0,19-32-1500</inkml:trace>
  <inkml:trace contextRef="#ctx0" brushRef="#br0" timeOffset="670.24">0 3 24575,'34'-2'0,"22"1"0,-55 2 0,0 0 0,0-1 0,0 1 0,0 0 0,0 0 0,0-1 0,0 1 0,-1 0 0,1 0 0,0 0 0,-1 0 0,1 0 0,0 0 0,-1 0 0,0 0 0,1 0 0,-1 0 0,1 0 0,-1 0 0,0 1 0,0-1 0,0 0 0,0 0 0,0 0 0,0 2 0,0 38 0,-1-32 0,2 1-65,-3 17-1235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02.556"/>
    </inkml:context>
    <inkml:brush xml:id="br0">
      <inkml:brushProperty name="width" value="0.035" units="cm"/>
      <inkml:brushProperty name="height" value="0.035" units="cm"/>
    </inkml:brush>
  </inkml:definitions>
  <inkml:trace contextRef="#ctx0" brushRef="#br0">73 0 24575,'-1'4'0,"0"0"0,0-1 0,0 1 0,0-1 0,-1 1 0,1-1 0,-1 1 0,0-1 0,-4 5 0,-11 27 0,5 25 0,4-31 0,2 1 0,1-1 0,1 1 0,2 0 0,1 36 0,2-62 0,-1-1 0,1 1 0,0-1 0,0 0 0,0 0 0,0 1 0,0-1 0,1 0 0,-1 0 0,1 0 0,0-1 0,0 1 0,0 0 0,1-1 0,-1 1 0,0-1 0,1 0 0,0 1 0,-1-1 0,1-1 0,0 1 0,0 0 0,0-1 0,0 1 0,1-1 0,-1 0 0,0 0 0,0 0 0,7 0 0,-2 0 0,0 0 0,1 0 0,-1-1 0,0-1 0,0 0 0,1 0 0,-1 0 0,0-1 0,0 0 0,0 0 0,9-5 0,4-3 0,1 1 0,39-12 0,-61 21 0,1 0 0,-1 0 0,1-1 0,0 1 0,-1 0 0,1 0 0,0 0 0,-1 0 0,1 0 0,-1 0 0,1 0 0,0 0 0,-1 1 0,1-1 0,0 0 0,-1 0 0,1 0 0,-1 1 0,1-1 0,-1 0 0,1 1 0,-1-1 0,1 0 0,-1 1 0,1-1 0,-1 1 0,1-1 0,-1 1 0,1-1 0,-1 1 0,0-1 0,1 1 0,-1 0 0,1 26 0,-16 25 0,-58 118 0,60-143-170,2 0-1,1 1 0,1 0 1,2 1-1,0 0 0,2 0 1,-2 50-1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01.418"/>
    </inkml:context>
    <inkml:brush xml:id="br0">
      <inkml:brushProperty name="width" value="0.035" units="cm"/>
      <inkml:brushProperty name="height" value="0.035" units="cm"/>
    </inkml:brush>
  </inkml:definitions>
  <inkml:trace contextRef="#ctx0" brushRef="#br0">0 57 24575,'34'-12'0,"-8"1"0,8-1 0,-29 9 0,0 1 0,1 0 0,-1 1 0,0-1 0,1 1 0,0 0 0,7-1 0,25-1 0,-31 1 0,0 1 0,0 0 0,-1 1 0,1 0 0,0 0 0,0 1 0,11 1 0,-16-1 0,1 0 0,-1 0 0,0 1 0,1-1 0,-1 1 0,0-1 0,0 1 0,0 0 0,0-1 0,0 1 0,-1 0 0,1 0 0,-1 0 0,1 1 0,-1-1 0,0 0 0,1 1 0,-1-1 0,0 0 0,-1 1 0,1-1 0,0 1 0,-1 0 0,0-1 0,1 4 0,1 4 0,-1 0 0,0 0 0,-1 0 0,1-1 0,-2 1 0,0 0 0,0 0 0,-3 12 0,2-18 0,1 1 0,-1-1 0,0 0 0,0 1 0,0-1 0,-1 0 0,0 0 0,0-1 0,0 1 0,0-1 0,0 1 0,-1-1 0,1 0 0,-1 0 0,0 0 0,0-1 0,0 1 0,0-1 0,-5 2 0,8-4 0,0 0 0,-1 1 0,1-1 0,0 1 0,0-1 0,0 1 0,0 0 0,0-1 0,0 1 0,0 0 0,0 0 0,0 0 0,0 0 0,0 0 0,0 0 0,1 0 0,-1 0 0,0 0 0,1 0 0,-1 0 0,1 1 0,-1-1 0,1 0 0,-1 0 0,1 0 0,0 1 0,0-1 0,0 0 0,-1 1 0,1-1 0,1 0 0,-1 0 0,0 1 0,0-1 0,0 0 0,1 0 0,-1 1 0,0-1 0,2 1 0,2 7 0,0-1 0,1 0 0,0-1 0,13 14 0,7 13 0,-22-25 0,1 0 0,-1 0 0,-1 0 0,0 0 0,0 1 0,-1-1 0,0 1 0,0 10 0,-6 78 0,5-95 0,0 0 0,-1 0 0,1-1 0,-1 1 0,0 0 0,1 0 0,-1-1 0,-1 1 0,1 0 0,0-1 0,0 1 0,-1-1 0,0 1 0,1-1 0,-1 0 0,0 0 0,0 0 0,0 0 0,0 0 0,-1 0 0,1-1 0,0 1 0,-1-1 0,1 1 0,-1-1 0,0 0 0,1 0 0,-4 1 0,2-2 0,0 1 0,0-1 0,0 1 0,0-1 0,0-1 0,0 1 0,0 0 0,0-1 0,0 0 0,0 0 0,0 0 0,0 0 0,0-1 0,1 0 0,-1 1 0,1-1 0,-1-1 0,-5-4 0,1 0-227,0-1-1,1-1 1,-1 1-1,2-1 1,-11-19-1,12 20-6598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58.931"/>
    </inkml:context>
    <inkml:brush xml:id="br0">
      <inkml:brushProperty name="width" value="0.035" units="cm"/>
      <inkml:brushProperty name="height" value="0.035" units="cm"/>
    </inkml:brush>
  </inkml:definitions>
  <inkml:trace contextRef="#ctx0" brushRef="#br0">50 2 24575,'22'0'0,"-11"-1"0,0 1 0,0 0 0,0 0 0,0 1 0,0 0 0,0 1 0,0 1 0,0 0 0,-1 0 0,1 1 0,13 7 0,26 12 0,-38-19 0,-1 1 0,0 0 0,15 10 0,-23-13 0,0 1 0,0-1 0,0 1 0,0-1 0,-1 1 0,1 0 0,-1 0 0,0 0 0,0 0 0,0 1 0,0-1 0,-1 1 0,1-1 0,-1 1 0,2 5 0,1 8 0,-1 1 0,-1-1 0,0 1 0,-2 29 0,0-38 0,-2 0 0,1 0 0,-1 0 0,-1 0 0,1 0 0,-1 0 0,-1 0 0,0-1 0,0 0 0,-8 12 0,4-11 0,0-1 0,-1 0 0,0 0 0,0 0 0,-1-1 0,0-1 0,0 0 0,0 0 0,-1-1 0,0 0 0,-15 4 0,-19 10 0,26-10 0,-120 63 0,139-72 0,-1 0 0,1 0 0,0 0 0,0 1 0,0-1 0,0 0 0,0 0 0,-1 0 0,1 0 0,0 0 0,0 0 0,0 0 0,0 1 0,0-1 0,0 0 0,0 0 0,0 0 0,-1 0 0,1 1 0,0-1 0,0 0 0,0 0 0,0 0 0,0 0 0,0 1 0,0-1 0,0 0 0,0 0 0,0 0 0,0 1 0,0-1 0,0 0 0,0 0 0,0 0 0,0 0 0,0 1 0,1-1 0,-1 0 0,0 0 0,0 0 0,0 0 0,0 1 0,0-1 0,0 0 0,0 0 0,1 0 0,-1 0 0,0 0 0,0 0 0,0 0 0,0 1 0,0-1 0,1 0 0,-1 0 0,0 0 0,0 0 0,0 0 0,19 7 0,20 1 0,-8-7 0,-11-1 0,1 1 0,-1 1 0,0 1 0,26 6 0,-35-6 56,0-1 0,0-1 0,1 0 0,-1 0 0,17-2 0,-16 0-481,1 1 0,0 0-1,21 4 1,-24-1-6401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4:56.609"/>
    </inkml:context>
    <inkml:brush xml:id="br0">
      <inkml:brushProperty name="width" value="0.035" units="cm"/>
      <inkml:brushProperty name="height" value="0.035" units="cm"/>
    </inkml:brush>
  </inkml:definitions>
  <inkml:trace contextRef="#ctx0" brushRef="#br0">1 354 24575,'1'-4'0,"1"-1"0,0 1 0,0-1 0,1 1 0,-1 0 0,1 0 0,0 0 0,0 0 0,7-6 0,4-7 0,95-119 0,5-7 0,-114 142 0,0 1 0,0-1 0,0 1 0,1-1 0,-1 1 0,0-1 0,0 1 0,0 0 0,1-1 0,-1 1 0,0-1 0,1 1 0,-1 0 0,0-1 0,1 1 0,-1 0 0,1-1 0,-1 1 0,0 0 0,1-1 0,-1 1 0,1 0 0,-1 0 0,1 0 0,-1 0 0,1-1 0,-1 1 0,1 0 0,-1 0 0,1 0 0,-1 0 0,1 0 0,-1 0 0,1 0 0,-1 0 0,1 1 0,6 19 0,-7 48 0,0-55 0,-3 50 0,-14 74 0,15-120 0,-3 82 0,5-71 0,-7 52 0,3-44 47,2-1 0,4 61 0,0-25-1553,-2-60-5320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51.305"/>
    </inkml:context>
    <inkml:brush xml:id="br0">
      <inkml:brushProperty name="width" value="0.035" units="cm"/>
      <inkml:brushProperty name="height" value="0.035" units="cm"/>
      <inkml:brushProperty name="color" value="#E71224"/>
    </inkml:brush>
  </inkml:definitions>
  <inkml:trace contextRef="#ctx0" brushRef="#br0">82 1 24575,'-9'0'0,"2"-1"0,0 1 0,1 0 0,-1 1 0,0 0 0,0 0 0,-11 3 0,17-3 0,0-1 0,0 0 0,1 1 0,-1-1 0,0 1 0,1-1 0,-1 1 0,0-1 0,1 1 0,-1 0 0,0-1 0,1 1 0,-1 0 0,1 0 0,-1-1 0,1 1 0,0 0 0,-1 0 0,1 0 0,0-1 0,-1 1 0,1 2 0,0-1 0,0 0 0,0 1 0,1-1 0,-1 0 0,1 1 0,0-1 0,-1 0 0,1 0 0,0 0 0,0 0 0,0 0 0,3 4 0,9 13-21,10 21-1323</inkml:trace>
  <inkml:trace contextRef="#ctx0" brushRef="#br0" timeOffset="867.25">124 89 24575,'1'0'0,"1"1"0,0 1 0,3-1 0,-1 2 0,0-1 0,1 2 0,-1-1 0,1 0 0,1-2 0,-1 2 0,0-1 0,0 1 0,-1 0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11.196"/>
    </inkml:context>
    <inkml:brush xml:id="br0">
      <inkml:brushProperty name="width" value="0.035" units="cm"/>
      <inkml:brushProperty name="height" value="0.035" units="cm"/>
      <inkml:brushProperty name="color" value="#E71224"/>
    </inkml:brush>
  </inkml:definitions>
  <inkml:trace contextRef="#ctx0" brushRef="#br0">367 0 24575,'-5'1'0,"0"0"0,0 0 0,0 0 0,0 1 0,0 0 0,0 0 0,0 0 0,0 0 0,1 1 0,-1-1 0,1 1 0,-7 6 0,-50 49 0,46-42 0,-37 31 47,30-27-753,-32 34 0</inkml:trace>
  <inkml:trace contextRef="#ctx0" brushRef="#br0" timeOffset="883.89">52 111 24575,'0'12'0,"-2"-1"0,0 0 0,0 1 0,-1-1 0,0 0 0,-1-1 0,-8 19 0,-8 22 0,19-50 0,1 0 0,-1 1 0,1-1 0,-1 0 0,1 0 0,0 1 0,0-1 0,-1 0 0,1 1 0,0-1 0,0 1 0,1-1 0,-1 0 0,0 1 0,0-1 0,1 0 0,-1 1 0,0-1 0,1 0 0,-1 0 0,1 0 0,0 1 0,-1-1 0,1 0 0,0 0 0,0 0 0,0 0 0,0 0 0,0 0 0,0 0 0,0 0 0,0-1 0,0 1 0,0 0 0,1 0 0,-1-1 0,0 1 0,0-1 0,1 1 0,-1-1 0,0 0 0,1 0 0,-1 1 0,0-1 0,1 0 0,-1 0 0,0 0 0,1 0 0,-1-1 0,2 1 0,13-1 0,0 0 0,0-1 0,25-6 0,-19 3 0,22-2-1365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6:04.970"/>
    </inkml:context>
    <inkml:brush xml:id="br0">
      <inkml:brushProperty name="width" value="0.035" units="cm"/>
      <inkml:brushProperty name="height" value="0.035" units="cm"/>
      <inkml:brushProperty name="color" value="#E71224"/>
    </inkml:brush>
  </inkml:definitions>
  <inkml:trace contextRef="#ctx0" brushRef="#br0">137 92 24575,'0'-1'0,"-1"-1"0,-2 0 0,-1 0 0,0-1 0,-1 1 0,0-1 0,0 1 0,0-1 0,-1 2 0,1-1 0,-1 0 0,1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1:03.927"/>
    </inkml:context>
    <inkml:brush xml:id="br0">
      <inkml:brushProperty name="width" value="0.035" units="cm"/>
      <inkml:brushProperty name="height" value="0.035" units="cm"/>
    </inkml:brush>
  </inkml:definitions>
  <inkml:trace contextRef="#ctx0" brushRef="#br0">142 8 24575,'0'0'0,"0"0"0,0-1 0,0 1 0,0 0 0,0 0 0,1 0 0,-1-1 0,0 1 0,0 0 0,0 0 0,0-1 0,0 1 0,-1 0 0,1 0 0,0 0 0,0-1 0,0 1 0,0 0 0,0 0 0,0 0 0,0-1 0,0 1 0,0 0 0,0 0 0,-1 0 0,1 0 0,0-1 0,0 1 0,0 0 0,0 0 0,-1 0 0,1 0 0,0 0 0,0-1 0,0 1 0,-1 0 0,1 0 0,0 0 0,0 0 0,0 0 0,-1 0 0,1 0 0,0 0 0,0 0 0,0 0 0,-1 0 0,1 0 0,-12 8 0,-7 14 0,12-11 0,0 1 0,2-1 0,-1 1 0,2 0 0,-1 0 0,-2 14 0,-15 38 0,15-51 0,1 1 0,0 0 0,1 0 0,1 0 0,0 0 0,0 1 0,2 0 0,0 0 0,0 17 0,1-27 0,1 0 0,0-1 0,0 1 0,1 0 0,0 0 0,-1 0 0,1 0 0,1-1 0,-1 1 0,1-1 0,0 1 0,0-1 0,0 1 0,1-1 0,-1 0 0,1 0 0,0 0 0,0 0 0,0-1 0,1 1 0,-1-1 0,1 0 0,0 0 0,0 0 0,0-1 0,0 1 0,1-1 0,-1 0 0,1 0 0,-1 0 0,1-1 0,0 0 0,7 2 0,-5-2 0,0 0 0,0 0 0,0-1 0,0 0 0,0 0 0,-1 0 0,1-1 0,0 0 0,0 0 0,0-1 0,11-4 0,-14 4 0,0-1 0,0 1 0,0-1 0,0 1 0,-1-1 0,1 0 0,-1 0 0,0-1 0,1 1 0,-2-1 0,1 0 0,0 1 0,-1-1 0,0 0 0,0-1 0,0 1 0,0 0 0,1-6 0,8-20 0,-8 23 0,-1 1 0,0-1 0,0 1 0,0-1 0,0 0 0,-1 0 0,0-8 0,-1 13 0,-1-1 0,1 1 0,-1 0 0,1 0 0,-1 0 0,0 0 0,0 0 0,0 0 0,0 0 0,0 0 0,0 0 0,-1 0 0,1 0 0,-1 1 0,1-1 0,-1 0 0,0 1 0,0 0 0,1-1 0,-1 1 0,0 0 0,0 0 0,0 0 0,0 0 0,-1 0 0,1 1 0,-2-2 0,-9-2 0,0 1 0,0 0 0,0 0 0,0 1 0,0 1 0,-26 0 0,36 1 0,-1 0 0,1 0 0,0 0 0,-1 1 0,1-1 0,0 1 0,-1 0 0,1 0 0,0 0 0,0 0 0,0 1 0,-1-1 0,2 1 0,-1 0 0,0 0 0,0 0 0,0 0 0,1 0 0,0 0 0,-1 1 0,1-1 0,0 1 0,0 0 0,0 0 0,0 0 0,1 0 0,-1 0 0,1 0 0,0 0 0,0 0 0,0 0 0,-1 4 0,3 4-1365,1-2-5461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59.539"/>
    </inkml:context>
    <inkml:brush xml:id="br0">
      <inkml:brushProperty name="width" value="0.035" units="cm"/>
      <inkml:brushProperty name="height" value="0.035" units="cm"/>
      <inkml:brushProperty name="color" value="#E71224"/>
    </inkml:brush>
  </inkml:definitions>
  <inkml:trace contextRef="#ctx0" brushRef="#br0">749 729 24575,'-1'-3'0,"0"0"0,0 1 0,-1-1 0,1 1 0,0-1 0,-1 1 0,0-1 0,0 1 0,0 0 0,0 0 0,0 0 0,-3-2 0,-32-27 0,34 29 0,-40-29 1,27 20-342,1 0-1,-1-1 1,-15-17-1</inkml:trace>
  <inkml:trace contextRef="#ctx0" brushRef="#br0" timeOffset="958.88">588 698 24575,'-15'-51'0,"15"40"0,-1 0 0,-1 0 0,0-1 0,-1 1 0,0 1 0,0-1 0,-7-12 0,3 5 0,7 17 0,-1 1 0,1-1 0,0 1 0,0-1 0,0 1 0,-1-1 0,1 0 0,0 1 0,0-1 0,0 1 0,0-1 0,0 0 0,0 1 0,0-1 0,0 1 0,0-1 0,0 1 0,1-1 0,-1 0 0,0 1 0,0-1 0,0 1 0,1-1 0,-1 1 0,0-1 0,1 1 0,-1-1 0,0 1 0,1-1 0,-1 1 0,1 0 0,-1-1 0,1 1 0,-1 0 0,1-1 0,-1 1 0,1-1 0,30-1 0,-25 2 0,1 1 0,-1 0 0,0 1 0,0-1 0,0 1 0,0 0 0,11 6 0,-14-5-1365</inkml:trace>
  <inkml:trace contextRef="#ctx0" brushRef="#br0" timeOffset="2795.81">16 397 24575,'-1'0'0,"0"0"0,0-1 0,0 1 0,1-1 0,-1 1 0,0-1 0,0 1 0,0-1 0,1 0 0,-1 1 0,0-1 0,1 0 0,-1 1 0,1-1 0,-1 0 0,0 0 0,1 0 0,0 0 0,-1 0 0,1 0 0,0 1 0,-1-1 0,1 0 0,0 0 0,0 0 0,0 0 0,0 0 0,0 0 0,0 0 0,0-2 0,0-37 0,0 32 0,2-11 0,0 0 0,1 0 0,0 0 0,2 0 0,13-35 0,-17 53 0,2-9-94,0 2 132,-1 1 0,1-1-1,0 1 1,1-1-1,9-13 1,-12 20-91,1-1-1,-1 0 1,1 1-1,0-1 1,-1 1-1,1 0 1,0 0-1,0 0 1,0 0-1,0 0 1,0 0-1,0 0 1,0 0-1,0 1 1,1-1 0,-1 1-1,0 0 1,0-1-1,0 1 1,1 0-1,-1 0 1,0 1-1,0-1 1,0 0-1,1 1 1,-1-1-1,3 2 1</inkml:trace>
  <inkml:trace contextRef="#ctx0" brushRef="#br0" timeOffset="3888.72">111 1 24575,'1'4'0,"0"0"0,1 0 0,0 0 0,0-1 0,0 1 0,0 0 0,1-1 0,-1 0 0,1 1 0,4 3 0,13 18 0,-19-22 0,1-1 0,-1 1 0,1-1 0,-1 1 0,0 0 0,0 0 0,0 0 0,0-1 0,-1 1 0,1 0 0,0 6 0,-3-8 0,1 1 0,0 0 0,0 0 0,0 0 0,-1-1 0,1 1 0,-1-1 0,0 1 0,1-1 0,-1 0 0,0 1 0,0-1 0,0 0 0,1 0 0,-1 0 0,-4 1 0,-34 32 0,39-34 0,1 0 0,0-1 0,-1 1 0,1 0 0,0-1 0,-1 1 0,1-1 0,0 1 0,0 0 0,-1-1 0,1 1 0,0-1 0,0 1 0,0-1 0,0 1 0,0-1 0,0 1 0,-1-1 0,1 1 0,0 0 0,0-1 0,0 1 0,0-1 0,1 1 0,-1-1 0,0 1 0,0-1 0,0 1 0,0-1 0,0 1 0,1-1 0,-1 0 0,4-24 0,-4 24 0,8-75-1365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57.190"/>
    </inkml:context>
    <inkml:brush xml:id="br0">
      <inkml:brushProperty name="width" value="0.035" units="cm"/>
      <inkml:brushProperty name="height" value="0.035" units="cm"/>
      <inkml:brushProperty name="color" value="#E71224"/>
    </inkml:brush>
  </inkml:definitions>
  <inkml:trace contextRef="#ctx0" brushRef="#br0">276 0 24575,'-9'1'0,"0"0"0,-1 1 0,1 0 0,0 0 0,0 1 0,0 0 0,0 1 0,1 0 0,-1 0 0,1 1 0,0 0 0,0 0 0,1 1 0,-1 0 0,-12 13 0,11-11-273,-1-1 0,0 0 0,0 0 0,-18 7 0</inkml:trace>
  <inkml:trace contextRef="#ctx0" brushRef="#br0" timeOffset="836.68">27 16 24575,'-1'10'0,"0"0"0,-1 0 0,0-1 0,-6 18 0,5-19 0,1 0 0,0 0 0,0 1 0,0-1 0,1 1 0,0 15 0,2-22 0,-1-1 0,1 0 0,-1 1 0,1-1 0,0 0 0,0 0 0,-1 0 0,1 0 0,0 1 0,0-1 0,0 0 0,0-1 0,0 1 0,0 0 0,1 0 0,-1 0 0,0-1 0,0 1 0,1 0 0,-1-1 0,0 1 0,1-1 0,-1 0 0,0 1 0,1-1 0,-1 0 0,1 0 0,-1 0 0,3 0 0,52-1 0,-39 1 0,49 0-1365,-60 0-5461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49.333"/>
    </inkml:context>
    <inkml:brush xml:id="br0">
      <inkml:brushProperty name="width" value="0.035" units="cm"/>
      <inkml:brushProperty name="height" value="0.035" units="cm"/>
      <inkml:brushProperty name="color" value="#E71224"/>
    </inkml:brush>
  </inkml:definitions>
  <inkml:trace contextRef="#ctx0" brushRef="#br0">432 1 24575,'-7'1'0,"1"0"0,-1 1 0,1 0 0,0 0 0,0 1 0,0 0 0,0 0 0,0 0 0,1 1 0,-1 0 0,1 0 0,-6 5 0,4-2 0,-2-1 0,1-1 0,-1 1 0,-12 5 0,-117 20 0,57 21-1365</inkml:trace>
  <inkml:trace contextRef="#ctx0" brushRef="#br0" timeOffset="1563.6">36 81 24575,'0'8'0,"-1"-1"0,-1 1 0,1-1 0,-1 0 0,0 0 0,-1 1 0,-4 8 0,4-8 0,0-1 0,0 1 0,0 0 0,1-1 0,-1 13 0,3-19 0,0 0 0,1 0 0,-1 0 0,0 0 0,1-1 0,-1 1 0,1 0 0,-1 0 0,1-1 0,-1 1 0,1 0 0,0-1 0,-1 1 0,1-1 0,0 1 0,0-1 0,-1 1 0,1-1 0,0 1 0,0-1 0,0 0 0,-1 1 0,1-1 0,0 0 0,0 0 0,0 1 0,0-1 0,0 0 0,0 0 0,0 0 0,-1 0 0,1 0 0,1-1 0,42 0 0,-32 1 0,9 0-1365,-14 0-5461</inkml:trace>
  <inkml:trace contextRef="#ctx0" brushRef="#br0" timeOffset="2952.18">117 345 24575,'23'-1'0,"0"-1"0,39-9 0,-40 6 0,1 1 0,44-2 0,168-1 0,-204 1-1365</inkml:trace>
  <inkml:trace contextRef="#ctx0" brushRef="#br0" timeOffset="5500.79">198 228 24575,'-2'4'0,"1"-1"0,-1 1 0,1-1 0,-1 1 0,0-1 0,0 0 0,-1 0 0,-3 5 0,-8 11 0,-13 15 0,0 0 0,30-32 0,0 0 0,0 0 0,0 0 0,1 0 0,-1-1 0,0 1 0,1-1 0,-1 0 0,1 0 0,4 1 0,0 0 0,36 24 85,-39-22-292,1 0 0,0 0 0,0 0 0,1-1-1,-1 0 1,14 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34.550"/>
    </inkml:context>
    <inkml:brush xml:id="br0">
      <inkml:brushProperty name="width" value="0.035" units="cm"/>
      <inkml:brushProperty name="height" value="0.035" units="cm"/>
    </inkml:brush>
  </inkml:definitions>
  <inkml:trace contextRef="#ctx0" brushRef="#br0">377 1 24575,'23'0'0,"1"2"0,-1 1 0,-1 1 0,27 7 0,-48-10 0,0-1 0,0 0 0,0 1 0,0-1 0,0 1 0,0 0 0,0-1 0,-1 1 0,1-1 0,0 1 0,0 0 0,-1 0 0,1 0 0,-1-1 0,1 1 0,0 0 0,-1 0 0,1 0 0,-1 0 0,0 0 0,1 0 0,-1 0 0,0 0 0,0 0 0,0 0 0,1 0 0,-1 0 0,0 0 0,0 0 0,-1 0 0,1 0 0,0 0 0,0 0 0,0 0 0,-1 0 0,1 0 0,0 0 0,-1 0 0,1 0 0,-1 0 0,0 1 0,-28 47 0,21-37 0,-6 23-7,13-30-84,0-1 1,-1 1-1,1-1 1,-1 0-1,0 1 1,0-1-1,0 0 1,-1 0-1,1 0 1,-1-1-1,0 1 1,0-1-1,0 1 0,-6 3 1</inkml:trace>
  <inkml:trace contextRef="#ctx0" brushRef="#br0" timeOffset="580.91">436 119 24575,'1'0'0,"2"0"0,2 0 0,0 1 0,2 1 0,0-1 0,0 2 0,-1-1 0,0 1 0,0-2 0,1 0 0,-1 0 0,0 0 0,0 1 0,0 0 0</inkml:trace>
  <inkml:trace contextRef="#ctx0" brushRef="#br0" timeOffset="1945.48">797 426 24575,'-3'0'0,"1"0"0,0 0 0,0 0 0,-1 0 0,1 0 0,0 0 0,0 1 0,-1-1 0,1 1 0,0-1 0,0 1 0,0 0 0,0 0 0,0 0 0,0 0 0,0 0 0,0 1 0,0-1 0,0 1 0,1-1 0,-1 1 0,-1 1 0,2 0 0,1-1 0,-1 0 0,1 1 0,-1-1 0,1 0 0,0 1 0,0-1 0,0 0 0,0 1 0,1-1 0,-1 1 0,0-1 0,1 0 0,0 0 0,0 1 0,-1-1 0,1 0 0,0 0 0,1 0 0,-1 0 0,3 4 0,5 8 0,-2-4 0,-1 0 0,0 0 0,-1 0 0,0 1 0,0 0 0,3 14 0,-8-24 0,1 1 0,-1 0 0,0 0 0,0-1 0,0 1 0,0 0 0,0 0 0,0-1 0,-1 1 0,1 0 0,-1 0 0,1-1 0,-1 1 0,1 0 0,-1-1 0,0 1 0,0-1 0,0 1 0,-1 1 0,-1-1 0,1 0 0,-1 0 0,1 0 0,-1-1 0,0 1 0,0-1 0,0 0 0,0 1 0,0-2 0,0 1 0,0 0 0,0 0 0,0-1 0,-6 1 0,-3 0 0,6 0 0,1 0 0,-1-1 0,1 0 0,0 1 0,-1-2 0,-6 0 0,11 1 0,1 0 0,-1 0 0,1-1 0,-1 1 0,1 0 0,-1 0 0,1-1 0,-1 1 0,1 0 0,-1 0 0,1-1 0,0 1 0,-1-1 0,1 1 0,-1 0 0,1-1 0,0 1 0,0-1 0,-1 1 0,1-1 0,0 1 0,0-1 0,-1 1 0,1-1 0,0 1 0,0-2 0,0 1 0,0-1 0,0 0 0,1 0 0,-1 0 0,1 1 0,-1-1 0,1 0 0,0 1 0,-1-1 0,1 0 0,0 1 0,2-3 0,1 0 0,0 0 0,0 0 0,0 0 0,0 1 0,1 0 0,-1 0 0,1 0 0,0 0 0,0 1 0,0 0 0,6-2 0,-4 1 0,-1 1 0,1-1 0,-1-1 0,0 1 0,0-1 0,-1 0 0,8-6 0,-13 10 0,7-7 0,0 0 0,-1-1 0,0 1 0,0-1 0,5-12 0,-10 19 0,0 0 0,-1-1 0,1 1 0,0 0 0,-1-1 0,0 1 0,1-1 0,-1 1 0,0-1 0,0 1 0,0-1 0,0 1 0,0-1 0,0 1 0,0 0 0,0-1 0,-1 1 0,1-1 0,-1 1 0,1-1 0,-1 1 0,1 0 0,-1-1 0,0 1 0,0 0 0,0 0 0,1 0 0,-1 0 0,0-1 0,0 1 0,-1 0 0,1 0 0,0 1 0,0-1 0,0 0 0,-1 0 0,1 1 0,0-1 0,-1 0 0,1 1 0,0-1 0,-1 1 0,1 0 0,-1 0 0,-2-1 0,-12-4-1365</inkml:trace>
  <inkml:trace contextRef="#ctx0" brushRef="#br0" timeOffset="3301.1">371 367 24575,'-5'0'0,"0"0"0,0 1 0,-1-1 0,1 1 0,0 0 0,0 0 0,1 0 0,-1 1 0,0 0 0,0 0 0,1 0 0,-1 0 0,1 1 0,0 0 0,-6 4 0,1-1 0,-17 10 0,0-1 0,-1-2 0,-32 12 0,-82 24-1365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21.314"/>
    </inkml:context>
    <inkml:brush xml:id="br0">
      <inkml:brushProperty name="width" value="0.035" units="cm"/>
      <inkml:brushProperty name="height" value="0.035" units="cm"/>
    </inkml:brush>
  </inkml:definitions>
  <inkml:trace contextRef="#ctx0" brushRef="#br0">180 0 24575,'-4'0'0,"0"1"0,-1 0 0,1 0 0,0 0 0,0 0 0,0 1 0,0-1 0,0 1 0,0 0 0,0 0 0,1 1 0,-1-1 0,1 1 0,-1-1 0,1 1 0,0 0 0,0 1 0,0-1 0,1 0 0,-1 1 0,1 0 0,-2 3 0,-7 13 0,1 1 0,1 0 0,-7 23 0,7-16 0,-4 6 0,-15 68 0,27-99 0,1-1 0,0 1 0,0-1 0,0 1 0,0-1 0,0 0 0,0 1 0,1-1 0,-1 1 0,1-1 0,-1 0 0,1 1 0,0-1 0,0 0 0,0 0 0,1 0 0,-1 1 0,0-1 0,1-1 0,2 5 0,1-3 0,-1 1 0,1-1 0,-1 0 0,1 0 0,0 0 0,0 0 0,0-1 0,11 3 0,1 0 0,1-1 0,1-1 0,-1-1 0,32 0 0,-46-2 0,0 1 0,0-1 0,0-1 0,1 1 0,-1 0 0,0-1 0,0 0 0,0 0 0,0 0 0,0-1 0,0 1 0,0-1 0,0 0 0,-1 0 0,1 0 0,-1 0 0,1-1 0,-1 0 0,0 1 0,0-1 0,0 0 0,0-1 0,-1 1 0,1 0 0,-1-1 0,0 1 0,0-1 0,0 0 0,-1 0 0,1 0 0,-1 0 0,0 0 0,0 0 0,0 0 0,0 0 0,-1 0 0,0-6 0,1 6 0,-1-1 0,1 1 0,-1-1 0,0 0 0,-1 1 0,1-1 0,-1 1 0,0 0 0,0-1 0,0 1 0,-1 0 0,1-1 0,-1 1 0,0 0 0,0 0 0,-6-6 0,3 5 0,0 0 0,0 1 0,0 0 0,-1 0 0,0 1 0,1-1 0,-1 1 0,-1 1 0,1-1 0,-12-2 0,9 2 0,0 0 0,0 1 0,0 0 0,-1 1 0,1 0 0,-1 1 0,1 0 0,-1 0 0,0 1 0,-16 3 0,24-3 6,-1 1-1,1 0 1,0-1-1,0 1 1,0 0-1,0 0 0,1 0 1,-1 1-1,-2 3 1,-3 3-1426,3-3-5406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16.590"/>
    </inkml:context>
    <inkml:brush xml:id="br0">
      <inkml:brushProperty name="width" value="0.035" units="cm"/>
      <inkml:brushProperty name="height" value="0.035" units="cm"/>
    </inkml:brush>
  </inkml:definitions>
  <inkml:trace contextRef="#ctx0" brushRef="#br0">42 771 24575,'0'-3'0,"1"0"0,-1 0 0,1 0 0,0 0 0,1 1 0,-1-1 0,0 0 0,1 0 0,-1 1 0,1-1 0,0 1 0,0-1 0,0 1 0,0 0 0,0 0 0,0 0 0,1 0 0,-1 0 0,1 1 0,0-1 0,-1 1 0,5-2 0,10-6 0,1 2 0,24-8 0,-26 10 0,-5 1 0,0 1 0,0 1 0,0 0 0,0 0 0,1 1 0,-1 1 0,12 0 0,-21 1 0,-1 0 0,1 0 0,-1 0 0,0 0 0,1 0 0,-1 0 0,0 0 0,0 1 0,0-1 0,0 0 0,0 1 0,0-1 0,-1 1 0,1-1 0,0 1 0,-1 0 0,1-1 0,-1 1 0,1 0 0,-1-1 0,0 1 0,0 0 0,0-1 0,0 1 0,0 0 0,0-1 0,0 1 0,-1 0 0,1-1 0,-1 1 0,0 1 0,-15 54 0,14-52 0,-2 1 0,1-1 0,0 0 0,-1 0 0,0 0 0,-1 0 0,1-1 0,-1 0 0,1 0 0,-1 0 0,0 0 0,-1-1 0,1 0 0,-12 5 0,3 0 0,13-7 0,1-1 0,-1 0 0,1 1 0,0-1 0,-1 1 0,1-1 0,0 0 0,-1 1 0,1-1 0,0 1 0,-1-1 0,1 1 0,0-1 0,0 1 0,0 0 0,0-1 0,0 1 0,-1-1 0,1 1 0,0-1 0,0 1 0,0-1 0,1 1 0,-1 0 0,0-1 0,0 1 0,0-1 0,0 1 0,0-1 0,1 1 0,-1-1 0,0 1 0,0-1 0,1 1 0,15 27 0,2 5 0,-16-24 0,-1 1 0,-1-1 0,1 0 0,-1 1 0,-1-1 0,0 0 0,0 1 0,-1-1 0,-3 12 0,2-15 0,0 0 0,0 0 0,0 0 0,-1 0 0,1-1 0,-1 0 0,-1 0 0,1 0 0,-1 0 0,0 0 0,0-1 0,0 0 0,-12 6 0,12-6 0,0-2 0,0 1 0,0-1 0,0 0 0,-1 0 0,1 0 0,-1-1 0,1 1 0,-1-1 0,0-1 0,-6 1 0,9-1 0,1 0 0,-1-1 0,0 1 0,1-1 0,-1 0 0,1 1 0,-1-1 0,1 0 0,-1-1 0,1 1 0,0 0 0,-1-1 0,1 1 0,0-1 0,0 1 0,0-1 0,0 0 0,0 0 0,1 0 0,-1 0 0,0 0 0,1-1 0,0 1 0,0 0 0,-2-4 0,-12-27-1365,11 27-5461</inkml:trace>
  <inkml:trace contextRef="#ctx0" brushRef="#br0" timeOffset="1587.78">246 0 24575,'-23'61'0,"16"-21"0,4-30 0,1-1 0,0 0 0,1 0 0,0 1 0,1-1 0,-1 1 0,2-1 0,-1 1 0,1-1 0,3 11 0,-3-18 0,1-1 0,-1 1 0,0-1 0,1 1 0,-1-1 0,1 0 0,-1 1 0,1-1 0,0 0 0,-1 0 0,1 0 0,0 0 0,0-1 0,0 1 0,0 0 0,0-1 0,0 1 0,0-1 0,0 0 0,0 0 0,0 0 0,0 0 0,0 0 0,0 0 0,0 0 0,0 0 0,-1-1 0,5 0 0,4-2 0,1 1 0,-1-1 0,0 0 0,10-6 0,-20 9 0,1 0 0,-1-1 0,1 1 0,-1-1 0,1 1 0,0 0 0,-1 0 0,1-1 0,0 1 0,-1 0 0,1 0 0,0 0 0,-1 0 0,1 0 0,0 0 0,0 0 0,-1 0 0,1 0 0,0 0 0,-1 0 0,1 0 0,0 0 0,-1 1 0,1-1 0,0 0 0,-1 0 0,1 1 0,-1-1 0,1 0 0,0 1 0,-1-1 0,1 1 0,-1-1 0,1 1 0,-1-1 0,1 1 0,0 2 0,0-1 0,0 0 0,-1 1 0,1-1 0,-1 1 0,0-1 0,0 0 0,1 1 0,-2-1 0,1 5 0,-14 58 0,4-38 188,-13 46-1741,22-64-5273</inkml:trace>
  <inkml:trace contextRef="#ctx0" brushRef="#br0" timeOffset="2751.27">908 312 24575,'-1'1'0,"-1"-1"0,1 0 0,-1 1 0,1-1 0,-1 1 0,1-1 0,0 1 0,-1 0 0,1 0 0,0-1 0,-1 1 0,1 0 0,0 0 0,0 0 0,0 0 0,0 1 0,0-1 0,0 0 0,0 0 0,0 1 0,1-1 0,-1 0 0,0 1 0,0 2 0,-14 43 0,9-24 0,3-13 0,1-8 0,1 1 0,0-1 0,0 1 0,0-1 0,1 1 0,-1-1 0,0 1 0,1 0 0,0-1 0,0 1 0,0 3 0,1-4 0,-1-1 0,1 0 0,0 0 0,0 0 0,0 0 0,0 0 0,0 0 0,1 0 0,-1 0 0,0 0 0,0 0 0,1 0 0,-1-1 0,0 1 0,1-1 0,-1 1 0,1-1 0,-1 1 0,1-1 0,-1 0 0,1 0 0,-1 1 0,1-1 0,-1 0 0,3-1 0,14 3 0,-15-3 0,0 1 0,-1 0 0,1 0 0,0 0 0,0 0 0,0 1 0,-1-1 0,1 1 0,0 0 0,0-1 0,-1 1 0,1 1 0,-1-1 0,1 0 0,-1 0 0,1 1 0,-1 0 0,0-1 0,0 1 0,1 0 0,-1 0 0,-1 0 0,1 0 0,0 0 0,0 1 0,-1-1 0,0 1 0,1-1 0,-1 1 0,1 3 0,2 4 0,0-1 0,-1 1 0,0 0 0,-1 1 0,0-1 0,1 18 0,-3-25 0,0 0 0,0 0 0,-1 0 0,1 0 0,-1 0 0,0 0 0,1 0 0,-1 0 0,0 0 0,-1 0 0,1-1 0,-1 1 0,1 0 0,-1-1 0,0 1 0,1-1 0,-1 0 0,-1 0 0,1 0 0,0 0 0,0 0 0,-1 0 0,1 0 0,-1-1 0,0 1 0,1-1 0,-1 0 0,-3 2 0,-19 4 0,0-2 0,-1 0 0,0-1 0,-28 0 0,45-4 43,-30 0 242,38-1-347,0 1-1,0 0 0,-1 0 0,1-1 1,0 1-1,0-1 0,0 1 1,0-1-1,0 0 0,0 1 0,0-1 1,0 0-1,0 0 0,0 0 1,0 0-1,0 0 0,0 0 0,1 0 1,-1 0-1,0 0 0,1 0 1,-1 0-1,1 0 0,-1 0 0,1 0 1,-1-3-1,0-5-6763</inkml:trace>
  <inkml:trace contextRef="#ctx0" brushRef="#br0" timeOffset="3267.02">908 337 24575,'3'-2'0,"-1"0"0,1 0 0,0 1 0,-1 0 0,1-1 0,0 1 0,0 0 0,0 1 0,0-1 0,-1 0 0,1 1 0,0-1 0,5 1 0,47 1 0,-33 0 0,62-12-1365,-73 10-5461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11.550"/>
    </inkml:context>
    <inkml:brush xml:id="br0">
      <inkml:brushProperty name="width" value="0.035" units="cm"/>
      <inkml:brushProperty name="height" value="0.035" units="cm"/>
    </inkml:brush>
  </inkml:definitions>
  <inkml:trace contextRef="#ctx0" brushRef="#br0">13 190 24575,'-1'0'0,"0"-1"0,0 1 0,0-1 0,1 0 0,-1 1 0,0-1 0,1 0 0,-1 0 0,0 1 0,1-1 0,-1 0 0,1 0 0,-1 0 0,1 0 0,-1 0 0,1 0 0,0 0 0,-1 0 0,1 0 0,0 0 0,0 0 0,0 0 0,0 0 0,0 0 0,0 0 0,0 0 0,0-1 0,2-31 0,-1 28 0,0 1 0,1 0 0,-1 0 0,1 0 0,0 0 0,1 0 0,-1 0 0,1 0 0,-1 1 0,1-1 0,0 1 0,1-1 0,-1 1 0,0 1 0,1-1 0,0 0 0,-1 1 0,1-1 0,0 1 0,5-2 0,12-4 0,0 0 0,42-9 0,-16 5 0,-39 9 0,0 0 0,0 1 0,0 0 0,1 1 0,-1 0 0,1 0 0,15 1 0,-19 0 0,-1 1 0,1 1 0,-1-1 0,1 1 0,-1 0 0,0 0 0,0 0 0,0 0 0,0 1 0,0-1 0,0 1 0,-1 0 0,1 0 0,-1 1 0,5 6 0,-1-2 0,0 0 0,-1 1 0,0 0 0,0 0 0,-1 0 0,-1 1 0,1-1 0,-2 1 0,1 0 0,2 15 0,-5-19 0,0 0 0,-1 0 0,0 0 0,0 0 0,-1 0 0,1 0 0,-1-1 0,0 1 0,-1 0 0,0 0 0,0-1 0,0 1 0,0-1 0,-1 0 0,0 0 0,0 0 0,0 0 0,-1 0 0,1-1 0,-6 5 0,-19 22 0,-38 34 0,-18-4 0,66-50 0,-29 24 0,49-29 0,12-1 0,22 2 0,-30-6 0,38 3 38,0-1-1,58-5 1,-25 0-1516,-67 2-5348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5:07.292"/>
    </inkml:context>
    <inkml:brush xml:id="br0">
      <inkml:brushProperty name="width" value="0.035" units="cm"/>
      <inkml:brushProperty name="height" value="0.035" units="cm"/>
    </inkml:brush>
  </inkml:definitions>
  <inkml:trace contextRef="#ctx0" brushRef="#br0">0 396 24575,'41'-36'0,"57"-37"0,-94 70 0,18-14 0,-1-2 0,-1 0 0,-1-1 0,-1-1 0,19-28 0,67-89 0,-102 194 0,-3-38 0,-2 0 0,0 1 0,-9 28 0,-6 33 0,-30 185 0,44-243-198,-1-1-1,-11 29 1,12-39-572,1-4-6056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45.004"/>
    </inkml:context>
    <inkml:brush xml:id="br0">
      <inkml:brushProperty name="width" value="0.035" units="cm"/>
      <inkml:brushProperty name="height" value="0.035" units="cm"/>
      <inkml:brushProperty name="color" value="#E71224"/>
    </inkml:brush>
  </inkml:definitions>
  <inkml:trace contextRef="#ctx0" brushRef="#br0">247 60 24575,'-155'0'-1365,"149"0"-5461</inkml:trace>
  <inkml:trace contextRef="#ctx0" brushRef="#br0" timeOffset="750.55">84 0 24575,'-5'1'0,"0"-1"0,1 1 0,-1 0 0,0 0 0,0 1 0,1-1 0,-1 1 0,1 0 0,-1 1 0,1-1 0,0 1 0,-6 4 0,9-6 0,-1 0 0,1 0 0,0 0 0,-1 0 0,1 1 0,0-1 0,0 0 0,0 1 0,0-1 0,0 1 0,0-1 0,0 1 0,1-1 0,-1 1 0,0-1 0,1 1 0,0 0 0,-1-1 0,1 1 0,0 0 0,0 0 0,0-1 0,0 1 0,0 0 0,0 0 0,0-1 0,1 1 0,-1 0 0,0-1 0,1 1 0,0 0 0,-1-1 0,1 1 0,0-1 0,0 1 0,0-1 0,0 1 0,2 1 0,3 3-29,1 0 0,-1-1 0,1 0 0,1 0 0,-1 0 0,1-1 0,0 0 0,8 3 0,2 1-1075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43.262"/>
    </inkml:context>
    <inkml:brush xml:id="br0">
      <inkml:brushProperty name="width" value="0.035" units="cm"/>
      <inkml:brushProperty name="height" value="0.035" units="cm"/>
      <inkml:brushProperty name="color" value="#E71224"/>
    </inkml:brush>
  </inkml:definitions>
  <inkml:trace contextRef="#ctx0" brushRef="#br0">228 254 24575,'-7'0'0,"0"-1"0,1 0 0,-1 0 0,0-1 0,1 0 0,-1 0 0,1-1 0,0 0 0,0 0 0,0 0 0,0 0 0,0-1 0,1 0 0,0-1 0,0 1 0,0-1 0,-4-5 0,-3-1 0,7 7-97,1-1-1,0 0 1,0 0-1,0 0 1,1-1-1,0 1 1,0-1-1,0 1 1,0-1-1,1 0 1,0 0-1,1-1 0,-3-9 1,4 10-6729</inkml:trace>
  <inkml:trace contextRef="#ctx0" brushRef="#br0" timeOffset="780.3">0 144 24575,'0'-11'0,"3"-59"0,-2 65 0,-1 1 0,1 0 0,0 0 0,0 0 0,0-1 0,1 1 0,-1 1 0,1-1 0,0 0 0,0 0 0,0 1 0,1-1 0,3-4 0,-5 8 2,0-1-1,0 1 0,0-1 1,0 1-1,0 0 0,0 0 1,0-1-1,0 1 1,0 0-1,0 0 0,0 0 1,0 0-1,0 0 0,0 1 1,0-1-1,0 0 1,0 0-1,0 1 0,0-1 1,0 0-1,0 1 0,0-1 1,0 1-1,0-1 1,0 1-1,0 0 0,-1-1 1,1 1-1,1 1 0,30 28-210,-21-18-988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1:01.514"/>
    </inkml:context>
    <inkml:brush xml:id="br0">
      <inkml:brushProperty name="width" value="0.035" units="cm"/>
      <inkml:brushProperty name="height" value="0.035" units="cm"/>
    </inkml:brush>
  </inkml:definitions>
  <inkml:trace contextRef="#ctx0" brushRef="#br0">134 14 24575,'0'33'0,"1"-19"0,0 0 0,-2 1 0,0-1 0,0 0 0,-1 0 0,-1 1 0,0-2 0,-6 18 0,8-30 0,0 0 0,1-1 0,-1 1 0,1 1 0,-1-1 0,1 0 0,0 0 0,-1 0 0,1 0 0,0 0 0,0 0 0,0 0 0,0 0 0,0 1 0,0-1 0,0 0 0,0 0 0,0 0 0,1 0 0,-1 0 0,0 0 0,1 0 0,-1 0 0,0 0 0,1 0 0,0 0 0,-1 0 0,1 0 0,0 0 0,-1 0 0,1 0 0,0 0 0,0-1 0,0 1 0,-1 0 0,1-1 0,0 1 0,0-1 0,2 1 0,4 2 0,1-1 0,-1 0 0,1 0 0,0-1 0,9 1 0,-10-2 0,-1 1 0,1 0 0,-1 0 0,0 0 0,0 1 0,1 0 0,5 3 0,-9-3 0,-1 1 0,0 0 0,1 0 0,-1 0 0,0 1 0,0-1 0,-1 1 0,1-1 0,-1 1 0,1-1 0,-1 1 0,0 0 0,-1-1 0,1 1 0,-1 0 0,1 0 0,-1 0 0,0 0 0,0-1 0,-2 5 0,2-2 0,0 0 0,-1 0 0,0 0 0,0 0 0,0 0 0,-1 0 0,0-1 0,0 1 0,0-1 0,-1 1 0,0-1 0,-4 7 0,3-9 6,-1 0 0,1 1-1,-1-2 1,1 1 0,-1 0-1,0-1 1,0 0 0,0 0 0,0 0-1,0-1 1,-1 0 0,1 0-1,0 0 1,-1-1 0,1 1-1,-1-1 1,1 0 0,0-1 0,-1 0-1,-9-2 1,2 0-192,1 0 1,-1-1-1,1-1 0,0 0 1,0 0-1,1-1 1,-17-12-1,20 12-6640</inkml:trace>
  <inkml:trace contextRef="#ctx0" brushRef="#br0" timeOffset="624.33">196 0 24575,'266'16'-1365,"-253"-17"-5461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41.870"/>
    </inkml:context>
    <inkml:brush xml:id="br0">
      <inkml:brushProperty name="width" value="0.035" units="cm"/>
      <inkml:brushProperty name="height" value="0.035" units="cm"/>
      <inkml:brushProperty name="color" value="#E71224"/>
    </inkml:brush>
  </inkml:definitions>
  <inkml:trace contextRef="#ctx0" brushRef="#br0">405 117 24575,'-39'-42'0,"27"30"0,4 3 0,0 0 0,-1 1 0,-1 0 0,-16-10 0,24 16 0,-1 1 0,1 0 0,-1 0 0,0 0 0,1 0 0,-1 0 0,0 0 0,1 1 0,-1-1 0,0 1 0,0 0 0,0 0 0,1 0 0,-1 0 0,0 0 0,0 1 0,0-1 0,1 1 0,-1 0 0,0 0 0,1 0 0,-1 0 0,1 0 0,-1 1 0,-2 1 0,-7 6 0,0 1 0,0 1 0,2 0 0,-19 23 0,-4 5 0,3 4-1365</inkml:trace>
  <inkml:trace contextRef="#ctx0" brushRef="#br0" timeOffset="507.97">0 132 24575,'3'12'0,"0"0"0,0 0 0,1 0 0,1-1 0,0 1 0,1-1 0,0 0 0,14 18 0,-19-27 0,1-1 0,-1 1 0,1-1 0,0 0 0,0 0 0,0 0 0,0 0 0,0 0 0,0 0 0,0 0 0,0-1 0,0 1 0,0-1 0,0 1 0,0-1 0,0 0 0,0 0 0,1 0 0,-1 0 0,0 0 0,0-1 0,0 1 0,3-1 0,54-17 0,-47 13 0,30-14-1365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19.264"/>
    </inkml:context>
    <inkml:brush xml:id="br0">
      <inkml:brushProperty name="width" value="0.035" units="cm"/>
      <inkml:brushProperty name="height" value="0.035" units="cm"/>
    </inkml:brush>
  </inkml:definitions>
  <inkml:trace contextRef="#ctx0" brushRef="#br0">133 25 24575,'6'-3'0,"-1"1"0,1 0 0,0 0 0,0 0 0,0 1 0,0 0 0,12-1 0,16-2 0,-28 2 0,1 1 0,-1 0 0,0 0 0,1 0 0,-1 1 0,0 0 0,1 1 0,-1-1 0,12 4 0,-18-4 0,1 0 0,0 0 0,-1 1 0,1-1 0,-1 0 0,1 1 0,-1-1 0,1 0 0,-1 1 0,1-1 0,-1 1 0,1-1 0,-1 1 0,1-1 0,-1 1 0,0-1 0,1 1 0,-1-1 0,0 1 0,0 0 0,1-1 0,-1 1 0,0 0 0,0-1 0,0 1 0,0 0 0,0-1 0,0 1 0,0-1 0,0 2 0,-10 23 0,-23 15 0,27-34 0,0-1 0,-1 0 0,0-1 0,-14 8 0,15-9 0,-1 1 0,1-1 0,0 1 0,0 1 0,-8 7 0,13-12 0,1 1 0,-1 0 0,1 0 0,0 0 0,0 0 0,-1-1 0,1 1 0,0 0 0,0 0 0,0 0 0,0 0 0,0 0 0,0-1 0,0 1 0,0 0 0,0 0 0,1 0 0,-1 0 0,0-1 0,0 1 0,1 0 0,-1 0 0,1 0 0,-1-1 0,0 1 0,2 1 0,20 28 0,-2 0 0,-17-23 0,-1 0 0,0 0 0,-1 1 0,0-1 0,0 1 0,-1-1 0,1 0 0,-2 1 0,1-1 0,-1 1 0,-3 12 0,1-10 0,-1 0 0,-1 0 0,0 0 0,0-1 0,0 1 0,-2-1 0,-8 10 0,11-15 0,0-1 0,0 0 0,0 0 0,-1 0 0,1 0 0,-1-1 0,0 0 0,0 0 0,0 0 0,0 0 0,0-1 0,0 0 0,0 0 0,0 0 0,-1-1 0,1 0 0,0 0 0,0 0 0,-1-1 0,1 1 0,0-1 0,0 0 0,0-1 0,0 1 0,0-1 0,0 0 0,0-1 0,1 1 0,-1-1 0,1 0 0,-1 0 0,1 0 0,0 0 0,-3-5 0,2-8-1365,4 10-5461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14.870"/>
    </inkml:context>
    <inkml:brush xml:id="br0">
      <inkml:brushProperty name="width" value="0.035" units="cm"/>
      <inkml:brushProperty name="height" value="0.035" units="cm"/>
    </inkml:brush>
  </inkml:definitions>
  <inkml:trace contextRef="#ctx0" brushRef="#br0">1 164 24575,'40'-37'0,"3"-14"0,-34 38 0,1 1 0,0 0 0,1 1 0,18-16 0,-28 27 0,-1 0 0,0 0 0,0 0 0,0 0 0,0 0 0,1 0 0,-1 0 0,0 0 0,0 0 0,0 0 0,0 0 0,1 0 0,-1 0 0,0 0 0,0 0 0,0 0 0,1 0 0,-1 0 0,0 0 0,0 0 0,0 0 0,0 0 0,1 0 0,-1 0 0,0 0 0,0 0 0,0 0 0,0 0 0,1 1 0,-1-1 0,0 0 0,0 0 0,0 0 0,0 0 0,0 0 0,0 0 0,0 1 0,1-1 0,-1 0 0,0 0 0,0 0 0,0 0 0,0 1 0,0-1 0,0 0 0,0 0 0,0 0 0,0 1 0,3 16 0,-3 15 0,-3-19 0,1 0 0,-2 0 0,-9 24 0,-6 19 0,4-15-1365</inkml:trace>
  <inkml:trace contextRef="#ctx0" brushRef="#br0" timeOffset="1112.67">119 192 24575,'-14'89'0,"2"-50"-1365</inkml:trace>
  <inkml:trace contextRef="#ctx0" brushRef="#br0" timeOffset="3142.57">230 473 24575,'0'-2'0,"1"1"0,0-1 0,0 1 0,0 0 0,0 0 0,0-1 0,0 1 0,0 0 0,0 0 0,0 0 0,0 0 0,1 0 0,-1 0 0,0 1 0,1-1 0,-1 0 0,1 1 0,-1-1 0,3 0 0,29-8 0,-13 8 0,-10-1 0,0 2 0,0-1 0,0 1 0,0 1 0,-1 0 0,14 3 0,-22-3 0,1 0 0,-1 1 0,0-1 0,0 1 0,0-1 0,0 1 0,0-1 0,0 1 0,-1 0 0,1-1 0,0 1 0,-1 0 0,1 0 0,-1 0 0,0-1 0,0 1 0,0 0 0,0 0 0,0 0 0,0 0 0,0-1 0,0 1 0,-2 3 0,2 1 0,-1-1 0,0 0 0,0 0 0,0 0 0,-1 0 0,0 0 0,-3 7 0,-6 3 0,8-11 0,0 1 0,0-1 0,-1 1 0,0-1 0,0 0 0,0 0 0,0-1 0,-9 6 0,8-6 0,0 1 0,0-1 0,0 1 0,0 0 0,1 1 0,-1-1 0,1 1 0,0 0 0,-4 8 0,10-12 0,0 0 0,1 0 0,-1 0 0,1 0 0,-1 0 0,1 0 0,-1-1 0,1 1 0,-1-1 0,1 1 0,0-1 0,-1 0 0,1 0 0,5-1 0,8 2 0,38 3-1365,-47-4-5461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35.591"/>
    </inkml:context>
    <inkml:brush xml:id="br0">
      <inkml:brushProperty name="width" value="0.035" units="cm"/>
      <inkml:brushProperty name="height" value="0.035" units="cm"/>
      <inkml:brushProperty name="color" value="#33CCFF"/>
    </inkml:brush>
  </inkml:definitions>
  <inkml:trace contextRef="#ctx0" brushRef="#br0">1 37 24575,'14'1'0,"0"1"0,0 0 0,0 1 0,14 4 0,-14-3 0,0 0 0,1-1 0,27 1 0,-17 0-1365</inkml:trace>
  <inkml:trace contextRef="#ctx0" brushRef="#br0" timeOffset="613.98">271 1 24575,'36'27'0,"-26"-19"0,40 24 0,-40-27 0,0 1 0,-1 0 0,0 0 0,0 1 0,0 0 0,-1 0 0,11 12 0,-19-18 0,0-1 0,0 0 0,1 1 0,-1-1 0,0 1 0,0-1 0,0 0 0,1 1 0,-1-1 0,0 1 0,0-1 0,0 0 0,0 1 0,0-1 0,0 1 0,0-1 0,0 1 0,0-1 0,0 1 0,0-1 0,0 0 0,0 1 0,0-1 0,0 1 0,-1-1 0,1 0 0,0 1 0,0-1 0,0 1 0,-1-1 0,1 0 0,0 1 0,-1-1 0,1 0 0,0 1 0,-1-1 0,-20 10 0,-25-4 0,-109 2 0,91 0-1365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31.390"/>
    </inkml:context>
    <inkml:brush xml:id="br0">
      <inkml:brushProperty name="width" value="0.035" units="cm"/>
      <inkml:brushProperty name="height" value="0.035" units="cm"/>
      <inkml:brushProperty name="color" value="#33CCFF"/>
    </inkml:brush>
  </inkml:definitions>
  <inkml:trace contextRef="#ctx0" brushRef="#br0">1 82 24575,'610'7'0,"-517"-5"0,99-4 0,-186 1-1365</inkml:trace>
  <inkml:trace contextRef="#ctx0" brushRef="#br0" timeOffset="628.52">1013 1 24575,'2'2'0,"0"1"0,0-1 0,0 0 0,0 0 0,1 0 0,-1 0 0,1 0 0,0-1 0,-1 1 0,1-1 0,0 0 0,0 1 0,0-1 0,5 1 0,5 3 0,20 8 0,11 4 0,-42-16 0,0 0 0,0 0 0,-1 0 0,1 0 0,0 0 0,-1 0 0,1 1 0,-1-1 0,1 0 0,-1 1 0,0-1 0,1 1 0,-1 0 0,0-1 0,0 1 0,1 3 0,-2-3 0,0 0 0,0 0 0,0-1 0,0 1 0,-1 0 0,1-1 0,-1 1 0,0 0 0,1-1 0,-1 1 0,0-1 0,0 1 0,0-1 0,0 1 0,0-1 0,0 1 0,0-1 0,0 0 0,-1 0 0,1 0 0,0 0 0,-1 0 0,1 0 0,-1 0 0,0 0 0,1 0 0,-1-1 0,1 1 0,-4 0 0,-57 18 0,55-18 0,-27 7-103,23-7-12,-1 1 1,1 0-1,0 1 0,0 0 0,0 1 1,0 0-1,1 1 0,0 0 0,0 1 1,-11 7-1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29.999"/>
    </inkml:context>
    <inkml:brush xml:id="br0">
      <inkml:brushProperty name="width" value="0.035" units="cm"/>
      <inkml:brushProperty name="height" value="0.035" units="cm"/>
      <inkml:brushProperty name="color" value="#33CCFF"/>
    </inkml:brush>
  </inkml:definitions>
  <inkml:trace contextRef="#ctx0" brushRef="#br0">1249 2 24575,'-101'-2'0,"-106"4"0,16 5 0,28 19 0,69-9 0,-39-9 0,38-7-1365,89-1-5461</inkml:trace>
  <inkml:trace contextRef="#ctx0" brushRef="#br0" timeOffset="559.3">243 2 24575,'-35'2'0,"-1"2"0,1 1 0,-50 15 0,81-20 0,0 1 0,0 1 0,0-1 0,0 0 0,0 1 0,1 0 0,-1 0 0,0 0 0,1 0 0,0 0 0,-4 4 0,7-6 0,-1 1 0,1-1 0,0 1 0,-1-1 0,1 0 0,0 1 0,0-1 0,0 1 0,-1-1 0,1 1 0,0-1 0,0 1 0,0-1 0,0 1 0,0-1 0,0 1 0,0-1 0,0 1 0,0-1 0,0 1 0,0-1 0,0 1 0,1-1 0,-1 1 0,0-1 0,0 1 0,0-1 0,1 1 0,-1-1 0,1 1 0,1 1 0,-1 0 0,1 0 0,1-1 0,-1 1 0,0-1 0,0 0 0,0 0 0,1 1 0,-1-1 0,4 0 0,66 26 0,76 17 0,-41-21-1365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27.545"/>
    </inkml:context>
    <inkml:brush xml:id="br0">
      <inkml:brushProperty name="width" value="0.035" units="cm"/>
      <inkml:brushProperty name="height" value="0.035" units="cm"/>
      <inkml:brushProperty name="color" value="#33CCFF"/>
    </inkml:brush>
  </inkml:definitions>
  <inkml:trace contextRef="#ctx0" brushRef="#br0">287 74 24575,'-1'4'0,"1"-1"0,-1 1 0,1-1 0,-1 0 0,0 1 0,0-1 0,-1 0 0,1 0 0,-1 0 0,1 1 0,-1-2 0,0 1 0,0 0 0,-1 0 0,1-1 0,0 1 0,-1-1 0,1 0 0,-1 1 0,0-1 0,0-1 0,0 1 0,0 0 0,0-1 0,0 1 0,-1-1 0,1 0 0,-6 1 0,3-2 6,-1-1-1,1 1 1,-1-1 0,1-1-1,0 1 1,-1-1-1,1 0 1,0 0-1,0-1 1,0 0 0,-9-7-1,-25-9-1437</inkml:trace>
  <inkml:trace contextRef="#ctx0" brushRef="#br0" timeOffset="947.19">103 0 24575,'-5'0'0,"0"1"0,0-1 0,-1 1 0,1 0 0,0 0 0,0 0 0,0 1 0,0 0 0,0 0 0,0 0 0,1 1 0,-9 6 0,10-7 0,1 0 0,-1 0 0,1 0 0,0 0 0,0 1 0,0-1 0,1 1 0,-1 0 0,0-1 0,1 1 0,0 0 0,-1 0 0,1 0 0,1 0 0,-1 0 0,0 0 0,1 0 0,-1 0 0,1 0 0,0 1 0,0-1 0,0 0 0,1 4 0,0-5 0,0 1 0,0-1 0,0 0 0,0 0 0,0 0 0,1 0 0,-1 0 0,1-1 0,-1 1 0,1 0 0,0 0 0,0-1 0,-1 0 0,4 2 0,37 23 0,-19-12 0,24 22-1365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33.650"/>
    </inkml:context>
    <inkml:brush xml:id="br0">
      <inkml:brushProperty name="width" value="0.035" units="cm"/>
      <inkml:brushProperty name="height" value="0.035" units="cm"/>
    </inkml:brush>
  </inkml:definitions>
  <inkml:trace contextRef="#ctx0" brushRef="#br0">308 24 24575,'88'-15'0,"52"8"0,-117 6 0,40 1 0,-60 0 0,0 0 0,-1 0 0,1 1 0,0-1 0,0 1 0,0 0 0,0 0 0,-1 0 0,1 0 0,0 1 0,-1-1 0,1 1 0,-1-1 0,0 1 0,1 0 0,2 3 0,-3-2 0,-1 0 0,0 0 0,0 0 0,0 0 0,0 1 0,0-1 0,0 0 0,-1 0 0,0 1 0,0-1 0,0 1 0,0-1 0,0 0 0,0 1 0,-1-1 0,0 0 0,0 0 0,0 1 0,0-1 0,0 0 0,-1 0 0,-2 5 0,-2 3 0,-1 0 0,0-1 0,0 0 0,-15 17 0,-27 11 0,41-33 0,1-1 0,-1 2 0,1-1 0,1 1 0,-1 0 0,1 0 0,0 1 0,0 0 0,-7 12 0,13-18 0,0 0 0,0 0 0,-1 0 0,1 0 0,0 0 0,0 0 0,1 0 0,-1 0 0,0 0 0,0 0 0,0 0 0,1 0 0,-1 0 0,0 0 0,1 0 0,-1 0 0,1 0 0,-1 0 0,1 0 0,0-1 0,-1 1 0,2 1 0,23 24 0,-5-4 0,-15-13 0,0 1 0,-1-1 0,-1 1 0,0 0 0,0 0 0,-1 0 0,0 0 0,0 0 0,-2 1 0,1-1 0,-1 1 0,0-1 0,-4 19 0,3-18 0,-1-1 0,0 0 0,0 0 0,-1 0 0,0 0 0,-1 0 0,0-1 0,-1 0 0,0 1 0,-6 7 0,9-14 0,0 0 0,-1 0 0,1-1 0,-1 0 0,0 1 0,1-1 0,-1 0 0,0 0 0,0 0 0,-1-1 0,1 1 0,0-1 0,0 0 0,-1 0 0,1 0 0,-1 0 0,1 0 0,-1-1 0,1 0 0,-1 1 0,1-2 0,-1 1 0,1 0 0,-1 0 0,1-1 0,-1 0 0,1 0 0,-1 0 0,1 0 0,0 0 0,0-1 0,-1 0 0,-2-1 0,-275-127 0,224 111 56,43 16-411,0-2 0,0 0-1,-25-13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29.544"/>
    </inkml:context>
    <inkml:brush xml:id="br0">
      <inkml:brushProperty name="width" value="0.035" units="cm"/>
      <inkml:brushProperty name="height" value="0.035" units="cm"/>
    </inkml:brush>
  </inkml:definitions>
  <inkml:trace contextRef="#ctx0" brushRef="#br0">0 21 24575,'88'-15'0,"-68"13"0,-15 1 0,0 0 0,0 0 0,-1 1 0,1-1 0,0 1 0,0 1 0,0-1 0,0 1 0,0 0 0,0 0 0,-1 0 0,1 1 0,0-1 0,-1 1 0,1 0 0,-1 1 0,7 4 0,8 5 0,-12-8 0,-1 0 0,1 1 0,-1 0 0,11 11 0,-15-13 0,0 0 0,0 0 0,0 0 0,0 0 0,-1 0 0,0 0 0,1 1 0,-1-1 0,-1 0 0,1 1 0,0-1 0,-1 0 0,0 1 0,1-1 0,-2 4 0,2 1 0,-2-1 0,1 0 0,-1 0 0,0 0 0,0 0 0,-1 0 0,0-1 0,0 1 0,-1 0 0,0-1 0,0 1 0,0-1 0,-1 0 0,0 0 0,-8 10 0,-7 5 0,-1-1 0,-36 31 0,8-9 0,45-40 0,0 1 0,0 0 0,0-1 0,0 0 0,-1 0 0,1 0 0,-1 0 0,1 0 0,-1-1 0,0 0 0,0 1 0,1-1 0,-6 0 0,-9 3 0,75 10 0,149-22 0,-170 8-1365,-30 0-5461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27.271"/>
    </inkml:context>
    <inkml:brush xml:id="br0">
      <inkml:brushProperty name="width" value="0.035" units="cm"/>
      <inkml:brushProperty name="height" value="0.035" units="cm"/>
    </inkml:brush>
  </inkml:definitions>
  <inkml:trace contextRef="#ctx0" brushRef="#br0">0 322 24575,'1'-2'0,"1"0"0,-1 0 0,0 0 0,1 0 0,0 0 0,-1 0 0,1 1 0,0-1 0,0 1 0,0-1 0,0 1 0,0 0 0,0-1 0,0 1 0,1 0 0,-1 1 0,3-2 0,19-13 0,-4-8 0,1-2 0,46-41 0,-35 37 0,0-2 0,-2-1 0,30-41 0,-60 137 0,-27 14 0,20-60 0,0 1 0,1-1 0,-5 26 0,-25 140 0,23-137 76,-3 16-1517,15-57-5385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58.389"/>
    </inkml:context>
    <inkml:brush xml:id="br0">
      <inkml:brushProperty name="width" value="0.035" units="cm"/>
      <inkml:brushProperty name="height" value="0.035" units="cm"/>
    </inkml:brush>
  </inkml:definitions>
  <inkml:trace contextRef="#ctx0" brushRef="#br0">50 1 24575,'-1'13'0,"0"0"0,-1 0 0,0 0 0,-1 0 0,-1 0 0,-7 18 0,-6 22 0,14-45 0,1 1 0,1-1 0,0 0 0,0 1 0,0-1 0,1 1 0,1 8 0,-1-15 0,1 0 0,-1 0 0,0 0 0,1 0 0,-1 0 0,1 0 0,0 0 0,0 0 0,0 0 0,0 0 0,0 0 0,0-1 0,0 1 0,0 0 0,1-1 0,-1 1 0,1-1 0,-1 0 0,1 1 0,0-1 0,-1 0 0,1 0 0,0 0 0,0 0 0,0 0 0,0 0 0,0-1 0,0 1 0,0-1 0,0 1 0,0-1 0,3 0 0,17 1 0,-18-2 0,0 1 0,0 0 0,1 1 0,-1-1 0,0 1 0,1 0 0,6 2 0,-10-3 0,0 1 0,1 0 0,-1 0 0,0 0 0,1 0 0,-1 1 0,0-1 0,0 0 0,0 0 0,0 1 0,0-1 0,0 1 0,0-1 0,-1 1 0,1-1 0,-1 1 0,1-1 0,-1 1 0,1 0 0,-1-1 0,0 1 0,0 0 0,1-1 0,-2 3 0,2 18 0,-2 0 0,-1 0 0,-5 21 0,3-18 0,-1 46 0,5-45-1365,0-20-5461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37:55.122"/>
    </inkml:context>
    <inkml:brush xml:id="br0">
      <inkml:brushProperty name="width" value="0.035" units="cm"/>
      <inkml:brushProperty name="height" value="0.035" units="cm"/>
      <inkml:brushProperty name="color" value="#33CCFF"/>
    </inkml:brush>
  </inkml:definitions>
  <inkml:trace contextRef="#ctx0" brushRef="#br0">0 89 24575,'5'1'0,"-1"0"0,1 0 0,-1 1 0,0 0 0,1-1 0,-1 2 0,0-1 0,0 0 0,4 4 0,24 12 0,-17-14 0,0-1 0,0-1 0,21 1 0,14 2 0,2 0 0,1-2 0,75-5 0,-26-1 0,-89 2 22,1 0 0,0-2 0,0 1-1,14-6 1,20-4-1496,-35 10-5352</inkml:trace>
  <inkml:trace contextRef="#ctx0" brushRef="#br0" timeOffset="926.51">706 14 24575,'22'-1'0,"-12"0"0,-1 1 0,1 0 0,-1 0 0,1 1 0,12 2 0,-21-2 0,1-1 0,-1 1 0,0-1 0,1 1 0,-1-1 0,0 1 0,1 0 0,-1 0 0,0-1 0,0 1 0,0 0 0,0 0 0,0 0 0,0 0 0,0 1 0,0-1 0,0 0 0,0 0 0,0 0 0,-1 1 0,1-1 0,-1 1 0,1-1 0,-1 0 0,1 1 0,-1-1 0,0 1 0,0-1 0,1 1 0,-1-1 0,0 0 0,-1 1 0,1-1 0,0 1 0,0-1 0,0 1 0,-1-1 0,1 1 0,-1-1 0,0 2 0,-8 22 0,-2-1 0,0 0 0,-1-1 0,-22 31 0,27-45-273,0 1 0,-2-1 0,1-1 0,-20 16 0,20-17-6553</inkml:trace>
  <inkml:trace contextRef="#ctx0" brushRef="#br0" timeOffset="3734.56">573 0 24575,'3'0'0,"2"0"0,4 0 0,3 0 0,1 0 0,2 0 0,0 0 0,0 0 0,0 0 0,1 0 0,-1 0 0,0 0 0,0 0 0,-1 0 0,-2 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37:49.481"/>
    </inkml:context>
    <inkml:brush xml:id="br0">
      <inkml:brushProperty name="width" value="0.035" units="cm"/>
      <inkml:brushProperty name="height" value="0.035" units="cm"/>
      <inkml:brushProperty name="color" value="#33CCFF"/>
    </inkml:brush>
  </inkml:definitions>
  <inkml:trace contextRef="#ctx0" brushRef="#br0">618 178 24575,'-113'-9'0,"77"5"0,-98-9 0,61 9 84,58 4-374,1 0 1,-1-1-1,0-1 0,-17-3 0,22 2-6536</inkml:trace>
  <inkml:trace contextRef="#ctx0" brushRef="#br0" timeOffset="686.24">193 1 24575,'-15'-1'0,"0"1"0,0 1 0,0 1 0,0 0 0,0 1 0,1 0 0,-1 1 0,1 1 0,-23 11 0,35-16 0,1 1 0,0 0 0,-1 0 0,1 0 0,0 0 0,-1 0 0,1 0 0,0 0 0,0 0 0,0 0 0,0 0 0,0 1 0,0-1 0,0 0 0,1 1 0,-1-1 0,0 1 0,1-1 0,-1 1 0,1-1 0,-1 1 0,1 0 0,0-1 0,0 1 0,0-1 0,0 4 0,1-2 0,0 1 0,0-1 0,0 1 0,1 0 0,-1-1 0,1 0 0,0 0 0,0 1 0,0-1 0,0 0 0,4 3 0,5 6 0,1-1 0,1 0 0,0 0 0,16 9 0,45 38-1365,-67-52-5461</inkml:trace>
  <inkml:trace contextRef="#ctx0" brushRef="#br0" timeOffset="1562.4">794 206 24575,'39'0'0,"-7"-1"0,0 1 0,0 2 0,0 1 0,49 11 0,-51-2 0,-26-10 0,1 1 0,0-1 0,0 0 0,-1-1 0,1 1 0,1-1 0,6 1 0,90 13-1365,-89-15-5461</inkml:trace>
  <inkml:trace contextRef="#ctx0" brushRef="#br0" timeOffset="2223.19">1279 178 24575,'37'19'0,"-17"-7"0,-14-9 0,1 0 0,-1 0 0,1 1 0,-1 0 0,6 5 0,-11-8 0,0 0 0,-1-1 0,1 1 0,0 0 0,-1-1 0,1 1 0,-1 0 0,1 0 0,-1-1 0,0 1 0,1 0 0,-1 0 0,0 0 0,1 0 0,-1 0 0,0-1 0,0 1 0,0 0 0,0 0 0,0 1 0,0 0 0,-1-1 0,1 0 0,-1 0 0,0 0 0,1 1 0,-1-1 0,0 0 0,0 0 0,0 0 0,0 0 0,0 0 0,0-1 0,0 1 0,0 0 0,0 0 0,0-1 0,-1 1 0,-1 0 0,-184 116-1365,178-112-5461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37:43.782"/>
    </inkml:context>
    <inkml:brush xml:id="br0">
      <inkml:brushProperty name="width" value="0.05" units="cm"/>
      <inkml:brushProperty name="height" value="0.05" units="cm"/>
    </inkml:brush>
  </inkml:definitions>
  <inkml:trace contextRef="#ctx0" brushRef="#br0">74 1 24575,'-1'6'0,"0"0"0,0 0 0,-1-1 0,0 1 0,0 0 0,0-1 0,0 1 0,-1-1 0,0 1 0,-7 7 0,6-6 0,0-1 0,0 1 0,1-1 0,0 1 0,0 1 0,-4 12 0,0 9 0,5-20 0,-1 0 0,2 0 0,-1 0 0,1 0 0,0 15 0,1-23 0,0 1 0,1 0 0,-1-1 0,0 1 0,1 0 0,-1-1 0,1 1 0,0 0 0,-1-1 0,1 1 0,0-1 0,0 0 0,0 1 0,0-1 0,0 0 0,1 1 0,-1-1 0,0 0 0,0 0 0,1 0 0,-1 0 0,1 0 0,-1 0 0,1 0 0,-1-1 0,1 1 0,0-1 0,-1 1 0,1-1 0,0 1 0,-1-1 0,1 0 0,0 0 0,3 0 0,12 1 0,1 0 0,0-1 0,-1-1 0,1-1 0,-1 0 0,1-2 0,-1 0 0,17-6 0,-34 10 0,1-1 0,-1 1 0,1 0 0,-1 0 0,1 0 0,-1-1 0,1 1 0,-1 0 0,1 0 0,-1 0 0,1 0 0,-1 0 0,1 0 0,-1 0 0,1 0 0,-1 0 0,1 0 0,-1 0 0,1 0 0,-1 1 0,1-1 0,-1 0 0,1 0 0,-1 0 0,0 1 0,1-1 0,-1 0 0,1 0 0,-1 1 0,0-1 0,1 0 0,-1 1 0,0-1 0,1 1 0,2 20 0,-14 22 0,-3-10 0,1 0 0,-8 38 0,11-36 0,4-20 261,-2 15-1887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37:42.064"/>
    </inkml:context>
    <inkml:brush xml:id="br0">
      <inkml:brushProperty name="width" value="0.05" units="cm"/>
      <inkml:brushProperty name="height" value="0.05" units="cm"/>
    </inkml:brush>
  </inkml:definitions>
  <inkml:trace contextRef="#ctx0" brushRef="#br0">225 34 24575,'1'-1'0,"-1"0"0,1 1 0,-1-1 0,1 0 0,-1 0 0,1 1 0,-1-1 0,1 0 0,0 1 0,-1-1 0,1 0 0,0 1 0,-1-1 0,1 1 0,0-1 0,0 1 0,0 0 0,-1-1 0,1 1 0,0 0 0,0 0 0,0-1 0,0 1 0,0 0 0,0 0 0,1 0 0,34-4 0,-21 3 0,7-4 0,1 1 0,-1 1 0,1 1 0,0 1 0,0 1 0,-1 1 0,25 4 0,-44-4 0,0 0 0,0 0 0,0 0 0,-1 0 0,1 0 0,-1 1 0,1-1 0,-1 1 0,1 0 0,-1 0 0,0 0 0,0 0 0,0 0 0,0 0 0,0 1 0,0-1 0,-1 1 0,1-1 0,-1 1 0,0-1 0,1 1 0,-1 0 0,0 0 0,-1 0 0,1-1 0,0 1 0,-1 0 0,0 0 0,0 0 0,0 0 0,0 0 0,0 0 0,0 0 0,-1 0 0,-1 3 0,2-1 0,-1 0 0,0-1 0,-1 0 0,1 1 0,-1-1 0,0 0 0,0 0 0,0 1 0,-1-2 0,1 1 0,-1 0 0,0 0 0,0-1 0,-1 0 0,1 0 0,-1 0 0,1 0 0,-1 0 0,0 0 0,0-1 0,0 0 0,-6 2 0,-33 2 0,36-6 0,-1 0 0,1 1 0,-1 0 0,1 0 0,0 1 0,-12 4 0,17-5 0,1 0 0,-1 0 0,1 0 0,-1 0 0,1 0 0,0 1 0,0-1 0,-1 0 0,1 1 0,0-1 0,0 0 0,1 1 0,-1 0 0,0-1 0,0 1 0,1-1 0,-1 1 0,1 0 0,-1-1 0,1 1 0,0 0 0,0 0 0,0-1 0,-1 1 0,2 0 0,-1 0 0,0-1 0,0 1 0,1 0 0,-1 0 0,1-1 0,-1 1 0,2 2 0,1 7 0,0 1 0,0 0 0,-2-1 0,1 1 0,-1 0 0,-1 0 0,0 0 0,-1 0 0,0 0 0,-4 16 0,3-24 0,1 0 0,0-1 0,-1 1 0,0 0 0,0-1 0,0 1 0,-1-1 0,1 1 0,-1-1 0,1 0 0,-1 0 0,0 0 0,0 0 0,-1-1 0,1 1 0,0-1 0,-1 0 0,0 0 0,1 0 0,-1-1 0,0 1 0,0-1 0,0 0 0,0 0 0,0 0 0,0 0 0,0-1 0,0 0 0,0 0 0,-1 0 0,1 0 0,-7-2 0,0-1 0,-1 0 0,1-1 0,-1 0 0,1-1 0,1 0 0,-1-1 0,1 0 0,0-1 0,0 0 0,0 0 0,-11-13 0,-32-21 0,45 35-118,1 0 0,0-1 0,0 1 0,1-1 0,0-1 0,0 1 0,-6-11 0,9 13-303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43.969"/>
    </inkml:context>
    <inkml:brush xml:id="br0">
      <inkml:brushProperty name="width" value="0.035" units="cm"/>
      <inkml:brushProperty name="height" value="0.035" units="cm"/>
    </inkml:brush>
  </inkml:definitions>
  <inkml:trace contextRef="#ctx0" brushRef="#br0">1 16 24575,'1'-1'0,"0"0"0,0 0 0,0 0 0,0 0 0,1 0 0,-1 0 0,0 1 0,1-1 0,-1 0 0,0 1 0,1-1 0,-1 1 0,1 0 0,-1-1 0,1 1 0,-1 0 0,3 0 0,28-4 0,-14 4 0,0 0 0,-1 2 0,1 0 0,-1 1 0,1 1 0,-1 0 0,18 8 0,-30-9 0,1 1 0,-1 0 0,0 0 0,-1 0 0,1 0 0,-1 1 0,1 0 0,-2 0 0,1 0 0,0 0 0,-1 1 0,0-1 0,0 1 0,-1 0 0,1 0 0,-1 0 0,-1 0 0,1 0 0,-1 1 0,0-1 0,0 11 0,0-9 0,0 0 0,-1 0 0,0 0 0,-1 0 0,0 0 0,0 0 0,-1 0 0,0 0 0,0-1 0,0 1 0,-1-1 0,-1 1 0,1-1 0,-1 0 0,0 0 0,-9 11 0,-9 1 0,-44 32 0,41-35 0,-39 38 0,28-33 0,32-20 0,0 1 0,0 0 0,0 0 0,1 0 0,-1 0 0,1 0 0,-7 6 0,11-7 0,-1 0 0,1-1 0,-1 1 0,1 0 0,-1 0 0,1-1 0,-1 1 0,1-1 0,0 1 0,-1 0 0,1-1 0,0 0 0,0 1 0,-1-1 0,1 1 0,0-1 0,0 0 0,0 1 0,0-1 0,-1 0 0,1 0 0,0 0 0,0 0 0,0 1 0,0-1 0,1-1 0,30 7 0,158 2 0,-113 2-2,-33-4-680,60 1 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7:42.191"/>
    </inkml:context>
    <inkml:brush xml:id="br0">
      <inkml:brushProperty name="width" value="0.035" units="cm"/>
      <inkml:brushProperty name="height" value="0.035" units="cm"/>
    </inkml:brush>
  </inkml:definitions>
  <inkml:trace contextRef="#ctx0" brushRef="#br0">0 236 24575,'1'-4'0,"0"0"0,-1 0 0,1 0 0,1 0 0,-1 0 0,0 0 0,1 0 0,0 1 0,0-1 0,0 1 0,1-1 0,-1 1 0,6-6 0,47-44 0,-18 20 0,41-57 0,-77 89 0,-1 1 0,0 0 0,0 0 0,0 0 0,0 0 0,0 0 0,0 0 0,1 0 0,-1 0 0,0 0 0,0 0 0,0 0 0,0 0 0,0 0 0,1 0 0,-1 0 0,0 0 0,0 0 0,0 0 0,0 0 0,0 0 0,1 0 0,-1 0 0,0 0 0,0 0 0,0 0 0,0 0 0,0 0 0,1 0 0,-1 0 0,0 0 0,0 0 0,0 0 0,0 0 0,0 1 0,0-1 0,0 0 0,1 0 0,-1 0 0,0 0 0,0 0 0,0 0 0,0 0 0,0 1 0,0-1 0,0 0 0,0 0 0,0 0 0,0 0 0,0 0 0,0 1 0,0-1 0,0 0 0,0 0 0,0 0 0,0 0 0,0 1 0,0-1 0,3 18 0,-4 18 0,-28 112 0,26-115-273,-1 0 0,-2 0 0,-2 0 0,-23 61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14.631"/>
    </inkml:context>
    <inkml:brush xml:id="br0">
      <inkml:brushProperty name="width" value="0.035" units="cm"/>
      <inkml:brushProperty name="height" value="0.035" units="cm"/>
      <inkml:brushProperty name="color" value="#33CCFF"/>
    </inkml:brush>
  </inkml:definitions>
  <inkml:trace contextRef="#ctx0" brushRef="#br0">1 443 24575,'20'-2'0,"1"-1"0,-1 0 0,0-2 0,0-1 0,0 0 0,27-14 0,17-4 0,-20 10 0,-2-2 0,0-1 0,-1-3 0,50-31 0,-77 40-124,-1 0 0,0-1 0,0 0 0,-1-1 0,-1-1 0,0 1-1,-1-2 1,0 1 0,-2-2 0,11-23 0</inkml:trace>
  <inkml:trace contextRef="#ctx0" brushRef="#br0" timeOffset="494.03">573 32 24575,'5'-3'0,"0"1"0,-1-1 0,1 1 0,0-1 0,0 2 0,1-1 0,-1 0 0,8 0 0,-2 0 0,3-2 0,1 2 0,0 0 0,-1 1 0,1 0 0,25 3 0,-39-2 0,-1 1 0,1 0 0,0 0 0,0 0 0,-1 0 0,1 0 0,0 0 0,-1 0 0,1 0 0,-1 0 0,1 0 0,-1 0 0,0 0 0,1 0 0,-1 0 0,0 0 0,0 0 0,0 0 0,0 1 0,0-1 0,0 0 0,0 2 0,-1 36 0,0-28 0,0-5 11,0 0 1,0 1-1,-1-1 0,0 0 0,0 0 0,0 0 0,-1-1 0,0 1 0,0 0 1,-6 8-1,5-9-160,0 1 0,1-1 0,-1 1 1,1 0-1,1 1 0,-1-1 0,1 0 1,0 1-1,-1 11 0,3-12-6677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2:09.481"/>
    </inkml:context>
    <inkml:brush xml:id="br0">
      <inkml:brushProperty name="width" value="0.035" units="cm"/>
      <inkml:brushProperty name="height" value="0.035" units="cm"/>
      <inkml:brushProperty name="color" value="#33CCFF"/>
    </inkml:brush>
  </inkml:definitions>
  <inkml:trace contextRef="#ctx0" brushRef="#br0">1033 505 24575,'-30'-2'0,"-46"-7"0,47 4 0,-50-1 0,58 4 0,-1-1 0,1-1 0,-40-12 0,41 10 0,8 3 0,-13-3 0,1-1 0,-1-1 0,1-1 0,0-1 0,1-1 0,-25-17 0,-42-27 0,69 44 0,0 0 0,1-2 0,1-1 0,-19-16 0,11 4-100,-71-74-1165</inkml:trace>
  <inkml:trace contextRef="#ctx0" brushRef="#br0" timeOffset="611.9">116 234 24575,'-1'-3'0,"-1"-1"0,1 1 0,0-1 0,-1 1 0,0 0 0,0 0 0,0 0 0,-3-4 0,-10-16 0,-24-59 0,26 58 0,-18-48 0,83 102 0,-35-22 0,1-1 0,-1 0 0,2-2 0,-1 0 0,1-1 0,32 3 0,-36 0-1365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1:34.272"/>
    </inkml:context>
    <inkml:brush xml:id="br0">
      <inkml:brushProperty name="width" value="0.035" units="cm"/>
      <inkml:brushProperty name="height" value="0.035" units="cm"/>
      <inkml:brushProperty name="color" value="#33CCFF"/>
    </inkml:brush>
  </inkml:definitions>
  <inkml:trace contextRef="#ctx0" brushRef="#br0">1458 0 24575,'0'2'0,"-1"0"0,0 0 0,0 0 0,0 0 0,0 0 0,0-1 0,-1 1 0,1 0 0,0-1 0,-1 1 0,1-1 0,-1 1 0,0-1 0,1 0 0,-1 0 0,0 0 0,-3 2 0,-34 16 0,-18 5 0,-75 45 0,120-64 0,1 0 0,-1 0 0,0-1 0,-23 4 0,-7 3 0,20-4 0,-1-1 0,0-1 0,-29 3 0,-190 7 0,179-10 0,-95 4 0,-11-1 0,113-2 0,20-1 0,0-2 0,-63-3 0,75-5-1365</inkml:trace>
  <inkml:trace contextRef="#ctx0" brushRef="#br0" timeOffset="1020.69">94 162 24575,'-8'2'0,"0"0"0,0 0 0,0 1 0,-13 7 0,10-4 0,9-6 0,0 1 0,1-1 0,-1 1 0,0 0 0,1 0 0,-1 0 0,1 0 0,-1 0 0,1 1 0,0-1 0,-1 0 0,1 0 0,0 1 0,0-1 0,0 1 0,0-1 0,0 1 0,0 0 0,0-1 0,1 1 0,-1 0 0,1-1 0,-1 1 0,1 0 0,0 0 0,-1 0 0,1-1 0,0 1 0,0 0 0,0 0 0,1 0 0,-1 0 0,0-1 0,1 1 0,-1 0 0,1 0 0,-1-1 0,1 1 0,0 0 0,1 2 0,1 1 0,0-1 0,0 1 0,0-1 0,0 1 0,1-1 0,0 0 0,0 0 0,0-1 0,0 1 0,1-1 0,-1 0 0,7 3 0,27 12-67,-15-6-366,0-2 1,37 11-1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1:30.251"/>
    </inkml:context>
    <inkml:brush xml:id="br0">
      <inkml:brushProperty name="width" value="0.035" units="cm"/>
      <inkml:brushProperty name="height" value="0.035" units="cm"/>
      <inkml:brushProperty name="color" value="#33CCFF"/>
    </inkml:brush>
  </inkml:definitions>
  <inkml:trace contextRef="#ctx0" brushRef="#br0">438 1 24575,'-2'14'0,"0"0"0,-1 0 0,-1 0 0,0 0 0,-1-1 0,-12 25 0,0 2 0,-74 147 0,86-177 0,-1 0 0,0 0 0,-1-1 0,0 0 0,0 0 0,-16 14 0,13-13 0,0 0 0,1 1 0,1 0 0,-10 15 0,-2 9 0,-34 43 0,29-55-1365</inkml:trace>
  <inkml:trace contextRef="#ctx0" brushRef="#br0" timeOffset="632.41">5 558 24575,'-2'45'0,"1"-33"0,0 0 0,0 0 0,1 1 0,1-1 0,0 0 0,0 0 0,1 0 0,1 0 0,5 15 0,-6-26 0,-1 1 0,1-1 0,0 0 0,0 1 0,0-1 0,0 0 0,0 0 0,1 0 0,-1-1 0,0 1 0,0 0 0,1-1 0,-1 1 0,0-1 0,0 0 0,1 0 0,-1 0 0,1 0 0,-1 0 0,3-1 0,50-7 0,-3-3-50,-29 7-279,1-2 1,-1 0-1,35-15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51.747"/>
    </inkml:context>
    <inkml:brush xml:id="br0">
      <inkml:brushProperty name="width" value="0.035" units="cm"/>
      <inkml:brushProperty name="height" value="0.035" units="cm"/>
    </inkml:brush>
  </inkml:definitions>
  <inkml:trace contextRef="#ctx0" brushRef="#br0">235 91 24575,'0'-2'0,"1"0"0,-1-1 0,1 1 0,-1-1 0,1 1 0,0 0 0,0-1 0,0 1 0,0 0 0,0 0 0,0 0 0,1 0 0,-1 0 0,1 0 0,-1 0 0,1 0 0,0 1 0,3-3 0,43-25 0,-29 19 0,-18 9 0,1-1 0,0 1 0,-1 0 0,1 1 0,0-1 0,0 0 0,0 0 0,-1 1 0,1-1 0,0 1 0,0 0 0,0-1 0,0 1 0,0 0 0,0 0 0,0 0 0,0 1 0,0-1 0,0 0 0,0 1 0,0-1 0,0 1 0,-1 0 0,1 0 0,3 1 0,-2 0 0,-1 1 0,1 0 0,0 0 0,-1 0 0,1 0 0,-1 0 0,0 1 0,0-1 0,-1 0 0,1 1 0,-1 0 0,2 4 0,2 10 0,-1 1 0,-1 0 0,0 0 0,-1 23 0,-2-36 0,1-1 0,-1 1 0,0 0 0,-1-1 0,0 1 0,0 0 0,0-1 0,0 1 0,-1-1 0,0 1 0,0-1 0,0 0 0,-1 0 0,0 0 0,0 0 0,0-1 0,0 1 0,-1-1 0,0 1 0,0-1 0,0-1 0,0 1 0,-1 0 0,0-1 0,1 0 0,-1 0 0,0-1 0,0 1 0,-1-1 0,-7 2 0,13-4 0,-1 0 0,0 1 0,0-1 0,0 0 0,0 0 0,0 0 0,0 0 0,0 1 0,1-1 0,-1 0 0,0 1 0,0-1 0,0 1 0,1-1 0,-1 1 0,0-1 0,1 1 0,-1 0 0,0-1 0,1 1 0,-1 0 0,1-1 0,-1 1 0,1 0 0,-1 0 0,1-1 0,-1 1 0,1 0 0,0 0 0,0 0 0,-1 0 0,1 0 0,0-1 0,0 1 0,0 0 0,0 0 0,0 0 0,0 0 0,0 0 0,0 0 0,0 0 0,1 1 0,2 5 0,0-1 0,1 0 0,-1 1 0,1-1 0,5 6 0,-5-8 0,-1 1 0,1-1 0,-1 1 0,0 0 0,-1 1 0,3 5 0,2 62 0,-7-69 0,0 1 0,0 0 0,0-1 0,-1 1 0,0 0 0,0-1 0,0 1 0,0 0 0,-1-1 0,1 0 0,-1 1 0,0-1 0,-4 5 0,4-7 0,-1 0 0,0 0 0,0-1 0,0 1 0,-1-1 0,1 1 0,0-1 0,0 0 0,-1 0 0,1-1 0,0 1 0,-1-1 0,1 1 0,-7-2 0,-54-3 0,54 3 0,4 0 0,0 0 0,0 0 0,0-1 0,0 0 0,1 0 0,-1-1 0,0 0 0,1 0 0,0 0 0,-1 0 0,-5-6 0,-50-54 0,14 14 0,18 13-1365,21 28-5461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8:40.264"/>
    </inkml:context>
    <inkml:brush xml:id="br0">
      <inkml:brushProperty name="width" value="0.05" units="cm"/>
      <inkml:brushProperty name="height" value="0.05" units="cm"/>
      <inkml:brushProperty name="color" value="#E71224"/>
    </inkml:brush>
  </inkml:definitions>
  <inkml:trace contextRef="#ctx0" brushRef="#br0">127 0 24575,'0'3'0,"-1"0"0,0 0 0,1 0 0,-1 0 0,0-1 0,0 1 0,0 0 0,-1-1 0,1 1 0,0-1 0,-3 3 0,2-2 0,0 0 0,0 0 0,1 0 0,-1 0 0,1 1 0,-1-1 0,1 0 0,0 1 0,-1 4 0,-11 72 0,1-17 0,8-38 0,-12 41 0,-3 12 0,12-25 0,-5 26 0,10-63 0,0 0 0,-1 33 0,3-43 0,-5 125 0,3-79 0,4 75 0,14 16 0,-7-47 0,2-14 0,-8-64 0,-1-1 0,0 23 0,0-6 0,18 115 0,-16-122 0,1 0 0,8 30 0,-9-39 0,-1 0 0,1 35 0,-3-35 0,1 0 0,6 33 0,-5-39-273,-1 0 0,0 0 0,0 0 0,0 16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46.813"/>
    </inkml:context>
    <inkml:brush xml:id="br0">
      <inkml:brushProperty name="width" value="0.035" units="cm"/>
      <inkml:brushProperty name="height" value="0.035" units="cm"/>
      <inkml:brushProperty name="color" value="#E71224"/>
    </inkml:brush>
  </inkml:definitions>
  <inkml:trace contextRef="#ctx0" brushRef="#br0">448 347 24575,'-1'-3'0,"-1"1"0,0-1 0,1 0 0,-1 1 0,1-1 0,0 0 0,0 0 0,0 0 0,1 0 0,-1-1 0,0-4 0,-3-8 0,1 10 0,-1 0 0,1 1 0,-2-1 0,1 1 0,0-1 0,-1 1 0,0 1 0,0-1 0,-1 1 0,1 0 0,-1 0 0,0 0 0,-10-4 0,-14-5 0,-51-17 0,37 15 0,-49-13-1365</inkml:trace>
  <inkml:trace contextRef="#ctx0" brushRef="#br0" timeOffset="694.45">163 8 24575,'-1'0'0,"1"-1"0,-1 0 0,0 1 0,1-1 0,-1 0 0,0 1 0,0-1 0,0 1 0,0 0 0,1-1 0,-1 1 0,0-1 0,0 1 0,0 0 0,0 0 0,0 0 0,0-1 0,0 1 0,0 0 0,0 0 0,0 0 0,-2 1 0,-29-1 0,27 0 0,-2 0 0,0 0 0,-1 0 0,1 0 0,0 0 0,-1 1 0,1 1 0,0-1 0,-9 4 0,14-4 0,0 0 0,0 1 0,0-1 0,0 1 0,0-1 0,0 1 0,1 0 0,-1-1 0,1 1 0,-1 0 0,1 0 0,0 0 0,0 1 0,-1-1 0,2 0 0,-1 0 0,0 1 0,0-1 0,1 0 0,-1 1 0,1-1 0,0 1 0,0-1 0,-1 0 0,2 1 0,-1 2 0,2 8 0,1-1 0,0 0 0,0 1 0,1-1 0,1 0 0,0-1 0,1 1 0,0-1 0,1 0 0,0-1 0,1 0 0,0 0 0,12 12 0,34 27-1365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44.982"/>
    </inkml:context>
    <inkml:brush xml:id="br0">
      <inkml:brushProperty name="width" value="0.035" units="cm"/>
      <inkml:brushProperty name="height" value="0.035" units="cm"/>
      <inkml:brushProperty name="color" value="#E71224"/>
    </inkml:brush>
  </inkml:definitions>
  <inkml:trace contextRef="#ctx0" brushRef="#br0">9 0 24575,'0'1'0,"-1"0"0,0 0 0,1-1 0,-1 1 0,0 0 0,1 0 0,-1 0 0,1-1 0,-1 1 0,1 0 0,-1 0 0,1 0 0,0 0 0,-1 0 0,1 0 0,0 0 0,0 0 0,0 0 0,0 0 0,0 0 0,0 0 0,0 0 0,0 0 0,0 0 0,1 2 0,2 27 0,-2-25 0,0 0 0,1 0 0,0-1 0,0 1 0,0-1 0,0 0 0,1 1 0,-1-1 0,1 0 0,0 0 0,1-1 0,-1 1 0,1-1 0,-1 1 0,1-1 0,0 0 0,0-1 0,0 1 0,1-1 0,-1 1 0,5 0 0,6 1 0,-1 0 0,1-2 0,-1 0 0,1 0 0,22-1 0,14 1 0,30 5-1365,-75-7-5461</inkml:trace>
  <inkml:trace contextRef="#ctx0" brushRef="#br0" timeOffset="632.71">369 117 24575,'16'0'0,"-8"-1"0,0 1 0,0 0 0,0 0 0,-1 1 0,1 1 0,8 1 0,-14-2 0,-1-1 0,1 1 0,-1 0 0,0-1 0,1 1 0,-1 0 0,0 0 0,0 0 0,0 0 0,0 0 0,0 0 0,0 0 0,0 1 0,0-1 0,0 0 0,0 1 0,-1-1 0,1 0 0,0 1 0,-1-1 0,1 1 0,-1-1 0,0 1 0,1-1 0,-1 1 0,0-1 0,0 1 0,0-1 0,0 1 0,0-1 0,0 1 0,-1-1 0,1 1 0,0-1 0,-1 1 0,-1 2 0,0 4 0,-1 0 0,-1 0 0,1-1 0,-1 0 0,-1 1 0,1-1 0,-1-1 0,-1 1 0,1-1 0,-1 0 0,0 0 0,-13 10 0,-31 34 0,47-47-111,-15 22 356,14-16-531,12-9-927</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05.224"/>
    </inkml:context>
    <inkml:brush xml:id="br0">
      <inkml:brushProperty name="width" value="0.035" units="cm"/>
      <inkml:brushProperty name="height" value="0.035" units="cm"/>
    </inkml:brush>
  </inkml:definitions>
  <inkml:trace contextRef="#ctx0" brushRef="#br0">50 52 24575,'16'-1'0,"0"-1"0,0-1 0,0 0 0,27-10 0,-26 7 0,0 1 0,0 1 0,31-3 0,-15 4 0,-28 1 0,-1 1 0,1 1 0,0-1 0,0 1 0,0-1 0,-1 1 0,1 1 0,0-1 0,0 1 0,0-1 0,-1 2 0,1-1 0,0 0 0,-1 1 0,1 0 0,-1 0 0,0 0 0,0 1 0,0-1 0,5 4 0,-4-1 0,1 0 0,-1 1 0,0 0 0,0 0 0,0 0 0,-1 0 0,0 1 0,0-1 0,-1 1 0,0 0 0,0 0 0,0 1 0,-1-1 0,0 0 0,-1 1 0,1 0 0,-2-1 0,1 1 0,-1 0 0,0-1 0,0 1 0,-1-1 0,0 1 0,-1 0 0,0-1 0,0 0 0,0 1 0,-1-1 0,0 0 0,-4 7 0,1-5 0,0 1 0,0-1 0,-1 0 0,0-1 0,0 1 0,-1-1 0,0-1 0,-1 0 0,0 0 0,-13 8 0,-15 6 0,-57 23 0,0 0 0,63-28 0,14-7 0,0 0 0,-22 17 0,38-26 0,1 0 0,0 1 0,-1-1 0,1 0 0,0 0 0,0 0 0,-1 1 0,1-1 0,0 0 0,0 0 0,-1 1 0,1-1 0,0 0 0,0 0 0,0 1 0,-1-1 0,1 0 0,0 1 0,0-1 0,0 0 0,0 1 0,0-1 0,0 0 0,0 1 0,0-1 0,0 0 0,0 1 0,0-1 0,0 0 0,0 1 0,0-1 0,0 0 0,0 1 0,0-1 0,0 0 0,0 1 0,1 0 0,13 6 0,26 1 0,-37-7 0,38 3 0,71-2 0,13 0 0,-114 1-1365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04.204"/>
    </inkml:context>
    <inkml:brush xml:id="br0">
      <inkml:brushProperty name="width" value="0.035" units="cm"/>
      <inkml:brushProperty name="height" value="0.035" units="cm"/>
    </inkml:brush>
  </inkml:definitions>
  <inkml:trace contextRef="#ctx0" brushRef="#br0">1 299 24575,'0'-3'0,"1"0"0,0 0 0,0 0 0,0 0 0,0 0 0,1 0 0,-1 0 0,1 0 0,-1 0 0,1 1 0,0-1 0,0 1 0,4-4 0,38-34 0,-31 28 0,14-14 0,-2-2 0,25-34 0,18-21 0,-68 83 0,0 0 0,0 0 0,0-1 0,0 1 0,0 0 0,0 0 0,0-1 0,1 1 0,-1 0 0,0 0 0,0 0 0,0-1 0,0 1 0,1 0 0,-1 0 0,0 0 0,0 0 0,0-1 0,1 1 0,-1 0 0,0 0 0,0 0 0,1 0 0,-1 0 0,0 0 0,0 0 0,1 0 0,-1 0 0,0 0 0,0 0 0,1 0 0,-1 0 0,0 0 0,0 0 0,1 0 0,-1 0 0,0 0 0,0 0 0,1 0 0,-1 0 0,0 0 0,0 0 0,1 0 0,-1 0 0,0 1 0,0-1 0,0 0 0,1 0 0,-1 0 0,0 0 0,0 1 0,0-1 0,1 0 0,-1 0 0,0 1 0,0-1 0,0 0 0,0 1 0,2 23 0,-11 31 0,-35 90 0,31-101 0,3 1 0,2 1 0,-3 51 0,4 13-1365,7-104-5461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39.806"/>
    </inkml:context>
    <inkml:brush xml:id="br0">
      <inkml:brushProperty name="width" value="0.035" units="cm"/>
      <inkml:brushProperty name="height" value="0.035" units="cm"/>
      <inkml:brushProperty name="color" value="#E71224"/>
    </inkml:brush>
  </inkml:definitions>
  <inkml:trace contextRef="#ctx0" brushRef="#br0">1 68 24575,'66'-7'0,"-13"4"0,71 6 0,-104-1-1365</inkml:trace>
  <inkml:trace contextRef="#ctx0" brushRef="#br0" timeOffset="1351.93">220 149 24575,'133'0'0,"-132"0"0,0-1 0,0 1 0,0-1 0,0 1 0,0-1 0,0 0 0,0 0 0,0 1 0,-1-1 0,1 0 0,0 0 0,0 0 0,0 0 0,-1 0 0,1 0 0,-1 0 0,1 0 0,-1 0 0,1 0 0,-1 0 0,1 0 0,-1 0 0,0-1 0,0 1 0,0 0 0,1 0 0,-1 0 0,0 0 0,-1-1 0,1 1 0,0 0 0,-1-2 0,-6-52 0,4 40 0,2 13-59,1-1 0,-1 0-1,0 1 1,0-1-1,-1 1 1,1 0 0,0-1-1,-1 1 1,1 0 0,-1 0-1,0 0 1,0 0 0,0 0-1,0 0 1,0 1-1,0-1 1,0 1 0,-1-1-1,1 1 1,-1 0 0,1 0-1,-3-1 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37.590"/>
    </inkml:context>
    <inkml:brush xml:id="br0">
      <inkml:brushProperty name="width" value="0.035" units="cm"/>
      <inkml:brushProperty name="height" value="0.035" units="cm"/>
      <inkml:brushProperty name="color" value="#E71224"/>
    </inkml:brush>
  </inkml:definitions>
  <inkml:trace contextRef="#ctx0" brushRef="#br0">408 1 24575,'1'10'0,"-1"0"0,-1 0 0,0-1 0,0 1 0,-5 14 0,4-19 0,0 0 0,0 0 0,-1-1 0,0 1 0,0-1 0,0 1 0,0-1 0,-1 0 0,1 0 0,-1-1 0,-8 7 0,-4 1 0,1-1 0,-1-1 0,-1-1 0,0 0 0,0-1 0,-1 0 0,1-2 0,-1 0 0,-1-1 0,1-1 0,-35 2 0,47-5-195,1 1 0,-1 0 0,1-1 0,0 2 0,0-1 0,-9 4 0</inkml:trace>
  <inkml:trace contextRef="#ctx0" brushRef="#br0" timeOffset="1552.15">129 133 24575,'-6'1'0,"0"0"0,0 0 0,0 0 0,0 1 0,0 0 0,1 1 0,-1-1 0,1 1 0,0 0 0,0 0 0,0 1 0,0-1 0,0 1 0,1 0 0,-1 0 0,1 1 0,-4 6 0,4-8 0,1 1 0,1 0 0,-1-1 0,0 1 0,1 1 0,0-1 0,0 0 0,0 0 0,1 1 0,-1-1 0,1 1 0,0 0 0,0-1 0,1 1 0,-1 0 0,1-1 0,0 1 0,0 0 0,1 0 0,-1-1 0,1 1 0,3 8 0,-3-11 0,0 0 0,1 0 0,-1 0 0,1 0 0,0-1 0,0 1 0,-1 0 0,1-1 0,0 0 0,0 1 0,0-1 0,1 0 0,-1 0 0,0 0 0,0 0 0,3 1 0,46 9 0,-25-5 0,54 10-1365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35.751"/>
    </inkml:context>
    <inkml:brush xml:id="br0">
      <inkml:brushProperty name="width" value="0.035" units="cm"/>
      <inkml:brushProperty name="height" value="0.035" units="cm"/>
      <inkml:brushProperty name="color" value="#E71224"/>
    </inkml:brush>
  </inkml:definitions>
  <inkml:trace contextRef="#ctx0" brushRef="#br0">0 0 24575,'0'8'0,"0"0"0,1 0 0,-1 0 0,2 0 0,-1-1 0,1 1 0,0-1 0,1 1 0,-1-1 0,1 0 0,1 1 0,0-2 0,0 1 0,0 0 0,1-1 0,0 0 0,0 0 0,0 0 0,1-1 0,0 1 0,9 5 0,-7-5 0,20 14 0,38 20 0,-54-35 0,0 0 0,0-1 0,0-1 0,16 3 0,27 8 0,3 2-1365</inkml:trace>
  <inkml:trace contextRef="#ctx0" brushRef="#br0" timeOffset="1190.27">411 192 24575,'1'2'0,"-1"0"0,1 1 0,0-1 0,0-1 0,0 1 0,0 0 0,1 0 0,-1 0 0,0 0 0,1-1 0,-1 1 0,1-1 0,-1 1 0,1-1 0,0 0 0,0 1 0,2 0 0,42 25 0,-34-21 0,-10-5 0,0 0 0,0 0 0,-1 0 0,1 0 0,0 0 0,-1 0 0,1 1 0,0-1 0,-1 1 0,0-1 0,1 1 0,-1-1 0,0 1 0,0 0 0,0 0 0,0 0 0,0-1 0,1 4 0,-2-4 0,0 1 0,0-1 0,0 0 0,-1 1 0,1-1 0,0 0 0,0 1 0,-1-1 0,1 0 0,-1 0 0,0 0 0,1 1 0,-1-1 0,0 0 0,1 0 0,-1 0 0,0 0 0,0 0 0,0 0 0,-2 1 0,-4 4 0,-1-1 0,0-1 0,0 1 0,0-1 0,0-1 0,-13 5 0,16-7-76,1 0 1,-1 0-1,1 1 0,-1 0 0,1 0 0,0 0 0,0 0 0,0 1 1,0 0-1,1-1 0,-1 1 0,1 1 0,-1-1 0,1 0 1,0 1-1,0 0 0,-4 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33.771"/>
    </inkml:context>
    <inkml:brush xml:id="br0">
      <inkml:brushProperty name="width" value="0.035" units="cm"/>
      <inkml:brushProperty name="height" value="0.035" units="cm"/>
      <inkml:brushProperty name="color" value="#E71224"/>
    </inkml:brush>
  </inkml:definitions>
  <inkml:trace contextRef="#ctx0" brushRef="#br0">160 537 24575,'-6'-1'0,"0"0"0,0 0 0,0-1 0,1 1 0,-1-1 0,0 0 0,1-1 0,0 0 0,0 1 0,-1-2 0,2 1 0,-1 0 0,0-1 0,1 0 0,-1 0 0,-5-8 0,2 3 0,1-1 0,0 1 0,0-1 0,1-1 0,0 1 0,1-1 0,-6-17 0,8 6 0,0 1 0,2-1 0,1 0 0,0 0 0,5-28 0,-4 42 0,0 0 0,0-1 0,1 1 0,0 0 0,0 0 0,1 1 0,0-1 0,1 0 0,7-11 0,-9 16 0,1-1 0,-1 1 0,1 0 0,0 1 0,0-1 0,0 0 0,0 1 0,0-1 0,1 1 0,-1 0 0,1 0 0,0 1 0,-1-1 0,1 1 0,0-1 0,0 1 0,0 0 0,0 1 0,0-1 0,0 1 0,5 0 0,9 0-74,-11 1-141,-1-1 0,1 0-1,0 0 1,0-1 0,11-2 0</inkml:trace>
  <inkml:trace contextRef="#ctx0" brushRef="#br0" timeOffset="604.13">174 1 24575,'3'2'0,"1"1"0,-1-1 0,1 0 0,-1 0 0,1 0 0,0 0 0,-1-1 0,1 0 0,0 0 0,0 0 0,0 0 0,0 0 0,0-1 0,5 1 0,-5-1 0,1 0 0,-1 1 0,0 0 0,1 0 0,-1 0 0,0 0 0,0 1 0,0-1 0,0 1 0,4 3 0,-7-4 0,-1 0 0,1 1 0,-1-1 0,1 0 0,-1 1 0,0-1 0,1 1 0,-1-1 0,0 0 0,0 1 0,0-1 0,0 1 0,0-1 0,-1 1 0,1-1 0,0 0 0,-1 1 0,1-1 0,-1 1 0,1-1 0,-1 0 0,1 1 0,-1-1 0,0 0 0,0 0 0,0 0 0,0 0 0,0 0 0,-1 2 0,-29 35 0,-5-6-81,28-26-11,1 0 0,-1 1 1,1-1-1,0 1 0,1 1 1,0-1-1,0 1 0,0 0 0,1 1 1,1-1-1,-1 1 0,1 0 1,-3 10-1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28.516"/>
    </inkml:context>
    <inkml:brush xml:id="br0">
      <inkml:brushProperty name="width" value="0.035" units="cm"/>
      <inkml:brushProperty name="height" value="0.035" units="cm"/>
      <inkml:brushProperty name="color" value="#E71224"/>
    </inkml:brush>
  </inkml:definitions>
  <inkml:trace contextRef="#ctx0" brushRef="#br0">342 1 24575,'1'0'0,"0"0"0,0 1 0,0-1 0,1 1 0,-1 0 0,0-1 0,0 1 0,0 0 0,0 0 0,0-1 0,-1 1 0,1 0 0,0 0 0,0 0 0,0 0 0,-1 0 0,1 0 0,-1 1 0,1-1 0,-1 0 0,1 1 0,13 34 0,-9-21 0,-2-3 0,0-1 0,-1 1 0,0 0 0,-1 0 0,-1 0 0,0 0 0,0 0 0,-3 14 0,1 18 0,2-30 0,-1 0 0,0 0 0,-3 18 0,3-28 0,-1 1 0,1-1 0,-1 0 0,1 1 0,-1-1 0,0 0 0,-1 0 0,1 0 0,-1 0 0,1-1 0,-1 1 0,-1-1 0,-4 5 0,-41 36 0,38-33 0,0 0 0,-1-1 0,0 0 0,-1-1 0,0-1 0,-18 9 0,-70 37-1365</inkml:trace>
  <inkml:trace contextRef="#ctx0" brushRef="#br0" timeOffset="1319.72">64 456 24575,'-3'11'0,"-1"1"0,1-1 0,-2 1 0,0-1 0,0 0 0,-1-1 0,-11 15 0,10-14 0,7-10 0,-1 0 0,0-1 0,0 1 0,1 0 0,-1 0 0,1 0 0,-1-1 0,1 1 0,-1 0 0,1 0 0,-1 0 0,1 0 0,0 0 0,-1 0 0,1 0 0,0 0 0,0 0 0,0 0 0,0 0 0,0 0 0,0 0 0,0 0 0,0 0 0,0 0 0,0 0 0,1 0 0,-1 0 0,0 0 0,1 0 0,-1 0 0,0 0 0,1-1 0,0 1 0,-1 0 0,1 0 0,-1 0 0,1-1 0,0 1 0,0 0 0,-1 0 0,1-1 0,0 1 0,0-1 0,0 1 0,0-1 0,-1 1 0,1-1 0,0 0 0,0 1 0,0-1 0,0 0 0,0 0 0,0 1 0,2-1 0,9 1 0,0 0 0,0-1 0,0 0 0,12-2 0,3 0 0,95 17-1365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48.942"/>
    </inkml:context>
    <inkml:brush xml:id="br0">
      <inkml:brushProperty name="width" value="0.035" units="cm"/>
      <inkml:brushProperty name="height" value="0.035" units="cm"/>
    </inkml:brush>
  </inkml:definitions>
  <inkml:trace contextRef="#ctx0" brushRef="#br0">235 91 24575,'0'-2'0,"1"0"0,-1-1 0,1 1 0,-1-1 0,1 1 0,0 0 0,0-1 0,0 1 0,0 0 0,0 0 0,0 0 0,1 0 0,-1 0 0,1 0 0,-1 0 0,1 0 0,0 1 0,3-3 0,43-25 0,-29 19 0,-18 9 0,1-1 0,0 1 0,-1 0 0,1 1 0,0-1 0,0 0 0,0 0 0,-1 1 0,1-1 0,0 1 0,0 0 0,0-1 0,0 1 0,0 0 0,0 0 0,0 0 0,0 1 0,0-1 0,0 0 0,0 1 0,0-1 0,0 1 0,-1 0 0,1 0 0,3 1 0,-2 0 0,-1 1 0,1 0 0,0 0 0,-1 0 0,1 0 0,-1 0 0,0 1 0,0-1 0,-1 0 0,1 1 0,-1 0 0,2 4 0,2 10 0,-1 1 0,-1 0 0,0 0 0,-1 23 0,-2-36 0,1-1 0,-1 1 0,0 0 0,-1-1 0,0 1 0,0 0 0,0-1 0,0 1 0,-1-1 0,0 1 0,0-1 0,0 0 0,-1 0 0,0 0 0,0 0 0,0-1 0,0 1 0,-1-1 0,0 1 0,0-1 0,0-1 0,0 1 0,-1 0 0,0-1 0,1 0 0,-1 0 0,0-1 0,0 1 0,-1-1 0,-7 2 0,13-4 0,-1 0 0,0 1 0,0-1 0,0 0 0,0 0 0,0 0 0,0 0 0,0 1 0,1-1 0,-1 0 0,0 1 0,0-1 0,0 1 0,1-1 0,-1 1 0,0-1 0,1 1 0,-1 0 0,0-1 0,1 1 0,-1 0 0,1-1 0,-1 1 0,1 0 0,-1 0 0,1-1 0,-1 1 0,1 0 0,0 0 0,0 0 0,-1 0 0,1 0 0,0-1 0,0 1 0,0 0 0,0 0 0,0 0 0,0 0 0,0 0 0,0 0 0,0 0 0,1 1 0,2 5 0,0-1 0,1 0 0,-1 1 0,1-1 0,5 6 0,-5-8 0,-1 1 0,1-1 0,-1 1 0,0 0 0,-1 1 0,3 5 0,2 62 0,-7-69 0,0 1 0,0 0 0,0-1 0,-1 1 0,0 0 0,0-1 0,0 1 0,0 0 0,-1-1 0,1 0 0,-1 1 0,0-1 0,-4 5 0,4-7 0,-1 0 0,0 0 0,0-1 0,0 1 0,-1-1 0,1 1 0,0-1 0,0 0 0,-1 0 0,1-1 0,0 1 0,-1-1 0,1 1 0,-7-2 0,-54-3 0,54 3 0,4 0 0,0 0 0,0 0 0,0-1 0,0 0 0,1 0 0,-1-1 0,0 0 0,1 0 0,0 0 0,-1 0 0,-5-6 0,-50-54 0,14 14 0,18 13-1365,21 28-5461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26.661"/>
    </inkml:context>
    <inkml:brush xml:id="br0">
      <inkml:brushProperty name="width" value="0.035" units="cm"/>
      <inkml:brushProperty name="height" value="0.035" units="cm"/>
      <inkml:brushProperty name="color" value="#E71224"/>
    </inkml:brush>
  </inkml:definitions>
  <inkml:trace contextRef="#ctx0" brushRef="#br0">398 85 24575,'-1'-2'0,"0"0"0,0 0 0,0 0 0,0 0 0,-1 0 0,1 0 0,0 0 0,-1 1 0,0-1 0,1 1 0,-1-1 0,0 1 0,0 0 0,1 0 0,-1-1 0,-3 0 0,-33-17 0,33 17 0,-86-26 0,82 26 0,0 0 0,0 1 0,0 0 0,0 1 0,0 0 0,0 0 0,0 1 0,-13 2 0,17-1 9,1 0-1,0 0 1,-1 0-1,1 1 1,0-1 0,1 1-1,-1 0 1,0 0-1,1 1 1,0-1-1,-1 1 1,1-1-1,-4 9 1,0-1-380,0 0-1,1 1 1,-8 21 0</inkml:trace>
  <inkml:trace contextRef="#ctx0" brushRef="#br0" timeOffset="743.78">1 3 24575,'-1'72'0,"3"76"0,-2-146 0,1-1 0,-1 0 0,1 0 0,-1 0 0,1 0 0,0 0 0,-1-1 0,1 1 0,0 0 0,0 0 0,0 0 0,0-1 0,0 1 0,0 0 0,0-1 0,0 1 0,0-1 0,0 1 0,0-1 0,0 1 0,0-1 0,0 0 0,0 0 0,1 0 0,-1 1 0,0-1 0,0 0 0,0 0 0,2-1 0,47 0 0,-34 0 0,79 1-1365,-88 0-5461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24.758"/>
    </inkml:context>
    <inkml:brush xml:id="br0">
      <inkml:brushProperty name="width" value="0.035" units="cm"/>
      <inkml:brushProperty name="height" value="0.035" units="cm"/>
      <inkml:brushProperty name="color" value="#E71224"/>
    </inkml:brush>
  </inkml:definitions>
  <inkml:trace contextRef="#ctx0" brushRef="#br0">731 393 24575,'-36'-2'0,"0"-1"0,-47-11 0,78 13 0,-4-1 0,-27-4 0,1-1 0,0-3 0,-36-14 0,58 20 0,2-1 0,-1 0 0,0-1 0,1 0 0,0-1 0,1-1 0,0 1 0,0-2 0,0 1 0,1-1 0,0-1 0,-10-14 0,2 1 0,-35-36 0,-2-2 0,50 56-1365</inkml:trace>
  <inkml:trace contextRef="#ctx0" brushRef="#br0" timeOffset="572.91">42 202 24575,'-16'-64'0,"8"35"0,4 16 0,0 0 0,1 0 0,1 0 0,-2-24 0,4 36 0,1 0 0,-1 0 0,0 0 0,1 0 0,-1 0 0,1 0 0,0 0 0,-1 0 0,1 0 0,0 0 0,0 1 0,-1-1 0,1 0 0,0 0 0,0 1 0,0-1 0,0 0 0,0 1 0,0-1 0,0 1 0,0 0 0,0-1 0,0 1 0,0 0 0,0-1 0,0 1 0,1 0 0,-1 0 0,0 0 0,0 0 0,0 0 0,0 0 0,0 0 0,2 1 0,50 5 0,-37-3 0,138 19 0,-123-17-1365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19.919"/>
    </inkml:context>
    <inkml:brush xml:id="br0">
      <inkml:brushProperty name="width" value="0.035" units="cm"/>
      <inkml:brushProperty name="height" value="0.035" units="cm"/>
      <inkml:brushProperty name="color" value="#E71224"/>
    </inkml:brush>
  </inkml:definitions>
  <inkml:trace contextRef="#ctx0" brushRef="#br0">171 1 24575,'3'3'0,"0"0"0,0 0 0,0 0 0,-1 1 0,1-1 0,-1 1 0,0 0 0,0-1 0,0 1 0,-1 0 0,3 7 0,-2-4 0,28 81 0,-29-84 0,1 0 0,-1 0 0,0 0 0,-1 0 0,1 0 0,-1 0 0,0 1 0,0-1 0,0 0 0,-1 0 0,1 0 0,-1 0 0,0 0 0,0 0 0,-1 0 0,1 0 0,-1 0 0,0 0 0,-3 4 0,-5 7 0,0 0 0,-2-1 0,-16 18 0,-11 12 0,19-27-1365</inkml:trace>
  <inkml:trace contextRef="#ctx0" brushRef="#br0" timeOffset="544.54">33 309 24575,'-1'8'0,"0"1"0,0-1 0,-1 0 0,0 0 0,-6 14 0,-7 33 0,14-54 0,1 1 0,0 0 0,-1 0 0,1 0 0,0 0 0,0 0 0,0-1 0,0 1 0,0 0 0,1 0 0,-1 0 0,0 0 0,1-1 0,0 1 0,1 3 0,0-4 0,0 0 0,-1 0 0,1-1 0,0 1 0,1 0 0,-1-1 0,0 0 0,0 1 0,0-1 0,0 0 0,0 0 0,0 0 0,0 0 0,4-1 0,18-1 0,1-1 0,0-1 0,24-8 0,-22 6 0,-22 6-1365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17.816"/>
    </inkml:context>
    <inkml:brush xml:id="br0">
      <inkml:brushProperty name="width" value="0.035" units="cm"/>
      <inkml:brushProperty name="height" value="0.035" units="cm"/>
      <inkml:brushProperty name="color" value="#E71224"/>
    </inkml:brush>
  </inkml:definitions>
  <inkml:trace contextRef="#ctx0" brushRef="#br0">1 472 24575,'6'-1'0,"0"0"0,1 0 0,-1 0 0,0-1 0,0 0 0,0 0 0,0-1 0,0 1 0,-1-1 0,1-1 0,7-5 0,1-1 0,0-2 0,23-23 0,-28 23 0,-1 1 0,0-1 0,-1 0 0,0 0 0,-1-1 0,0 0 0,-1 0 0,0-1 0,-1 1 0,-1-1 0,0 0 0,-1 0 0,0 0 0,-1-18 0,12-49-1365,-12 75-5461</inkml:trace>
  <inkml:trace contextRef="#ctx0" brushRef="#br0" timeOffset="582.99">141 120 24575,'1'-3'0,"1"-1"0,-1 0 0,1 0 0,0 1 0,0-1 0,0 1 0,1-1 0,-1 1 0,1 0 0,0 0 0,3-3 0,14-18 0,-14 11 0,16-20 0,-21 32 0,-1 1 0,1-1 0,0 1 0,0-1 0,0 1 0,0-1 0,0 1 0,0 0 0,0 0 0,0-1 0,0 1 0,0 0 0,0 0 0,0 0 0,0 0 0,-1 0 0,1 0 0,0 0 0,0 0 0,0 1 0,0-1 0,0 0 0,0 0 0,0 1 0,0-1 0,0 1 0,0-1 0,0 1 0,-1-1 0,1 1 0,0 0 0,0-1 0,-1 1 0,1 0 0,0 0 0,20 16 0,-17-14 0,0 0 0,0 0 0,0 1 0,0 0 0,0-1 0,-1 1 0,0 1 0,0-1 0,3 5 0,6 8 34,4 11-1433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16.409"/>
    </inkml:context>
    <inkml:brush xml:id="br0">
      <inkml:brushProperty name="width" value="0.035" units="cm"/>
      <inkml:brushProperty name="height" value="0.035" units="cm"/>
      <inkml:brushProperty name="color" value="#E71224"/>
    </inkml:brush>
  </inkml:definitions>
  <inkml:trace contextRef="#ctx0" brushRef="#br0">169 0 24575,'-3'0'0,"-1"1"0,1-1 0,-1 1 0,1 0 0,0 0 0,0 0 0,-1 0 0,1 0 0,0 1 0,0-1 0,0 1 0,1 0 0,-1 0 0,0 0 0,1 1 0,-1-1 0,1 0 0,0 1 0,-1 0 0,1-1 0,1 1 0,-1 0 0,-1 3 0,-5 9 0,1 1 0,1-1 0,-6 25 0,6-20 0,3-10 0,0 0 0,0 0 0,2 0 0,-1 1 0,1-1 0,1 12 0,0-19 0,0 1 0,1 0 0,-1 0 0,1 0 0,0-1 0,0 1 0,0 0 0,1-1 0,-1 1 0,1-1 0,0 1 0,0-1 0,0 0 0,1 0 0,-1 0 0,1 0 0,-1 0 0,7 4 0,15 15-1365</inkml:trace>
  <inkml:trace contextRef="#ctx0" brushRef="#br0" timeOffset="441.83">1 361 24575,'10'8'0,"0"0"0,1 0 0,0-1 0,0 0 0,1-1 0,0 0 0,0-1 0,0-1 0,1 0 0,16 4 0,-24-14 0,0 1 0,-1-1 0,1 0 0,-1 0 0,0 0 0,5-11 0,-6 12 0,1-3-124,1 0 0,-1 0 0,-1 0 0,0 0 0,0-1 0,0 1-1,-1-1 1,-1 0 0,1 0 0,-1-17 0,-1 20-6702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42.127"/>
    </inkml:context>
    <inkml:brush xml:id="br0">
      <inkml:brushProperty name="width" value="0.035" units="cm"/>
      <inkml:brushProperty name="height" value="0.035" units="cm"/>
    </inkml:brush>
  </inkml:definitions>
  <inkml:trace contextRef="#ctx0" brushRef="#br0">1 168 24575,'1'-4'0,"1"1"0,1-1 0,-1 1 0,0 0 0,1 0 0,0 0 0,0 0 0,0 0 0,0 0 0,0 1 0,0-1 0,1 1 0,4-2 0,6-6 0,43-34 0,29-26 0,-86 70 0,1 1 0,-1-1 0,1 0 0,-1 1 0,0-1 0,1 1 0,-1-1 0,0 1 0,1-1 0,-1 1 0,0-1 0,1 1 0,-1 0 0,0-1 0,0 1 0,0-1 0,0 1 0,1 0 0,-1-1 0,0 1 0,0-1 0,0 1 0,0 0 0,-1-1 0,1 1 0,0-1 0,0 1 0,0 0 0,0-1 0,0 1 0,-1-1 0,1 1 0,-1 0 0,-4 30 0,-6-6 22,1 1-1,1 0 1,-10 48 0,-2 7-1474</inkml:trace>
  <inkml:trace contextRef="#ctx0" brushRef="#br0" timeOffset="1730.89">368 87 24575,'-6'1'0,"1"0"0,0 0 0,0 0 0,0 0 0,0 1 0,0 0 0,0 0 0,0 1 0,0-1 0,1 1 0,-1 0 0,1 0 0,0 0 0,0 1 0,0-1 0,0 1 0,1 0 0,-1 0 0,1 1 0,0-1 0,0 1 0,1-1 0,-5 11 0,3-7 0,1 1 0,-1 0 0,1 1 0,1-1 0,0 0 0,0 1 0,1-1 0,0 1 0,0 0 0,1-1 0,1 1 0,2 18 0,-3-27 0,1 1 0,-1 0 0,1 0 0,-1 0 0,1-1 0,0 1 0,-1 0 0,1-1 0,0 1 0,0-1 0,0 1 0,1-1 0,-1 1 0,0-1 0,0 0 0,1 1 0,-1-1 0,1 0 0,-1 0 0,1 0 0,-1 0 0,1 0 0,0-1 0,0 1 0,-1 0 0,1-1 0,0 1 0,0-1 0,-1 0 0,1 0 0,0 1 0,0-1 0,0 0 0,0 0 0,0-1 0,-1 1 0,5-1 0,3-2 0,0 0 0,0 0 0,0-1 0,-1 0 0,14-8 0,11-6 0,-21 12 0,0 0 0,0-1 0,-1-1 0,13-10 0,-21 15 0,0 0 0,0 0 0,-1 0 0,1 0 0,-1-1 0,0 1 0,0-1 0,0 0 0,0 1 0,-1-1 0,1 0 0,-1 0 0,0 0 0,0 0 0,-1 0 0,1 0 0,-1-1 0,0-4 0,1 6 0,-1 0 0,0-1 0,0 1 0,0 0 0,-1-1 0,1 1 0,-1 0 0,0-1 0,0 1 0,0 0 0,0 0 0,0 0 0,-1 0 0,1 0 0,-1 0 0,0 0 0,0 0 0,0 1 0,0-1 0,-1 1 0,1-1 0,-1 1 0,1 0 0,-1 0 0,0 0 0,0 0 0,0 1 0,0-1 0,0 1 0,0-1 0,0 1 0,-6-1 0,4 0-114,-1 0 1,0 0-1,0 1 0,1 0 0,-1 0 1,0 0-1,0 1 0,0 0 0,0 0 1,0 0-1,-8 2 0,8 0-6712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40.655"/>
    </inkml:context>
    <inkml:brush xml:id="br0">
      <inkml:brushProperty name="width" value="0.035" units="cm"/>
      <inkml:brushProperty name="height" value="0.035" units="cm"/>
    </inkml:brush>
  </inkml:definitions>
  <inkml:trace contextRef="#ctx0" brushRef="#br0">193 56 24575,'-34'-37'0,"27"34"0,1 0 0,-1 1 0,1-1 0,-1 1 0,0 1 0,0-1 0,0 1 0,0 0 0,0 1 0,0 0 0,0 0 0,0 0 0,-1 1 0,1 0 0,-8 2 0,12-1 0,0-1 0,1 1 0,-1 0 0,1 0 0,-1 0 0,1 0 0,0 1 0,0-1 0,0 0 0,0 1 0,0 0 0,1-1 0,-1 1 0,1 0 0,0 0 0,0 0 0,0 0 0,0 0 0,0 0 0,0 0 0,1 0 0,0 0 0,-1 3 0,1 0 0,0-1 0,-1 0 0,2 1 0,-1-1 0,1 0 0,-1 0 0,2 1 0,-1-1 0,0 0 0,1 0 0,0 0 0,4 7 0,-3-8 0,1 0 0,-1 0 0,1-1 0,-1 1 0,1-1 0,0 0 0,1 0 0,-1 0 0,0-1 0,1 0 0,0 1 0,-1-2 0,10 4 0,-5-3 0,1 0 0,0 0 0,0-1 0,-1-1 0,1 1 0,13-2 0,-19 0 0,-1 0 0,0 0 0,-1-1 0,1 1 0,0-1 0,0 1 0,0-1 0,-1 0 0,1 0 0,-1 0 0,0 0 0,0-1 0,1 1 0,-1-1 0,-1 1 0,1-1 0,0 0 0,-1 0 0,1 1 0,0-4 0,3-5 0,0 0 0,-1-1 0,0 1 0,2-13 0,-17 91 0,2-39 0,2 0 0,0 1 0,-3 59 0,17 65-1365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39.247"/>
    </inkml:context>
    <inkml:brush xml:id="br0">
      <inkml:brushProperty name="width" value="0.035" units="cm"/>
      <inkml:brushProperty name="height" value="0.035" units="cm"/>
    </inkml:brush>
  </inkml:definitions>
  <inkml:trace contextRef="#ctx0" brushRef="#br0">164 52 24575,'-23'-1'0,"7"0"0,0 1 0,0 0 0,0 1 0,-19 4 0,33-5 0,0 0 0,0 0 0,0 1 0,0-1 0,1 1 0,-1-1 0,0 1 0,0 0 0,1 0 0,-1-1 0,0 1 0,1 0 0,-1 1 0,1-1 0,-1 0 0,1 0 0,0 1 0,-1-1 0,1 0 0,0 1 0,0 0 0,0-1 0,0 1 0,0-1 0,1 1 0,-1 0 0,0 0 0,1 0 0,-1-1 0,1 1 0,0 0 0,-1 0 0,1 0 0,0 0 0,0 0 0,0-1 0,0 1 0,1 0 0,-1 0 0,1 0 0,-1 0 0,1 0 0,1 2 0,1 3 0,2-1 0,-1 1 0,1-1 0,0 0 0,0 0 0,1-1 0,0 0 0,0 0 0,0 0 0,0 0 0,1-1 0,0 0 0,7 3 0,-3-1 0,-1 0 0,1 2 0,16 14 0,-23-18 0,-1 0 0,0 1 0,0-1 0,0 1 0,-1-1 0,0 1 0,0 0 0,0 0 0,0 0 0,-1 0 0,1 1 0,0 9 0,-2-12 0,0-1 0,0 1 0,0-1 0,0 1 0,0 0 0,0-1 0,-1 1 0,1-1 0,-1 1 0,0-1 0,0 1 0,0-1 0,0 1 0,0-1 0,0 0 0,0 0 0,-1 1 0,0-1 0,1 0 0,-1 0 0,0-1 0,0 1 0,0 0 0,0-1 0,0 1 0,0-1 0,-3 2 0,0-1 0,0 0 0,-1-1 0,1 0 0,0 0 0,0-1 0,-1 1 0,1-1 0,0 0 0,0-1 0,-1 1 0,1-1 0,0 0 0,-6-2 0,10 3 0,-1-1 0,1 1 0,-1-1 0,1 1 0,-1-1 0,1 0 0,0 1 0,-1-1 0,1 0 0,0 0 0,0 0 0,0 0 0,0 0 0,0 0 0,0 0 0,0-1 0,0 1 0,0 0 0,0-1 0,1 1 0,-1 0 0,0-1 0,1 1 0,-1-1 0,1 1 0,0-1 0,-1 1 0,1-1 0,0 1 0,0-1 0,0 1 0,0-1 0,0 1 0,1-1 0,-1 1 0,0-1 0,1 1 0,-1-1 0,1 1 0,-1-1 0,1 1 0,0 0 0,-1-1 0,1 1 0,0 0 0,0 0 0,0-1 0,2 0 0,19-33 0,-11 16 0,1 1 0,1 0 0,1 1 0,0 0 0,20-17 0,73-36 0,-105 69 0,-1 0 0,0 1 0,0-1 0,0 0 0,-1 0 0,1 0 0,0 0 0,0 0 0,0 0 0,-1 0 0,1 0 0,0 0 0,-1 0 0,1-1 0,-1 1 0,1 0 0,-1 0 0,0 0 0,0-1 0,1 1 0,-1 0 0,0-1 0,0 1 0,0 0 0,0 0 0,-1-1 0,1 0 0,-1 0 0,0 0 0,0 0 0,-1 0 0,1 0 0,-1 0 0,1 1 0,-1-1 0,1 0 0,-1 1 0,0 0 0,0-1 0,0 1 0,-4-2 0,-1-1 0,-1 1 0,0-1 0,0 2 0,0-1 0,-1 1 0,1 0 0,-10 0 0,-48-5-1365,59 7-5461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36.106"/>
    </inkml:context>
    <inkml:brush xml:id="br0">
      <inkml:brushProperty name="width" value="0.035" units="cm"/>
      <inkml:brushProperty name="height" value="0.035" units="cm"/>
    </inkml:brush>
  </inkml:definitions>
  <inkml:trace contextRef="#ctx0" brushRef="#br0">89 36 24575,'5'0'0,"-1"0"0,1 0 0,-1 0 0,1 1 0,-1-1 0,1 1 0,-1 0 0,1 1 0,6 2 0,-10-3 0,0 0 0,0 0 0,0 0 0,1 0 0,-2 1 0,1-1 0,0 0 0,0 0 0,0 1 0,0-1 0,-1 1 0,1-1 0,-1 1 0,1-1 0,-1 1 0,1-1 0,-1 1 0,0-1 0,0 1 0,0-1 0,0 1 0,0-1 0,0 1 0,0 0 0,-1-1 0,1 1 0,0-1 0,-1 1 0,1-1 0,-2 2 0,-6 32 0,-3 0 0,-1-1 0,-1 0 0,-1-2 0,-25 41 0,-6 13-1365</inkml:trace>
  <inkml:trace contextRef="#ctx0" brushRef="#br0" timeOffset="649.69">0 0 24575,'12'1'0,"-1"1"0,1 0 0,-1 0 0,13 5 0,16 3 0,12-4-1365,-46-6-5461</inkml:trace>
  <inkml:trace contextRef="#ctx0" brushRef="#br0" timeOffset="1072.11">30 227 24575,'11'2'-29,"1"0"0,-1 1 0,0 1 0,0 0 0,-1 0 1,1 1-1,19 12 0,-8-5-1105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34.001"/>
    </inkml:context>
    <inkml:brush xml:id="br0">
      <inkml:brushProperty name="width" value="0.035" units="cm"/>
      <inkml:brushProperty name="height" value="0.035" units="cm"/>
    </inkml:brush>
  </inkml:definitions>
  <inkml:trace contextRef="#ctx0" brushRef="#br0">125 0 24575,'-2'1'0,"0"-1"0,0 1 0,0 0 0,0-1 0,0 1 0,0 0 0,0 0 0,0 0 0,0 1 0,1-1 0,-1 0 0,0 1 0,1-1 0,-1 1 0,1-1 0,-1 1 0,1 0 0,-2 3 0,-25 42 0,16-25 0,6-10 0,-1 1 0,2-1 0,0 1 0,0 1 0,1-1 0,-4 28 0,3-9 0,1 61 0,4-89 0,0 0 0,1 0 0,0 0 0,0 0 0,0-1 0,1 1 0,-1-1 0,1 1 0,0-1 0,0 1 0,0-1 0,0 0 0,0 0 0,1 0 0,-1 0 0,1 0 0,0 0 0,0-1 0,0 0 0,0 1 0,1-1 0,-1 0 0,4 1 0,3 2 0,-1-1 0,1 0 0,0-1 0,0 0 0,0 0 0,1-1 0,13 1 0,-5-1 0,-8 0 0,1-1 0,0-1 0,-1 0 0,1 0 0,0-1 0,14-3 0,-24 3 0,1 0 0,0 0 0,-1 0 0,1-1 0,-1 1 0,1-1 0,-1 1 0,0-1 0,1 0 0,-1 0 0,0 0 0,0 0 0,0 0 0,-1 0 0,1-1 0,0 1 0,-1 0 0,0-1 0,1 0 0,-1 1 0,0-1 0,0 0 0,-1 1 0,1-1 0,0 0 0,-1 0 0,0 0 0,0 1 0,1-1 0,-2 0 0,1-3 0,0 2 0,0 1 0,0 0 0,-1-1 0,1 1 0,-1 0 0,0-1 0,1 1 0,-1 0 0,-1 0 0,1 0 0,0 0 0,-1 0 0,0 0 0,0 0 0,0 0 0,0 1 0,0-1 0,0 1 0,0-1 0,-1 1 0,0 0 0,1 0 0,-1 0 0,0 0 0,0 0 0,0 1 0,0 0 0,0-1 0,0 1 0,0 0 0,-1 0 0,1 1 0,0-1 0,-1 1 0,1-1 0,-6 2 0,-21-3 0,14 0 0,-1 1 0,1 1 0,0 0 0,0 1 0,-27 6 0,-8 12-1365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00:46.963"/>
    </inkml:context>
    <inkml:brush xml:id="br0">
      <inkml:brushProperty name="width" value="0.035" units="cm"/>
      <inkml:brushProperty name="height" value="0.035" units="cm"/>
    </inkml:brush>
  </inkml:definitions>
  <inkml:trace contextRef="#ctx0" brushRef="#br0">235 91 24575,'0'-2'0,"1"0"0,-1-1 0,1 1 0,-1-1 0,1 1 0,0 0 0,0-1 0,0 1 0,0 0 0,0 0 0,0 0 0,1 0 0,-1 0 0,1 0 0,-1 0 0,1 0 0,0 1 0,3-3 0,43-25 0,-29 19 0,-18 9 0,1-1 0,0 1 0,-1 0 0,1 1 0,0-1 0,0 0 0,0 0 0,-1 1 0,1-1 0,0 1 0,0 0 0,0-1 0,0 1 0,0 0 0,0 0 0,0 0 0,0 1 0,0-1 0,0 0 0,0 1 0,0-1 0,0 1 0,-1 0 0,1 0 0,3 1 0,-2 0 0,-1 1 0,1 0 0,0 0 0,-1 0 0,1 0 0,-1 0 0,0 1 0,0-1 0,-1 0 0,1 1 0,-1 0 0,2 4 0,2 10 0,-1 1 0,-1 0 0,0 0 0,-1 23 0,-2-36 0,1-1 0,-1 1 0,0 0 0,-1-1 0,0 1 0,0 0 0,0-1 0,0 1 0,-1-1 0,0 1 0,0-1 0,0 0 0,-1 0 0,0 0 0,0 0 0,0-1 0,0 1 0,-1-1 0,0 1 0,0-1 0,0-1 0,0 1 0,-1 0 0,0-1 0,1 0 0,-1 0 0,0-1 0,0 1 0,-1-1 0,-7 2 0,13-4 0,-1 0 0,0 1 0,0-1 0,0 0 0,0 0 0,0 0 0,0 0 0,0 1 0,1-1 0,-1 0 0,0 1 0,0-1 0,0 1 0,1-1 0,-1 1 0,0-1 0,1 1 0,-1 0 0,0-1 0,1 1 0,-1 0 0,1-1 0,-1 1 0,1 0 0,-1 0 0,1-1 0,-1 1 0,1 0 0,0 0 0,0 0 0,-1 0 0,1 0 0,0-1 0,0 1 0,0 0 0,0 0 0,0 0 0,0 0 0,0 0 0,0 0 0,0 0 0,1 1 0,2 5 0,0-1 0,1 0 0,-1 1 0,1-1 0,5 6 0,-5-8 0,-1 1 0,1-1 0,-1 1 0,0 0 0,-1 1 0,3 5 0,2 62 0,-7-69 0,0 1 0,0 0 0,0-1 0,-1 1 0,0 0 0,0-1 0,0 1 0,0 0 0,-1-1 0,1 0 0,-1 1 0,0-1 0,-4 5 0,4-7 0,-1 0 0,0 0 0,0-1 0,0 1 0,-1-1 0,1 1 0,0-1 0,0 0 0,-1 0 0,1-1 0,0 1 0,-1-1 0,1 1 0,-7-2 0,-54-3 0,54 3 0,4 0 0,0 0 0,0 0 0,0-1 0,0 0 0,1 0 0,-1-1 0,0 0 0,1 0 0,0 0 0,-1 0 0,-5-6 0,-50-54 0,14 14 0,18 13-1365,21 28-5461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31.163"/>
    </inkml:context>
    <inkml:brush xml:id="br0">
      <inkml:brushProperty name="width" value="0.035" units="cm"/>
      <inkml:brushProperty name="height" value="0.035" units="cm"/>
    </inkml:brush>
  </inkml:definitions>
  <inkml:trace contextRef="#ctx0" brushRef="#br0">185 1 24575,'1'0'0,"0"1"0,-1 0 0,1-1 0,-1 1 0,1 0 0,0 0 0,-1-1 0,1 1 0,-1 0 0,0 0 0,1 0 0,-1 0 0,0 0 0,1-1 0,-1 1 0,0 0 0,0 0 0,0 0 0,0 0 0,0 0 0,0 0 0,0 0 0,0 1 0,0 31 0,0-28 0,-1 13 0,-1 0 0,-1 0 0,0-1 0,-1 1 0,-9 22 0,13-39 0,0 0 0,0 0 0,1 0 0,-1 0 0,0 0 0,1 0 0,-1 0 0,1-1 0,-1 1 0,1 0 0,-1 0 0,1 0 0,-1-1 0,1 1 0,0 0 0,0 0 0,-1-1 0,1 1 0,0-1 0,0 1 0,0-1 0,-1 1 0,1-1 0,0 1 0,0-1 0,0 0 0,0 0 0,0 1 0,0-1 0,0 0 0,0 0 0,0 0 0,0 0 0,0 0 0,1 0 0,49 4 0,-43-4 0,-4 0 0,1 1 0,-1-1 0,1 0 0,-1 1 0,1 0 0,-1 0 0,1 1 0,-1-1 0,0 1 0,0 0 0,0 0 0,0 0 0,0 0 0,0 1 0,0 0 0,-1-1 0,6 7 0,-6-4 0,0 0 0,0 0 0,-1 0 0,1 0 0,-1 0 0,-1 1 0,1-1 0,-1 1 0,0-1 0,0 1 0,-1-1 0,1 1 0,-2 10 0,1-9 0,-1 0 0,0 0 0,0 0 0,-1-1 0,0 1 0,0 0 0,-1-1 0,0 1 0,0-1 0,0 0 0,-1 0 0,0 0 0,0 0 0,0-1 0,-1 1 0,0-1 0,-10 9 0,8-9 0,-1 1 0,1-1 0,-1-1 0,1 0 0,-1 0 0,0 0 0,-1-1 0,1 0 0,-1-1 0,1 0 0,-1 0 0,0 0 0,-15-1 0,10-1 0,0-1 0,0 0 0,0-1 0,-15-5 0,23 6 0,1-1 0,0 0 0,-1 0 0,1-1 0,0 0 0,0 1 0,0-2 0,1 1 0,-1 0 0,1-1 0,0 0 0,0 0 0,-4-5 0,7 7-100,0 0 1,0 0-1,0 0 0,1 0 0,-1-1 0,1 1 0,-1 0 0,1 0 1,0 0-1,0 0 0,0-5 0,0 6-67,0-5-6659</inkml:trace>
  <inkml:trace contextRef="#ctx0" brushRef="#br0" timeOffset="553.98">236 1 24575,'258'7'-1365,"-252"-7"-5461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27.381"/>
    </inkml:context>
    <inkml:brush xml:id="br0">
      <inkml:brushProperty name="width" value="0.035" units="cm"/>
      <inkml:brushProperty name="height" value="0.035" units="cm"/>
    </inkml:brush>
  </inkml:definitions>
  <inkml:trace contextRef="#ctx0" brushRef="#br0">104 1 24575,'-2'13'0,"0"0"0,-1 0 0,0 0 0,-1-1 0,-1 1 0,0-1 0,-13 22 0,-11 33 0,22-47 0,1-1 0,0 1 0,2 1 0,0-1 0,2 0 0,-1 23 0,3-40 0,0 0 0,0 0 0,0 0 0,0 0 0,1 0 0,-1 0 0,1 0 0,-1 0 0,1-1 0,0 1 0,1 0 0,-1 0 0,0-1 0,1 1 0,-1 0 0,1-1 0,0 1 0,0-1 0,0 0 0,0 0 0,0 0 0,1 0 0,-1 0 0,1 0 0,-1-1 0,1 1 0,-1-1 0,1 1 0,0-1 0,0 0 0,0 0 0,0 0 0,0-1 0,0 1 0,3-1 0,6 1 0,-1-1 0,0 0 0,1-1 0,-1-1 0,0 0 0,0 0 0,0-1 0,13-5 0,6-4 0,-20 7 0,-1 1 0,1 0 0,0 1 0,0 0 0,1 1 0,14-2 0,-24 4 0,-1 0 0,0 0 0,1 0 0,-1 0 0,0 0 0,1 0 0,-1 0 0,0 0 0,0 0 0,1 0 0,-1 0 0,0 1 0,1-1 0,-1 0 0,0 0 0,0 0 0,0 0 0,1 1 0,-1-1 0,0 0 0,0 0 0,1 1 0,-1-1 0,0 0 0,0 0 0,0 1 0,0-1 0,0 0 0,0 0 0,1 1 0,-1-1 0,0 0 0,0 1 0,0-1 0,0 0 0,0 1 0,0-1 0,0 1 0,-4 18 0,-16 23 0,16-35 0,-19 39 0,6-14 0,-22 60 0,36-79-181,0 0 0,1-1-1,0 1 1,1 0 0,1 25-1,0-34-95,0 2-6549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26.155"/>
    </inkml:context>
    <inkml:brush xml:id="br0">
      <inkml:brushProperty name="width" value="0.035" units="cm"/>
      <inkml:brushProperty name="height" value="0.035" units="cm"/>
    </inkml:brush>
  </inkml:definitions>
  <inkml:trace contextRef="#ctx0" brushRef="#br0">342 34 24575,'4'0'0,"0"-1"0,0 1 0,1-1 0,-1-1 0,0 1 0,0 0 0,5-4 0,-5 3 0,0 1 0,1-1 0,-1 0 0,1 1 0,-1 0 0,1 0 0,6 0 0,40-5 0,-42 5 0,-1-1 0,0 1 0,1 0 0,-1 1 0,1 0 0,-1 0 0,1 1 0,-1 0 0,17 4 0,-23-4 0,0 1 0,0-1 0,0 1 0,0-1 0,0 1 0,0 0 0,-1-1 0,1 1 0,0 0 0,-1 0 0,0 0 0,1 0 0,-1 1 0,0-1 0,0 0 0,0 1 0,-1-1 0,1 0 0,0 1 0,-1-1 0,1 1 0,-1-1 0,0 1 0,0-1 0,0 1 0,0-1 0,-1 1 0,1-1 0,-1 0 0,1 1 0,-1-1 0,-1 4 0,0 2 0,-1-1 0,0 1 0,0 0 0,-1-1 0,1 0 0,-2 0 0,1 0 0,-9 10 0,-15 9 0,-2-2 0,-60 39 0,48-35 0,42-27 0,-1-1 0,1 1 0,-1 0 0,1 0 0,0 0 0,-1-1 0,1 1 0,0 0 0,0 0 0,-1 0 0,1 0 0,0-1 0,0 1 0,0 0 0,0 0 0,0 0 0,0 0 0,0 0 0,0 0 0,1-1 0,-1 1 0,0 0 0,0 0 0,1 0 0,-1-1 0,0 1 0,1 0 0,-1 0 0,1-1 0,-1 1 0,1 0 0,0-1 0,-1 1 0,1 0 0,0-1 0,-1 1 0,1-1 0,0 1 0,-1-1 0,2 1 0,35 29 0,-33-27 0,0-1 0,-1 1 0,-1-1 0,1 1 0,0 0 0,0-1 0,-1 1 0,0 0 0,0 1 0,0-1 0,0 0 0,0 1 0,0-1 0,-1 1 0,0-1 0,0 1 0,0 0 0,0 0 0,0-1 0,-1 1 0,1 0 0,-1 0 0,0 0 0,-1 0 0,1-1 0,-1 1 0,1 0 0,-1 0 0,-2 5 0,1-3 0,-1 0 0,0 0 0,0 0 0,0 0 0,0-1 0,-1 1 0,0-1 0,0 0 0,-1 0 0,0-1 0,1 1 0,-1-1 0,-1 0 0,1 0 0,-12 5 0,13-7 0,0 0 0,-1 0 0,1 0 0,-1-1 0,0 0 0,0 0 0,1 0 0,-1-1 0,0 0 0,0 0 0,0 0 0,1 0 0,-1-1 0,0 0 0,0 0 0,1 0 0,-1 0 0,0-1 0,-6-3 0,-4-3 0,1-2 0,0 1 0,0-2 0,-15-15 0,15 13 0,0 2 0,0-1 0,-20-10 0,0 5 0,-41-25 0,72 38-1365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24.039"/>
    </inkml:context>
    <inkml:brush xml:id="br0">
      <inkml:brushProperty name="width" value="0.035" units="cm"/>
      <inkml:brushProperty name="height" value="0.035" units="cm"/>
    </inkml:brush>
  </inkml:definitions>
  <inkml:trace contextRef="#ctx0" brushRef="#br0">121 68 24575,'0'-2'0,"0"-1"0,0 1 0,0-1 0,1 1 0,-1-1 0,1 1 0,-1-1 0,1 1 0,0 0 0,0-1 0,0 1 0,1 0 0,-1 0 0,0 0 0,1 0 0,0 0 0,-1 0 0,1 0 0,0 1 0,2-3 0,0 2 0,0-1 0,0 1 0,0 0 0,0 0 0,1 1 0,-1-1 0,0 1 0,1 0 0,-1 0 0,9 0 0,-7 0 0,1 1 0,-1 0 0,1 0 0,0 0 0,-1 1 0,1 0 0,-1 1 0,1-1 0,-1 1 0,0 1 0,0-1 0,0 1 0,0 0 0,0 0 0,10 8 0,-12-5 0,0 0 0,0 0 0,0 0 0,-1 0 0,0 1 0,-1-1 0,1 1 0,-1 0 0,-1 0 0,1 0 0,-1 0 0,0 0 0,-1 0 0,0 8 0,1 2 0,-2 0 0,0 0 0,-1 0 0,-9 32 0,7-39 0,-1 1 0,0 0 0,-1-1 0,0 0 0,0 0 0,-1-1 0,-1 0 0,1 0 0,-1-1 0,-1 1 0,-16 11 0,-13 7 0,-64 35 0,87-53 0,-10 3 0,20-11 0,0 1 0,1-1 0,0 1 0,-1 1 0,1-1 0,0 1 0,0-1 0,0 1 0,0 0 0,1 0 0,-5 5 0,9-7 0,-1 0 0,0 0 0,1 0 0,-1-1 0,1 1 0,-1 0 0,1 0 0,-1-1 0,1 1 0,0 0 0,-1-1 0,1 1 0,0-1 0,-1 1 0,1-1 0,0 1 0,0-1 0,0 1 0,-1-1 0,1 0 0,0 1 0,0-1 0,0 0 0,0 0 0,0 0 0,0 0 0,-1 0 0,1 0 0,0 0 0,0 0 0,2 0 0,34 5 0,192 23 0,-180-20-1365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22.772"/>
    </inkml:context>
    <inkml:brush xml:id="br0">
      <inkml:brushProperty name="width" value="0.035" units="cm"/>
      <inkml:brushProperty name="height" value="0.035" units="cm"/>
    </inkml:brush>
  </inkml:definitions>
  <inkml:trace contextRef="#ctx0" brushRef="#br0">0 330 24575,'231'-212'0,"-194"175"0,-20 19 0,1 0 0,34-26 0,-51 44 0,-1 0 0,0 0 0,0 0 0,0 0 0,1 0 0,-1 0 0,0 0 0,0-1 0,1 1 0,-1 0 0,0 0 0,0 0 0,1 0 0,-1 0 0,0 0 0,0 0 0,1 0 0,-1 0 0,0 0 0,0 0 0,1 1 0,-1-1 0,0 0 0,0 0 0,1 0 0,-1 0 0,0 0 0,0 0 0,1 0 0,-1 1 0,0-1 0,0 0 0,0 0 0,0 0 0,1 1 0,-1-1 0,0 0 0,0 0 0,0 0 0,0 1 0,0-1 0,0 0 0,1 0 0,-1 1 0,0-1 0,0 0 0,0 1 0,3 20 0,-7 22 0,-82 173 0,-9 18 0,83-204-1365,10-24-5461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09.955"/>
    </inkml:context>
    <inkml:brush xml:id="br0">
      <inkml:brushProperty name="width" value="0.035" units="cm"/>
      <inkml:brushProperty name="height" value="0.035" units="cm"/>
      <inkml:brushProperty name="color" value="#E71224"/>
    </inkml:brush>
  </inkml:definitions>
  <inkml:trace contextRef="#ctx0" brushRef="#br0">79 0 24575,'32'0'0,"0"2"0,0 0 0,48 12 0,-77-14 0,-1 1 0,1-1 0,-1 1 0,0 0 0,1 0 0,-1 0 0,0 0 0,0 0 0,0 0 0,0 1 0,0-1 0,0 1 0,0 0 0,0-1 0,0 1 0,-1 0 0,1 0 0,-1 0 0,1 0 0,-1 0 0,1 3 0,0 1 0,0 1 0,-1 0 0,1 0 0,-2 0 0,1 0 0,-1 11 0,0-14 0,0 16 0,0 0 0,-5 30 0,3-43 0,0 0 0,0 0 0,0 0 0,-1 0 0,0 0 0,0-1 0,-1 0 0,0 1 0,0-1 0,-7 7 0,-9 13 0,1 1 0,-29 52 0,38-62 0,6-11-3,0 0 0,-1-1 0,0 1-1,0-1 1,0 0 0,-1-1 0,0 1 0,-8 4 0,-8 7-1334</inkml:trace>
  <inkml:trace contextRef="#ctx0" brushRef="#br0" timeOffset="485.65">6 426 24575,'-3'53'0,"2"-34"0,0 0 0,1 1 0,0-1 0,6 26 0,-6-44 0,1 1 0,-1-1 0,1 0 0,-1 1 0,1-1 0,0 0 0,-1 0 0,1 0 0,0 1 0,0-1 0,0 0 0,0 0 0,0 0 0,0 0 0,0-1 0,0 1 0,0 0 0,1 0 0,-1-1 0,0 1 0,0-1 0,1 1 0,1 0 0,1 0 0,1 0 0,-1-1 0,1 1 0,0-1 0,-1 0 0,1 0 0,5-1 0,7-2 0,-1 0 0,31-11 0,26-21 0,-46 21 0,-24 13-1365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05.801"/>
    </inkml:context>
    <inkml:brush xml:id="br0">
      <inkml:brushProperty name="width" value="0.035" units="cm"/>
      <inkml:brushProperty name="height" value="0.035" units="cm"/>
      <inkml:brushProperty name="color" value="#E71224"/>
    </inkml:brush>
  </inkml:definitions>
  <inkml:trace contextRef="#ctx0" brushRef="#br0">1 2 24575,'27'-1'0,"25"1"0,-50 0 0,1 0 0,0 1 0,-1-1 0,1 1 0,-1 0 0,1 0 0,-1 0 0,1 0 0,-1 0 0,1 1 0,-1-1 0,0 1 0,0 0 0,0-1 0,3 5 0,8 9 0,-9-11 0,1 1 0,-2-1 0,1 1 0,-1-1 0,1 1 0,-1 0 0,-1 0 0,1 1 0,-1-1 0,1 0 0,-2 1 0,1 0 0,-1-1 0,1 1 0,-2 0 0,1 0 0,-1 11 0,8 100 0,-1-21-1365,-7-90-5461</inkml:trace>
  <inkml:trace contextRef="#ctx0" brushRef="#br0" timeOffset="466.97">148 266 24575,'-1'24'0,"0"-8"0,0 0 0,2-1 0,2 21 0,-3-34 0,0 0 0,0 1 0,1-1 0,-1 0 0,1 0 0,0 1 0,-1-1 0,1 0 0,0 0 0,0 0 0,1 0 0,-1 0 0,0 0 0,1 0 0,-1 0 0,1-1 0,-1 1 0,1 0 0,0-1 0,0 1 0,0-1 0,0 0 0,0 0 0,0 0 0,0 0 0,0 0 0,0 0 0,4 1 0,0-5 0,-1 1 0,1-1 0,-1 0 0,0 0 0,0 0 0,0-1 0,0 0 0,-1 0 0,1 0 0,-1 0 0,4-6 0,1 0 0,33-48-1365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01.834"/>
    </inkml:context>
    <inkml:brush xml:id="br0">
      <inkml:brushProperty name="width" value="0.035" units="cm"/>
      <inkml:brushProperty name="height" value="0.035" units="cm"/>
      <inkml:brushProperty name="color" value="#E71224"/>
    </inkml:brush>
  </inkml:definitions>
  <inkml:trace contextRef="#ctx0" brushRef="#br0">0 474 24575,'11'0'0,"-1"0"0,0-1 0,1-1 0,-1 0 0,0 0 0,0-1 0,0 0 0,-1-1 0,1 0 0,-1 0 0,0-1 0,0 0 0,0-1 0,-1 0 0,1 0 0,-2-1 0,15-15 0,-17 16 8,0 1-1,-1-1 1,0-1-1,0 1 1,0 0-1,-1-1 1,0 0-1,0 0 1,0 0-1,-1 0 1,0 0-1,-1-1 1,0 1-1,0 0 1,0-15-1,-2 12-142,1 0 0,-2-1 0,1 1 0,-1 0 0,-1 0 0,0 0 0,0 0 0,-1 1 0,0-1 0,-11-16 0</inkml:trace>
  <inkml:trace contextRef="#ctx0" brushRef="#br0" timeOffset="619">140 166 24575,'-1'-35'0,"-1"22"0,2 0 0,0 0 0,0 0 0,1-1 0,1 1 0,0 0 0,6-18 0,-7 30 0,-1 0 0,0 1 0,1 0 0,-1-1 0,1 1 0,-1-1 0,1 1 0,-1-1 0,1 1 0,-1 0 0,1-1 0,-1 1 0,1 0 0,-1-1 0,1 1 0,0 0 0,-1 0 0,1 0 0,-1 0 0,1 0 0,0-1 0,-1 1 0,1 0 0,-1 0 0,1 0 0,0 1 0,-1-1 0,1 0 0,0 0 0,-1 0 0,1 0 0,-1 1 0,1-1 0,-1 0 0,1 0 0,0 1 0,-1-1 0,1 0 0,-1 1 0,1-1 0,-1 1 0,1 0 0,31 24 0,-17-12 0,55 24-1365</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20:00.276"/>
    </inkml:context>
    <inkml:brush xml:id="br0">
      <inkml:brushProperty name="width" value="0.035" units="cm"/>
      <inkml:brushProperty name="height" value="0.035" units="cm"/>
      <inkml:brushProperty name="color" value="#E71224"/>
    </inkml:brush>
  </inkml:definitions>
  <inkml:trace contextRef="#ctx0" brushRef="#br0">258 9 24575,'-38'-4'0,"35"3"0,-1 0 0,1 0 0,-1 0 0,1 1 0,-1 0 0,1-1 0,-1 1 0,1 0 0,-1 1 0,0-1 0,1 1 0,-1 0 0,1-1 0,0 1 0,-1 1 0,1-1 0,0 1 0,-1-1 0,1 1 0,0 0 0,0 0 0,1 0 0,-1 0 0,-2 3 0,-3 6 0,1 0 0,0 0 0,1 1 0,0 0 0,1 0 0,0 0 0,1 0 0,1 1 0,0 0 0,0 0 0,1 0 0,0 24 0,3-33-41,0-1 0,0 0 0,0 0-1,0 1 1,1-1 0,-1 0 0,1 0-1,0-1 1,0 1 0,0 0 0,0 0 0,0-1-1,1 0 1,-1 1 0,1-1 0,0 0-1,-1 0 1,1 0 0,0-1 0,0 1 0,0-1-1,5 2 1,-4 0-376</inkml:trace>
  <inkml:trace contextRef="#ctx0" brushRef="#br0" timeOffset="583.01">0 303 24575,'4'2'0,"1"0"0,-1-1 0,0 2 0,0-1 0,0 0 0,-1 1 0,1 0 0,0 0 0,4 5 0,17 11 0,102 32 0,-126-50 0,0 0 0,0 0 0,0 0 0,0 0 0,1-1 0,-1 1 0,0-1 0,1 1 0,-1-1 0,1 1 0,-1-1 0,0 0 0,1 1 0,-1-1 0,1 0 0,-1 0 0,1 0 0,-1 0 0,1 0 0,-1-1 0,0 1 0,1 0 0,-1-1 0,1 1 0,-1-1 0,0 1 0,3-2 0,-3-1 0,1 1 0,-1-1 0,0 0 0,-1 0 0,1 0 0,0 1 0,-1-1 0,1 0 0,-1 0 0,0 0 0,0 0 0,0 0 0,-1-4 0,8-103-1365,-7 104-5461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2T22:19:53.065"/>
    </inkml:context>
    <inkml:brush xml:id="br0">
      <inkml:brushProperty name="width" value="0.035" units="cm"/>
      <inkml:brushProperty name="height" value="0.035" units="cm"/>
    </inkml:brush>
  </inkml:definitions>
  <inkml:trace contextRef="#ctx0" brushRef="#br0">148 116 24575,'-2'4'0,"1"0"0,-1 0 0,1-1 0,-1 1 0,-1-1 0,1 0 0,0 0 0,-1 0 0,1 0 0,-1 0 0,-6 5 0,-8 10 0,-4 4 0,17-19 0,1-1 0,0 1 0,0 0 0,1-1 0,-1 1 0,0 1 0,1-1 0,0 0 0,0 0 0,0 1 0,0 0 0,0-1 0,-1 6 0,4-9 0,-1 1 0,1 0 0,-1-1 0,1 1 0,0 0 0,-1-1 0,1 1 0,0-1 0,0 1 0,-1-1 0,1 0 0,0 1 0,0-1 0,0 0 0,0 0 0,-1 1 0,1-1 0,0 0 0,0 0 0,0 0 0,0 0 0,0 0 0,-1 0 0,1 0 0,1-1 0,32 1 0,-27-1 0,26 0 0,-9 0 0,1 1 0,43 5 0,-62-4 0,0 0 0,-1 0 0,1 0 0,0 1 0,-1 0 0,1 1 0,-1-1 0,1 1 0,-1 0 0,0 0 0,0 0 0,-1 1 0,1 0 0,-1 0 0,0 0 0,7 9 0,-8-4 0,-1-1 0,-1 1 0,1 0 0,-1 0 0,-1 0 0,0 0 0,0 0 0,0 0 0,-2-1 0,1 1 0,-4 13 0,2-13 0,-1-1 0,1 1 0,-1-1 0,-1 0 0,0-1 0,0 1 0,0-1 0,-1 0 0,0 0 0,0-1 0,-1 0 0,0 0 0,0 0 0,0-1 0,-1 0 0,0-1 0,-10 5 0,2-2 0,0-1 0,0 0 0,0-1 0,-1-1 0,0-1 0,1 0 0,-1-2 0,-20 1 0,34-2 6,0 0 0,1 0-1,-1 0 1,1 0 0,-1-1-1,0 1 1,1-1 0,-1 0 0,1 1-1,-1-1 1,1 0 0,0-1-1,-1 1 1,1 0 0,0-1 0,0 1-1,0-1 1,0 1 0,0-1-1,-3-4 1,3 3-120,0-1 0,0 0-1,0 0 1,1 0 0,0 0 0,0 0-1,0 0 1,0 0 0,1-1 0,-1 1-1,1 0 1,1-6 0,-1 4-6712</inkml:trace>
  <inkml:trace contextRef="#ctx0" brushRef="#br0" timeOffset="646.94">163 49 24575,'50'1'0,"0"-3"0,51-8 0,66-15 0,-95 14-1365,-66 10-5461</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65853-0AC2-4219-BC04-41DDA9692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Správa o štúdiu s titulnou fotografiou.dotx</Template>
  <TotalTime>1592</TotalTime>
  <Pages>23</Pages>
  <Words>4128</Words>
  <Characters>23535</Characters>
  <Application>Microsoft Office Word</Application>
  <DocSecurity>0</DocSecurity>
  <Lines>196</Lines>
  <Paragraphs>55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Ádám</dc:creator>
  <cp:keywords/>
  <dc:description/>
  <cp:lastModifiedBy>Adrian Lengyel</cp:lastModifiedBy>
  <cp:revision>174</cp:revision>
  <dcterms:created xsi:type="dcterms:W3CDTF">2017-10-04T09:16:00Z</dcterms:created>
  <dcterms:modified xsi:type="dcterms:W3CDTF">2023-12-03T20:15:00Z</dcterms:modified>
</cp:coreProperties>
</file>